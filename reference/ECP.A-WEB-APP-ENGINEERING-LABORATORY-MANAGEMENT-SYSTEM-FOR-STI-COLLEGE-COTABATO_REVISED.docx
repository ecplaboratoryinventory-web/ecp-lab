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F9B27" w14:textId="036587B5" w:rsidR="0023168E" w:rsidRDefault="00AB1AC4" w:rsidP="00AB1AC4">
      <w:pPr>
        <w:spacing w:line="360" w:lineRule="auto"/>
        <w:ind w:firstLine="500"/>
        <w:rPr>
          <w:sz w:val="28"/>
          <w:szCs w:val="28"/>
        </w:rPr>
      </w:pPr>
      <w:r w:rsidRPr="00AB1AC4">
        <w:rPr>
          <w:sz w:val="28"/>
          <w:szCs w:val="28"/>
        </w:rPr>
        <w:t>ECP: A WEB-APP ENGINEERING LABORATORY MANAGEMENT SYSTEM FOR STI COLLEGE COTABATO</w:t>
      </w:r>
    </w:p>
    <w:p w14:paraId="6913CA99" w14:textId="77777777" w:rsidR="00AB1AC4" w:rsidRDefault="00AB1AC4" w:rsidP="00AB1AC4">
      <w:pPr>
        <w:spacing w:line="360" w:lineRule="auto"/>
        <w:ind w:firstLine="500"/>
        <w:rPr>
          <w:sz w:val="28"/>
          <w:szCs w:val="28"/>
        </w:rPr>
      </w:pPr>
    </w:p>
    <w:p w14:paraId="375030FD" w14:textId="77777777" w:rsidR="00AB1AC4" w:rsidRDefault="00AB1AC4" w:rsidP="00AB1AC4">
      <w:pPr>
        <w:spacing w:line="360" w:lineRule="auto"/>
        <w:ind w:firstLine="500"/>
        <w:rPr>
          <w:sz w:val="28"/>
          <w:szCs w:val="28"/>
        </w:rPr>
      </w:pPr>
    </w:p>
    <w:p w14:paraId="1A7438D9" w14:textId="77777777" w:rsidR="00AB1AC4" w:rsidRPr="00AB1AC4" w:rsidRDefault="00AB1AC4" w:rsidP="00AB1AC4">
      <w:pPr>
        <w:spacing w:line="360" w:lineRule="auto"/>
        <w:ind w:firstLine="500"/>
        <w:rPr>
          <w:sz w:val="28"/>
          <w:szCs w:val="28"/>
        </w:rPr>
      </w:pPr>
    </w:p>
    <w:p w14:paraId="107FEBF5" w14:textId="6062766A" w:rsidR="0023168E" w:rsidRPr="00AB1AC4" w:rsidRDefault="0023168E" w:rsidP="0023168E">
      <w:pPr>
        <w:rPr>
          <w:b w:val="0"/>
        </w:rPr>
      </w:pPr>
      <w:r w:rsidRPr="00AB1AC4">
        <w:rPr>
          <w:b w:val="0"/>
        </w:rPr>
        <w:t xml:space="preserve">A </w:t>
      </w:r>
      <w:r w:rsidR="0000332C" w:rsidRPr="00AB1AC4">
        <w:rPr>
          <w:b w:val="0"/>
        </w:rPr>
        <w:t>Capstone Project</w:t>
      </w:r>
      <w:r w:rsidR="000933E2" w:rsidRPr="00AB1AC4">
        <w:rPr>
          <w:b w:val="0"/>
        </w:rPr>
        <w:t xml:space="preserve"> Proposal</w:t>
      </w:r>
    </w:p>
    <w:p w14:paraId="168BBFBE" w14:textId="77777777" w:rsidR="0023168E" w:rsidRPr="00AB1AC4" w:rsidRDefault="0023168E" w:rsidP="0023168E">
      <w:pPr>
        <w:rPr>
          <w:b w:val="0"/>
        </w:rPr>
      </w:pPr>
      <w:r w:rsidRPr="00AB1AC4">
        <w:rPr>
          <w:b w:val="0"/>
        </w:rPr>
        <w:t>Presented to the Faculty of the</w:t>
      </w:r>
    </w:p>
    <w:p w14:paraId="0A47962C" w14:textId="77777777" w:rsidR="0023168E" w:rsidRPr="00AB1AC4" w:rsidRDefault="00574A8F" w:rsidP="0023168E">
      <w:pPr>
        <w:rPr>
          <w:b w:val="0"/>
        </w:rPr>
      </w:pPr>
      <w:r w:rsidRPr="00AB1AC4">
        <w:rPr>
          <w:b w:val="0"/>
        </w:rPr>
        <w:t>Information and Communications Technology Program</w:t>
      </w:r>
    </w:p>
    <w:p w14:paraId="7758C7A9" w14:textId="42A69C9C" w:rsidR="00574A8F" w:rsidRPr="00AB1AC4" w:rsidRDefault="00574A8F" w:rsidP="00574A8F">
      <w:pPr>
        <w:rPr>
          <w:b w:val="0"/>
        </w:rPr>
      </w:pPr>
      <w:r w:rsidRPr="00AB1AC4">
        <w:rPr>
          <w:b w:val="0"/>
        </w:rPr>
        <w:t xml:space="preserve">STI College </w:t>
      </w:r>
      <w:r w:rsidR="00AB1AC4" w:rsidRPr="00AB1AC4">
        <w:rPr>
          <w:b w:val="0"/>
        </w:rPr>
        <w:t>Cotabato</w:t>
      </w:r>
    </w:p>
    <w:p w14:paraId="23F088A5" w14:textId="77777777" w:rsidR="00574A8F" w:rsidRPr="00AB1AC4" w:rsidRDefault="00574A8F" w:rsidP="00AB1AC4">
      <w:pPr>
        <w:spacing w:after="1560" w:line="1200" w:lineRule="auto"/>
        <w:jc w:val="both"/>
        <w:rPr>
          <w:b w:val="0"/>
        </w:rPr>
      </w:pPr>
    </w:p>
    <w:p w14:paraId="5DB6EB4B" w14:textId="77777777" w:rsidR="00574A8F" w:rsidRPr="00AB1AC4" w:rsidRDefault="00574A8F" w:rsidP="00574A8F">
      <w:pPr>
        <w:rPr>
          <w:b w:val="0"/>
        </w:rPr>
      </w:pPr>
      <w:r w:rsidRPr="00AB1AC4">
        <w:rPr>
          <w:b w:val="0"/>
        </w:rPr>
        <w:t>In Partial Fulfilment</w:t>
      </w:r>
    </w:p>
    <w:p w14:paraId="4D6D95C7" w14:textId="77777777" w:rsidR="00574A8F" w:rsidRPr="00AB1AC4" w:rsidRDefault="00574A8F" w:rsidP="00574A8F">
      <w:pPr>
        <w:rPr>
          <w:b w:val="0"/>
        </w:rPr>
      </w:pPr>
      <w:r w:rsidRPr="00AB1AC4">
        <w:rPr>
          <w:b w:val="0"/>
        </w:rPr>
        <w:t>of the Requirements for the Degree</w:t>
      </w:r>
    </w:p>
    <w:p w14:paraId="0017E4F7" w14:textId="19E685F9" w:rsidR="00574A8F" w:rsidRPr="00AB1AC4" w:rsidRDefault="00574A8F" w:rsidP="00574A8F">
      <w:pPr>
        <w:spacing w:after="1560" w:line="1200" w:lineRule="auto"/>
        <w:rPr>
          <w:b w:val="0"/>
        </w:rPr>
      </w:pPr>
      <w:r w:rsidRPr="00AB1AC4">
        <w:rPr>
          <w:b w:val="0"/>
        </w:rPr>
        <w:t xml:space="preserve">Bachelor </w:t>
      </w:r>
      <w:r w:rsidR="00AB1AC4" w:rsidRPr="00AB1AC4">
        <w:rPr>
          <w:b w:val="0"/>
        </w:rPr>
        <w:t>of Science in Information Technology</w:t>
      </w:r>
    </w:p>
    <w:p w14:paraId="5A4DAD04" w14:textId="77777777" w:rsidR="00AB1AC4" w:rsidRPr="00AB1AC4" w:rsidRDefault="00AB1AC4" w:rsidP="00AB1AC4">
      <w:pPr>
        <w:spacing w:line="360" w:lineRule="auto"/>
        <w:rPr>
          <w:b w:val="0"/>
        </w:rPr>
      </w:pPr>
      <w:r w:rsidRPr="00AB1AC4">
        <w:rPr>
          <w:b w:val="0"/>
        </w:rPr>
        <w:t xml:space="preserve">Clerk Shane S. </w:t>
      </w:r>
      <w:proofErr w:type="spellStart"/>
      <w:r w:rsidRPr="00AB1AC4">
        <w:rPr>
          <w:b w:val="0"/>
        </w:rPr>
        <w:t>Baroy</w:t>
      </w:r>
      <w:proofErr w:type="spellEnd"/>
    </w:p>
    <w:p w14:paraId="70F36671" w14:textId="77777777" w:rsidR="00AB1AC4" w:rsidRPr="00AB1AC4" w:rsidRDefault="00AB1AC4" w:rsidP="00AB1AC4">
      <w:pPr>
        <w:spacing w:line="360" w:lineRule="auto"/>
        <w:rPr>
          <w:b w:val="0"/>
        </w:rPr>
      </w:pPr>
      <w:proofErr w:type="spellStart"/>
      <w:r w:rsidRPr="00AB1AC4">
        <w:rPr>
          <w:b w:val="0"/>
        </w:rPr>
        <w:t>Marjuan</w:t>
      </w:r>
      <w:proofErr w:type="spellEnd"/>
      <w:r w:rsidRPr="00AB1AC4">
        <w:rPr>
          <w:b w:val="0"/>
        </w:rPr>
        <w:t xml:space="preserve"> S. </w:t>
      </w:r>
      <w:proofErr w:type="spellStart"/>
      <w:r w:rsidRPr="00AB1AC4">
        <w:rPr>
          <w:b w:val="0"/>
        </w:rPr>
        <w:t>Eting</w:t>
      </w:r>
      <w:proofErr w:type="spellEnd"/>
    </w:p>
    <w:p w14:paraId="44ADDDC9" w14:textId="77777777" w:rsidR="00AB1AC4" w:rsidRPr="00AB1AC4" w:rsidRDefault="00AB1AC4" w:rsidP="00AB1AC4">
      <w:pPr>
        <w:spacing w:line="360" w:lineRule="auto"/>
        <w:rPr>
          <w:b w:val="0"/>
        </w:rPr>
      </w:pPr>
      <w:r w:rsidRPr="00AB1AC4">
        <w:rPr>
          <w:b w:val="0"/>
        </w:rPr>
        <w:t xml:space="preserve">Jhon Michael L. </w:t>
      </w:r>
      <w:proofErr w:type="spellStart"/>
      <w:r w:rsidRPr="00AB1AC4">
        <w:rPr>
          <w:b w:val="0"/>
        </w:rPr>
        <w:t>Jumaani</w:t>
      </w:r>
      <w:proofErr w:type="spellEnd"/>
    </w:p>
    <w:p w14:paraId="5D222EAD" w14:textId="77777777" w:rsidR="00AB1AC4" w:rsidRPr="00AB1AC4" w:rsidRDefault="00AB1AC4" w:rsidP="00AB1AC4">
      <w:pPr>
        <w:spacing w:line="360" w:lineRule="auto"/>
        <w:rPr>
          <w:b w:val="0"/>
        </w:rPr>
      </w:pPr>
      <w:r w:rsidRPr="00AB1AC4">
        <w:rPr>
          <w:b w:val="0"/>
        </w:rPr>
        <w:t xml:space="preserve">Bin </w:t>
      </w:r>
      <w:proofErr w:type="spellStart"/>
      <w:r w:rsidRPr="00AB1AC4">
        <w:rPr>
          <w:b w:val="0"/>
        </w:rPr>
        <w:t>Fhaeid</w:t>
      </w:r>
      <w:proofErr w:type="spellEnd"/>
      <w:r w:rsidRPr="00AB1AC4">
        <w:rPr>
          <w:b w:val="0"/>
        </w:rPr>
        <w:t xml:space="preserve"> B. </w:t>
      </w:r>
      <w:proofErr w:type="spellStart"/>
      <w:r w:rsidRPr="00AB1AC4">
        <w:rPr>
          <w:b w:val="0"/>
        </w:rPr>
        <w:t>Mambao</w:t>
      </w:r>
      <w:proofErr w:type="spellEnd"/>
    </w:p>
    <w:p w14:paraId="523C39D4" w14:textId="77777777" w:rsidR="00BA40ED" w:rsidRDefault="00BA40ED" w:rsidP="00BA40ED"/>
    <w:p w14:paraId="6B836696" w14:textId="77777777" w:rsidR="00BA40ED" w:rsidRDefault="00BA40ED" w:rsidP="00BA40ED"/>
    <w:p w14:paraId="42C770B4" w14:textId="77777777" w:rsidR="00AB1AC4" w:rsidRDefault="00AB1AC4" w:rsidP="00AB1AC4"/>
    <w:p w14:paraId="3D027B7D" w14:textId="6D990D78" w:rsidR="00BA40ED" w:rsidRDefault="00AB1AC4" w:rsidP="00AB1AC4">
      <w:r>
        <w:t>MAY 2026</w:t>
      </w:r>
      <w:r w:rsidR="00BA40ED">
        <w:br w:type="page"/>
      </w:r>
    </w:p>
    <w:p w14:paraId="23484992" w14:textId="369FCA8B" w:rsidR="00FA69C0" w:rsidRPr="00AF0173" w:rsidRDefault="00FA69C0" w:rsidP="00AB1AC4">
      <w:pPr>
        <w:rPr>
          <w:b w:val="0"/>
          <w:szCs w:val="24"/>
        </w:rPr>
      </w:pPr>
      <w:bookmarkStart w:id="0" w:name="_Toc455145984"/>
      <w:r w:rsidRPr="00AF0173">
        <w:rPr>
          <w:szCs w:val="24"/>
        </w:rPr>
        <w:lastRenderedPageBreak/>
        <w:t xml:space="preserve">ENDORSEMENT FORM FOR </w:t>
      </w:r>
      <w:r w:rsidR="000933E2">
        <w:rPr>
          <w:szCs w:val="24"/>
        </w:rPr>
        <w:t>PROPOSAL</w:t>
      </w:r>
      <w:r w:rsidRPr="00AF0173">
        <w:rPr>
          <w:szCs w:val="24"/>
        </w:rPr>
        <w:t xml:space="preserve"> DEFENSE</w:t>
      </w:r>
    </w:p>
    <w:p w14:paraId="273B33BE" w14:textId="77777777" w:rsidR="00FA69C0" w:rsidRPr="00AF0173" w:rsidRDefault="00FA69C0" w:rsidP="00AB1AC4">
      <w:pPr>
        <w:rPr>
          <w:b w:val="0"/>
          <w:szCs w:val="24"/>
        </w:rPr>
      </w:pPr>
    </w:p>
    <w:p w14:paraId="253CC15D" w14:textId="77777777" w:rsidR="00FA69C0" w:rsidRPr="00AF0173" w:rsidRDefault="00FA69C0" w:rsidP="00AB1AC4">
      <w:pPr>
        <w:rPr>
          <w:b w:val="0"/>
          <w:szCs w:val="24"/>
        </w:rPr>
      </w:pPr>
    </w:p>
    <w:p w14:paraId="26D2CF40" w14:textId="2DCB1E78" w:rsidR="00FA69C0" w:rsidRPr="00AF0173" w:rsidRDefault="00AB1AC4" w:rsidP="00AB1AC4">
      <w:pPr>
        <w:jc w:val="left"/>
        <w:rPr>
          <w:b w:val="0"/>
          <w:szCs w:val="24"/>
        </w:rPr>
      </w:pPr>
      <w:r>
        <w:rPr>
          <w:szCs w:val="24"/>
        </w:rPr>
        <w:t xml:space="preserve">TITLE OF RESEARCH: </w:t>
      </w:r>
      <w:r>
        <w:rPr>
          <w:b w:val="0"/>
        </w:rPr>
        <w:t>ECP: A Web-App Engineering Laboratory Management System for STI College Cotabato</w:t>
      </w:r>
    </w:p>
    <w:p w14:paraId="00658227" w14:textId="77777777" w:rsidR="00FA69C0" w:rsidRPr="00AF0173" w:rsidRDefault="00FA69C0" w:rsidP="00AB1AC4">
      <w:pPr>
        <w:jc w:val="left"/>
        <w:rPr>
          <w:b w:val="0"/>
          <w:szCs w:val="24"/>
        </w:rPr>
      </w:pPr>
    </w:p>
    <w:p w14:paraId="513EB29C" w14:textId="77777777" w:rsidR="00FA69C0" w:rsidRPr="00AF0173" w:rsidRDefault="00FA69C0" w:rsidP="00AB1AC4">
      <w:pPr>
        <w:jc w:val="left"/>
        <w:rPr>
          <w:b w:val="0"/>
          <w:szCs w:val="24"/>
        </w:rPr>
      </w:pPr>
    </w:p>
    <w:p w14:paraId="50694442" w14:textId="77777777" w:rsidR="00AB1AC4" w:rsidRPr="00AB1AC4" w:rsidRDefault="00FA69C0" w:rsidP="00AB1AC4">
      <w:pPr>
        <w:jc w:val="left"/>
        <w:rPr>
          <w:b w:val="0"/>
          <w:bCs/>
        </w:rPr>
      </w:pPr>
      <w:r w:rsidRPr="00AF0173">
        <w:rPr>
          <w:szCs w:val="24"/>
        </w:rPr>
        <w:t>NAME OF PROPONENTS:</w:t>
      </w:r>
      <w:r w:rsidRPr="00AF0173">
        <w:rPr>
          <w:szCs w:val="24"/>
        </w:rPr>
        <w:tab/>
      </w:r>
      <w:r w:rsidR="00AB1AC4" w:rsidRPr="00AB1AC4">
        <w:rPr>
          <w:b w:val="0"/>
        </w:rPr>
        <w:t xml:space="preserve">Clerk Shane S. </w:t>
      </w:r>
      <w:proofErr w:type="spellStart"/>
      <w:r w:rsidR="00AB1AC4" w:rsidRPr="00AB1AC4">
        <w:rPr>
          <w:b w:val="0"/>
        </w:rPr>
        <w:t>Baroy</w:t>
      </w:r>
      <w:proofErr w:type="spellEnd"/>
    </w:p>
    <w:p w14:paraId="716C6DD7" w14:textId="77777777" w:rsidR="00AB1AC4" w:rsidRPr="00AB1AC4" w:rsidRDefault="00AB1AC4" w:rsidP="00AB1AC4">
      <w:pPr>
        <w:ind w:left="3600"/>
        <w:jc w:val="left"/>
        <w:rPr>
          <w:b w:val="0"/>
          <w:bCs/>
        </w:rPr>
      </w:pPr>
      <w:proofErr w:type="spellStart"/>
      <w:r w:rsidRPr="00AB1AC4">
        <w:rPr>
          <w:b w:val="0"/>
        </w:rPr>
        <w:t>Marjuan</w:t>
      </w:r>
      <w:proofErr w:type="spellEnd"/>
      <w:r w:rsidRPr="00AB1AC4">
        <w:rPr>
          <w:b w:val="0"/>
        </w:rPr>
        <w:t xml:space="preserve"> S.  </w:t>
      </w:r>
      <w:proofErr w:type="spellStart"/>
      <w:r w:rsidRPr="00AB1AC4">
        <w:rPr>
          <w:b w:val="0"/>
        </w:rPr>
        <w:t>Eting</w:t>
      </w:r>
      <w:proofErr w:type="spellEnd"/>
    </w:p>
    <w:p w14:paraId="67BED773" w14:textId="77777777" w:rsidR="00AB1AC4" w:rsidRPr="00AB1AC4" w:rsidRDefault="00AB1AC4" w:rsidP="00AB1AC4">
      <w:pPr>
        <w:ind w:left="3600"/>
        <w:jc w:val="left"/>
        <w:rPr>
          <w:b w:val="0"/>
          <w:bCs/>
        </w:rPr>
      </w:pPr>
      <w:r w:rsidRPr="00AB1AC4">
        <w:rPr>
          <w:b w:val="0"/>
        </w:rPr>
        <w:t xml:space="preserve">Jhon Michael L. </w:t>
      </w:r>
      <w:proofErr w:type="spellStart"/>
      <w:r w:rsidRPr="00AB1AC4">
        <w:rPr>
          <w:b w:val="0"/>
        </w:rPr>
        <w:t>Jumaani</w:t>
      </w:r>
      <w:proofErr w:type="spellEnd"/>
    </w:p>
    <w:p w14:paraId="7AD04957" w14:textId="1F5C4AD8" w:rsidR="00FA69C0" w:rsidRPr="00AF0173" w:rsidRDefault="00AB1AC4" w:rsidP="00AB1AC4">
      <w:pPr>
        <w:ind w:left="2880" w:firstLine="720"/>
        <w:jc w:val="left"/>
        <w:rPr>
          <w:b w:val="0"/>
          <w:szCs w:val="24"/>
        </w:rPr>
      </w:pPr>
      <w:r w:rsidRPr="00AB1AC4">
        <w:rPr>
          <w:b w:val="0"/>
        </w:rPr>
        <w:t xml:space="preserve">Bin </w:t>
      </w:r>
      <w:proofErr w:type="spellStart"/>
      <w:r w:rsidRPr="00AB1AC4">
        <w:rPr>
          <w:b w:val="0"/>
        </w:rPr>
        <w:t>Fhaeid</w:t>
      </w:r>
      <w:proofErr w:type="spellEnd"/>
      <w:r w:rsidRPr="00AB1AC4">
        <w:rPr>
          <w:b w:val="0"/>
        </w:rPr>
        <w:t xml:space="preserve"> B. </w:t>
      </w:r>
      <w:proofErr w:type="spellStart"/>
      <w:r w:rsidRPr="00AB1AC4">
        <w:rPr>
          <w:b w:val="0"/>
        </w:rPr>
        <w:t>Mambao</w:t>
      </w:r>
      <w:proofErr w:type="spellEnd"/>
      <w:r w:rsidR="00FA69C0" w:rsidRPr="00AF0173">
        <w:rPr>
          <w:b w:val="0"/>
          <w:szCs w:val="24"/>
        </w:rPr>
        <w:tab/>
      </w:r>
      <w:r w:rsidR="00FA69C0" w:rsidRPr="00AF0173">
        <w:rPr>
          <w:b w:val="0"/>
          <w:szCs w:val="24"/>
        </w:rPr>
        <w:tab/>
      </w:r>
      <w:r w:rsidR="00FA69C0" w:rsidRPr="00AF0173">
        <w:rPr>
          <w:b w:val="0"/>
          <w:szCs w:val="24"/>
        </w:rPr>
        <w:tab/>
      </w:r>
    </w:p>
    <w:p w14:paraId="239A952E" w14:textId="77777777" w:rsidR="00FA69C0" w:rsidRPr="00AF0173" w:rsidRDefault="00FA69C0" w:rsidP="00AB1AC4">
      <w:pPr>
        <w:jc w:val="both"/>
        <w:rPr>
          <w:b w:val="0"/>
          <w:szCs w:val="24"/>
        </w:rPr>
      </w:pPr>
    </w:p>
    <w:p w14:paraId="710877A2" w14:textId="77777777" w:rsidR="00331348" w:rsidRPr="00AF0173" w:rsidRDefault="00331348" w:rsidP="00AB1AC4">
      <w:pPr>
        <w:jc w:val="both"/>
        <w:rPr>
          <w:b w:val="0"/>
          <w:szCs w:val="24"/>
        </w:rPr>
      </w:pPr>
    </w:p>
    <w:p w14:paraId="1A6FA91C" w14:textId="77777777" w:rsidR="00FA69C0" w:rsidRPr="00AF0173" w:rsidRDefault="00FA69C0" w:rsidP="00AB1AC4">
      <w:pPr>
        <w:rPr>
          <w:b w:val="0"/>
        </w:rPr>
      </w:pPr>
      <w:r w:rsidRPr="00AF0173">
        <w:rPr>
          <w:b w:val="0"/>
        </w:rPr>
        <w:t xml:space="preserve">In Partial Fulfilment of the Requirements </w:t>
      </w:r>
    </w:p>
    <w:p w14:paraId="48B75F07" w14:textId="48C5100E" w:rsidR="00FA69C0" w:rsidRPr="00AF0173" w:rsidRDefault="00FA69C0" w:rsidP="00AB1AC4">
      <w:pPr>
        <w:rPr>
          <w:b w:val="0"/>
        </w:rPr>
      </w:pPr>
      <w:r w:rsidRPr="00AF0173">
        <w:rPr>
          <w:b w:val="0"/>
        </w:rPr>
        <w:t xml:space="preserve">for the degree Bachelor of Science in </w:t>
      </w:r>
      <w:r w:rsidR="00AB1AC4">
        <w:rPr>
          <w:b w:val="0"/>
        </w:rPr>
        <w:t>Information Technology</w:t>
      </w:r>
    </w:p>
    <w:p w14:paraId="3DC570CD" w14:textId="72A32741" w:rsidR="00FA69C0" w:rsidRPr="00AF0173" w:rsidRDefault="00FA69C0" w:rsidP="00AB1AC4">
      <w:pPr>
        <w:rPr>
          <w:b w:val="0"/>
          <w:szCs w:val="24"/>
        </w:rPr>
      </w:pPr>
      <w:r w:rsidRPr="00AF0173">
        <w:rPr>
          <w:b w:val="0"/>
          <w:szCs w:val="24"/>
        </w:rPr>
        <w:t xml:space="preserve">has been examined and is recommended for </w:t>
      </w:r>
      <w:r w:rsidR="00E56B73">
        <w:rPr>
          <w:b w:val="0"/>
          <w:szCs w:val="24"/>
        </w:rPr>
        <w:t>Proposal</w:t>
      </w:r>
      <w:r w:rsidRPr="00AF0173">
        <w:rPr>
          <w:b w:val="0"/>
          <w:szCs w:val="24"/>
        </w:rPr>
        <w:t xml:space="preserve"> Defense.</w:t>
      </w:r>
    </w:p>
    <w:p w14:paraId="5A853978" w14:textId="77777777" w:rsidR="00FA69C0" w:rsidRPr="00AF0173" w:rsidRDefault="00FA69C0" w:rsidP="00AB1AC4">
      <w:pPr>
        <w:widowControl w:val="0"/>
        <w:overflowPunct w:val="0"/>
        <w:autoSpaceDE w:val="0"/>
        <w:autoSpaceDN w:val="0"/>
        <w:adjustRightInd w:val="0"/>
        <w:ind w:right="60"/>
        <w:rPr>
          <w:b w:val="0"/>
          <w:szCs w:val="24"/>
        </w:rPr>
      </w:pPr>
    </w:p>
    <w:p w14:paraId="43FA97FF" w14:textId="77777777" w:rsidR="00FA69C0" w:rsidRPr="00AF0173" w:rsidRDefault="00FA69C0" w:rsidP="00AB1AC4">
      <w:pPr>
        <w:widowControl w:val="0"/>
        <w:overflowPunct w:val="0"/>
        <w:autoSpaceDE w:val="0"/>
        <w:autoSpaceDN w:val="0"/>
        <w:adjustRightInd w:val="0"/>
        <w:ind w:right="60"/>
        <w:rPr>
          <w:b w:val="0"/>
          <w:szCs w:val="24"/>
        </w:rPr>
      </w:pPr>
    </w:p>
    <w:p w14:paraId="7FA5DE96" w14:textId="77777777" w:rsidR="00FA69C0" w:rsidRPr="00AF0173" w:rsidRDefault="00FA69C0" w:rsidP="00AB1AC4">
      <w:pPr>
        <w:widowControl w:val="0"/>
        <w:autoSpaceDE w:val="0"/>
        <w:autoSpaceDN w:val="0"/>
        <w:adjustRightInd w:val="0"/>
        <w:ind w:right="60"/>
        <w:rPr>
          <w:b w:val="0"/>
          <w:szCs w:val="24"/>
        </w:rPr>
      </w:pPr>
    </w:p>
    <w:p w14:paraId="19590F3D" w14:textId="77777777" w:rsidR="00FA69C0" w:rsidRPr="00AF0173" w:rsidRDefault="00FA69C0" w:rsidP="00AB1AC4">
      <w:pPr>
        <w:widowControl w:val="0"/>
        <w:autoSpaceDE w:val="0"/>
        <w:autoSpaceDN w:val="0"/>
        <w:adjustRightInd w:val="0"/>
        <w:ind w:right="60"/>
        <w:rPr>
          <w:b w:val="0"/>
          <w:szCs w:val="24"/>
        </w:rPr>
      </w:pPr>
      <w:r w:rsidRPr="00AF0173">
        <w:rPr>
          <w:szCs w:val="24"/>
        </w:rPr>
        <w:t>ENDORSED BY:</w:t>
      </w:r>
    </w:p>
    <w:p w14:paraId="08AA5C9F" w14:textId="77777777" w:rsidR="00FA69C0" w:rsidRPr="00AF0173" w:rsidRDefault="00FA69C0" w:rsidP="00AB1AC4">
      <w:pPr>
        <w:widowControl w:val="0"/>
        <w:overflowPunct w:val="0"/>
        <w:autoSpaceDE w:val="0"/>
        <w:autoSpaceDN w:val="0"/>
        <w:adjustRightInd w:val="0"/>
        <w:ind w:right="60"/>
        <w:rPr>
          <w:szCs w:val="24"/>
        </w:rPr>
      </w:pPr>
    </w:p>
    <w:p w14:paraId="0AB001DA" w14:textId="77777777" w:rsidR="00FA69C0" w:rsidRPr="00AF0173" w:rsidRDefault="00FA69C0" w:rsidP="00AB1AC4">
      <w:pPr>
        <w:widowControl w:val="0"/>
        <w:overflowPunct w:val="0"/>
        <w:autoSpaceDE w:val="0"/>
        <w:autoSpaceDN w:val="0"/>
        <w:adjustRightInd w:val="0"/>
        <w:ind w:right="60"/>
        <w:rPr>
          <w:szCs w:val="24"/>
        </w:rPr>
      </w:pPr>
    </w:p>
    <w:p w14:paraId="1D43C39E" w14:textId="31A680A8" w:rsidR="00FA69C0" w:rsidRPr="00AB1AC4" w:rsidRDefault="00AB1AC4" w:rsidP="00AB1AC4">
      <w:pPr>
        <w:rPr>
          <w:b w:val="0"/>
          <w:bCs/>
        </w:rPr>
      </w:pPr>
      <w:r w:rsidRPr="00F811FA">
        <w:rPr>
          <w:b w:val="0"/>
          <w:bCs/>
        </w:rPr>
        <w:t>Ms. Almirah E. Abang</w:t>
      </w:r>
    </w:p>
    <w:p w14:paraId="4BB43973" w14:textId="77777777" w:rsidR="00FA69C0" w:rsidRPr="00AF0173" w:rsidRDefault="00FA69C0" w:rsidP="00AB1AC4">
      <w:pPr>
        <w:widowControl w:val="0"/>
        <w:overflowPunct w:val="0"/>
        <w:autoSpaceDE w:val="0"/>
        <w:autoSpaceDN w:val="0"/>
        <w:adjustRightInd w:val="0"/>
        <w:ind w:right="60"/>
        <w:rPr>
          <w:szCs w:val="24"/>
        </w:rPr>
      </w:pPr>
      <w:r>
        <w:rPr>
          <w:szCs w:val="24"/>
        </w:rPr>
        <w:t>Capstone Project</w:t>
      </w:r>
      <w:r w:rsidRPr="00AF0173">
        <w:rPr>
          <w:szCs w:val="24"/>
        </w:rPr>
        <w:t xml:space="preserve"> Adviser</w:t>
      </w:r>
    </w:p>
    <w:p w14:paraId="5C0CBB54" w14:textId="77777777" w:rsidR="00FA69C0" w:rsidRPr="00AF0173" w:rsidRDefault="00FA69C0" w:rsidP="00AB1AC4">
      <w:pPr>
        <w:pStyle w:val="Proposal1"/>
        <w:numPr>
          <w:ilvl w:val="0"/>
          <w:numId w:val="0"/>
        </w:numPr>
        <w:spacing w:before="0" w:line="240" w:lineRule="auto"/>
        <w:ind w:left="360" w:hanging="360"/>
        <w:jc w:val="center"/>
        <w:rPr>
          <w:szCs w:val="24"/>
        </w:rPr>
      </w:pPr>
    </w:p>
    <w:p w14:paraId="6F7B7B73" w14:textId="77777777" w:rsidR="00FA69C0" w:rsidRPr="00AF0173" w:rsidRDefault="00FA69C0" w:rsidP="00AB1AC4">
      <w:pPr>
        <w:pStyle w:val="Proposal1"/>
        <w:numPr>
          <w:ilvl w:val="0"/>
          <w:numId w:val="0"/>
        </w:numPr>
        <w:spacing w:before="0" w:line="240" w:lineRule="auto"/>
        <w:ind w:left="360" w:hanging="360"/>
        <w:jc w:val="center"/>
        <w:rPr>
          <w:b/>
          <w:szCs w:val="24"/>
        </w:rPr>
      </w:pPr>
    </w:p>
    <w:p w14:paraId="6F3BE73B" w14:textId="34ED5163" w:rsidR="00FA69C0" w:rsidRPr="00AF0173" w:rsidRDefault="00FA69C0" w:rsidP="00AB1AC4">
      <w:pPr>
        <w:widowControl w:val="0"/>
        <w:autoSpaceDE w:val="0"/>
        <w:autoSpaceDN w:val="0"/>
        <w:adjustRightInd w:val="0"/>
        <w:ind w:right="60"/>
        <w:rPr>
          <w:b w:val="0"/>
          <w:szCs w:val="24"/>
        </w:rPr>
      </w:pPr>
      <w:r w:rsidRPr="00AF0173">
        <w:rPr>
          <w:szCs w:val="24"/>
        </w:rPr>
        <w:t xml:space="preserve">APPROVED FOR </w:t>
      </w:r>
      <w:r w:rsidR="000933E2">
        <w:rPr>
          <w:szCs w:val="24"/>
        </w:rPr>
        <w:t>PROPOSAL</w:t>
      </w:r>
      <w:r w:rsidRPr="00AF0173">
        <w:rPr>
          <w:szCs w:val="24"/>
        </w:rPr>
        <w:t xml:space="preserve"> DEFENSE:</w:t>
      </w:r>
    </w:p>
    <w:p w14:paraId="6822B765" w14:textId="77777777" w:rsidR="00FA69C0" w:rsidRPr="00AF0173" w:rsidRDefault="00FA69C0" w:rsidP="00AB1AC4">
      <w:pPr>
        <w:widowControl w:val="0"/>
        <w:autoSpaceDE w:val="0"/>
        <w:autoSpaceDN w:val="0"/>
        <w:adjustRightInd w:val="0"/>
        <w:ind w:right="60"/>
        <w:rPr>
          <w:b w:val="0"/>
          <w:szCs w:val="24"/>
        </w:rPr>
      </w:pPr>
    </w:p>
    <w:p w14:paraId="16E28C5D" w14:textId="77777777" w:rsidR="00FA69C0" w:rsidRPr="00AF0173" w:rsidRDefault="00FA69C0" w:rsidP="00AB1AC4">
      <w:pPr>
        <w:widowControl w:val="0"/>
        <w:autoSpaceDE w:val="0"/>
        <w:autoSpaceDN w:val="0"/>
        <w:adjustRightInd w:val="0"/>
        <w:ind w:right="60"/>
        <w:rPr>
          <w:b w:val="0"/>
          <w:szCs w:val="24"/>
        </w:rPr>
      </w:pPr>
    </w:p>
    <w:p w14:paraId="0C2F8A21" w14:textId="77777777" w:rsidR="00FA69C0" w:rsidRPr="00AF0173" w:rsidRDefault="00FA69C0" w:rsidP="00AB1AC4">
      <w:pPr>
        <w:widowControl w:val="0"/>
        <w:autoSpaceDE w:val="0"/>
        <w:autoSpaceDN w:val="0"/>
        <w:adjustRightInd w:val="0"/>
        <w:ind w:right="60"/>
        <w:rPr>
          <w:b w:val="0"/>
          <w:szCs w:val="24"/>
        </w:rPr>
      </w:pPr>
    </w:p>
    <w:p w14:paraId="16D2CC43" w14:textId="4EF1B8B4" w:rsidR="00FA69C0" w:rsidRPr="00AB1AC4" w:rsidRDefault="00AB1AC4" w:rsidP="00AB1AC4">
      <w:pPr>
        <w:widowControl w:val="0"/>
        <w:ind w:right="60"/>
        <w:rPr>
          <w:b w:val="0"/>
          <w:bCs/>
        </w:rPr>
      </w:pPr>
      <w:r>
        <w:rPr>
          <w:b w:val="0"/>
        </w:rPr>
        <w:t xml:space="preserve">Engr. Roland Carl A. </w:t>
      </w:r>
      <w:proofErr w:type="spellStart"/>
      <w:r>
        <w:rPr>
          <w:b w:val="0"/>
        </w:rPr>
        <w:t>Denopol</w:t>
      </w:r>
      <w:proofErr w:type="spellEnd"/>
      <w:r>
        <w:rPr>
          <w:b w:val="0"/>
        </w:rPr>
        <w:t xml:space="preserve">, </w:t>
      </w:r>
      <w:proofErr w:type="spellStart"/>
      <w:r>
        <w:rPr>
          <w:b w:val="0"/>
        </w:rPr>
        <w:t>PCpe</w:t>
      </w:r>
      <w:proofErr w:type="spellEnd"/>
    </w:p>
    <w:p w14:paraId="2FF2E9A0" w14:textId="77777777" w:rsidR="00FA69C0" w:rsidRPr="00AF0173" w:rsidRDefault="00FA69C0" w:rsidP="00AB1AC4">
      <w:pPr>
        <w:widowControl w:val="0"/>
        <w:autoSpaceDE w:val="0"/>
        <w:autoSpaceDN w:val="0"/>
        <w:adjustRightInd w:val="0"/>
        <w:ind w:right="60"/>
        <w:rPr>
          <w:b w:val="0"/>
          <w:szCs w:val="24"/>
        </w:rPr>
      </w:pPr>
      <w:r>
        <w:rPr>
          <w:szCs w:val="24"/>
        </w:rPr>
        <w:t>Capstone Project</w:t>
      </w:r>
      <w:r w:rsidRPr="00AF0173">
        <w:rPr>
          <w:szCs w:val="24"/>
        </w:rPr>
        <w:t xml:space="preserve"> Coordinator</w:t>
      </w:r>
    </w:p>
    <w:p w14:paraId="14F97D50" w14:textId="77777777" w:rsidR="00FA69C0" w:rsidRPr="00AF0173" w:rsidRDefault="00FA69C0" w:rsidP="00AB1AC4">
      <w:pPr>
        <w:widowControl w:val="0"/>
        <w:autoSpaceDE w:val="0"/>
        <w:autoSpaceDN w:val="0"/>
        <w:adjustRightInd w:val="0"/>
        <w:ind w:right="60"/>
        <w:rPr>
          <w:szCs w:val="24"/>
        </w:rPr>
      </w:pPr>
    </w:p>
    <w:p w14:paraId="424925E7" w14:textId="77777777" w:rsidR="00FA69C0" w:rsidRPr="00AF0173" w:rsidRDefault="00FA69C0" w:rsidP="00AB1AC4">
      <w:pPr>
        <w:widowControl w:val="0"/>
        <w:autoSpaceDE w:val="0"/>
        <w:autoSpaceDN w:val="0"/>
        <w:adjustRightInd w:val="0"/>
        <w:ind w:right="60"/>
        <w:rPr>
          <w:szCs w:val="24"/>
        </w:rPr>
      </w:pPr>
    </w:p>
    <w:p w14:paraId="0B3FDF78" w14:textId="77777777" w:rsidR="00FA69C0" w:rsidRPr="00AF0173" w:rsidRDefault="00FA69C0" w:rsidP="00AB1AC4">
      <w:pPr>
        <w:widowControl w:val="0"/>
        <w:autoSpaceDE w:val="0"/>
        <w:autoSpaceDN w:val="0"/>
        <w:adjustRightInd w:val="0"/>
        <w:ind w:right="60"/>
        <w:rPr>
          <w:szCs w:val="24"/>
        </w:rPr>
      </w:pPr>
    </w:p>
    <w:p w14:paraId="2C6CBC30" w14:textId="77777777" w:rsidR="00FA69C0" w:rsidRPr="00AF0173" w:rsidRDefault="00FA69C0" w:rsidP="00AB1AC4">
      <w:pPr>
        <w:widowControl w:val="0"/>
        <w:autoSpaceDE w:val="0"/>
        <w:autoSpaceDN w:val="0"/>
        <w:adjustRightInd w:val="0"/>
        <w:ind w:right="60"/>
        <w:rPr>
          <w:b w:val="0"/>
          <w:szCs w:val="24"/>
        </w:rPr>
      </w:pPr>
      <w:r w:rsidRPr="00AF0173">
        <w:rPr>
          <w:szCs w:val="24"/>
        </w:rPr>
        <w:t>NOTED BY:</w:t>
      </w:r>
    </w:p>
    <w:p w14:paraId="627C3CC0" w14:textId="77777777" w:rsidR="00FA69C0" w:rsidRPr="00AF0173" w:rsidRDefault="00FA69C0" w:rsidP="00AB1AC4">
      <w:pPr>
        <w:widowControl w:val="0"/>
        <w:autoSpaceDE w:val="0"/>
        <w:autoSpaceDN w:val="0"/>
        <w:adjustRightInd w:val="0"/>
        <w:ind w:right="60"/>
        <w:rPr>
          <w:szCs w:val="24"/>
        </w:rPr>
      </w:pPr>
    </w:p>
    <w:p w14:paraId="53337E3F" w14:textId="77777777" w:rsidR="00FA69C0" w:rsidRPr="00AF0173" w:rsidRDefault="00FA69C0" w:rsidP="00AB1AC4">
      <w:pPr>
        <w:widowControl w:val="0"/>
        <w:autoSpaceDE w:val="0"/>
        <w:autoSpaceDN w:val="0"/>
        <w:adjustRightInd w:val="0"/>
        <w:ind w:right="60"/>
        <w:rPr>
          <w:szCs w:val="24"/>
        </w:rPr>
      </w:pPr>
    </w:p>
    <w:p w14:paraId="797F1152" w14:textId="77777777" w:rsidR="00FA69C0" w:rsidRPr="00AF0173" w:rsidRDefault="00FA69C0" w:rsidP="00AB1AC4">
      <w:pPr>
        <w:widowControl w:val="0"/>
        <w:autoSpaceDE w:val="0"/>
        <w:autoSpaceDN w:val="0"/>
        <w:adjustRightInd w:val="0"/>
        <w:ind w:right="60"/>
        <w:rPr>
          <w:szCs w:val="24"/>
        </w:rPr>
      </w:pPr>
    </w:p>
    <w:p w14:paraId="1AC88036" w14:textId="5EBAEC5F" w:rsidR="00FA69C0" w:rsidRPr="00AB1AC4" w:rsidRDefault="00AB1AC4" w:rsidP="00AB1AC4">
      <w:pPr>
        <w:widowControl w:val="0"/>
        <w:ind w:right="60"/>
        <w:rPr>
          <w:b w:val="0"/>
          <w:bCs/>
        </w:rPr>
      </w:pPr>
      <w:r>
        <w:rPr>
          <w:b w:val="0"/>
        </w:rPr>
        <w:t>Engr. Jovan J. Edward</w:t>
      </w:r>
      <w:r>
        <w:rPr>
          <w:b w:val="0"/>
          <w:bCs/>
        </w:rPr>
        <w:t xml:space="preserve">, </w:t>
      </w:r>
      <w:proofErr w:type="spellStart"/>
      <w:r>
        <w:rPr>
          <w:b w:val="0"/>
          <w:bCs/>
        </w:rPr>
        <w:t>PCpe</w:t>
      </w:r>
      <w:proofErr w:type="spellEnd"/>
    </w:p>
    <w:p w14:paraId="18EB5031" w14:textId="77777777" w:rsidR="00FA69C0" w:rsidRPr="00AF0173" w:rsidRDefault="00FA69C0" w:rsidP="00AB1AC4">
      <w:pPr>
        <w:widowControl w:val="0"/>
        <w:autoSpaceDE w:val="0"/>
        <w:autoSpaceDN w:val="0"/>
        <w:adjustRightInd w:val="0"/>
        <w:ind w:right="60"/>
        <w:rPr>
          <w:szCs w:val="24"/>
        </w:rPr>
      </w:pPr>
      <w:r w:rsidRPr="00AF0173">
        <w:rPr>
          <w:szCs w:val="24"/>
        </w:rPr>
        <w:t>Program Head</w:t>
      </w:r>
    </w:p>
    <w:p w14:paraId="16702099" w14:textId="77777777" w:rsidR="00FA69C0" w:rsidRPr="00AF0173" w:rsidRDefault="00FA69C0" w:rsidP="00AB1AC4">
      <w:pPr>
        <w:widowControl w:val="0"/>
        <w:autoSpaceDE w:val="0"/>
        <w:autoSpaceDN w:val="0"/>
        <w:adjustRightInd w:val="0"/>
        <w:ind w:right="58"/>
        <w:rPr>
          <w:b w:val="0"/>
          <w:szCs w:val="24"/>
        </w:rPr>
      </w:pPr>
    </w:p>
    <w:p w14:paraId="669F5B48" w14:textId="77777777" w:rsidR="00FA69C0" w:rsidRDefault="00FA69C0" w:rsidP="00AB1AC4">
      <w:pPr>
        <w:widowControl w:val="0"/>
        <w:tabs>
          <w:tab w:val="left" w:pos="5160"/>
        </w:tabs>
        <w:autoSpaceDE w:val="0"/>
        <w:autoSpaceDN w:val="0"/>
        <w:adjustRightInd w:val="0"/>
        <w:ind w:right="58"/>
        <w:rPr>
          <w:szCs w:val="24"/>
        </w:rPr>
      </w:pPr>
    </w:p>
    <w:p w14:paraId="424945F5" w14:textId="77777777" w:rsidR="00AB1AC4" w:rsidRPr="00AF0173" w:rsidRDefault="00AB1AC4" w:rsidP="00AB1AC4">
      <w:pPr>
        <w:widowControl w:val="0"/>
        <w:tabs>
          <w:tab w:val="left" w:pos="5160"/>
        </w:tabs>
        <w:autoSpaceDE w:val="0"/>
        <w:autoSpaceDN w:val="0"/>
        <w:adjustRightInd w:val="0"/>
        <w:ind w:right="58"/>
        <w:rPr>
          <w:szCs w:val="24"/>
        </w:rPr>
      </w:pPr>
    </w:p>
    <w:p w14:paraId="0A7DC0DC" w14:textId="3F897286" w:rsidR="00FA69C0" w:rsidRDefault="00AB1AC4" w:rsidP="00331348">
      <w:pPr>
        <w:pStyle w:val="Heading1"/>
      </w:pPr>
      <w:r>
        <w:t>MAY 2026</w:t>
      </w:r>
    </w:p>
    <w:p w14:paraId="155C7A63" w14:textId="77777777" w:rsidR="00485B59" w:rsidRDefault="00485B59" w:rsidP="00331348">
      <w:pPr>
        <w:pStyle w:val="Heading1"/>
      </w:pPr>
      <w:r>
        <w:lastRenderedPageBreak/>
        <w:t>APPROVAL SHEET</w:t>
      </w:r>
      <w:bookmarkEnd w:id="0"/>
    </w:p>
    <w:p w14:paraId="73AB084C" w14:textId="77777777" w:rsidR="00AB1AC4" w:rsidRDefault="00AB1AC4" w:rsidP="00AB1AC4">
      <w:pPr>
        <w:spacing w:after="240" w:line="276" w:lineRule="auto"/>
        <w:jc w:val="both"/>
        <w:rPr>
          <w:b w:val="0"/>
        </w:rPr>
      </w:pPr>
      <w:r w:rsidRPr="00AB1AC4">
        <w:rPr>
          <w:b w:val="0"/>
        </w:rPr>
        <w:t xml:space="preserve">This capstone project proposal titled </w:t>
      </w:r>
      <w:r w:rsidRPr="006E6B70">
        <w:t>ECP: A Web-App Engineering Laboratory Management System for STI College Cotabato</w:t>
      </w:r>
      <w:r w:rsidRPr="00AB1AC4">
        <w:rPr>
          <w:b w:val="0"/>
        </w:rPr>
        <w:t xml:space="preserve">, prepared and submitted by </w:t>
      </w:r>
      <w:r w:rsidRPr="006E6B70">
        <w:t xml:space="preserve">Clerk Shane S. </w:t>
      </w:r>
      <w:proofErr w:type="spellStart"/>
      <w:r w:rsidRPr="006E6B70">
        <w:t>Baroy</w:t>
      </w:r>
      <w:proofErr w:type="spellEnd"/>
      <w:r w:rsidRPr="006E6B70">
        <w:t xml:space="preserve">, </w:t>
      </w:r>
      <w:proofErr w:type="spellStart"/>
      <w:r w:rsidRPr="006E6B70">
        <w:t>Marjuan</w:t>
      </w:r>
      <w:proofErr w:type="spellEnd"/>
      <w:r w:rsidRPr="006E6B70">
        <w:t xml:space="preserve"> S. </w:t>
      </w:r>
      <w:proofErr w:type="spellStart"/>
      <w:r w:rsidRPr="006E6B70">
        <w:t>Eting</w:t>
      </w:r>
      <w:proofErr w:type="spellEnd"/>
      <w:r w:rsidRPr="006E6B70">
        <w:t xml:space="preserve">, Jhon Michael L. </w:t>
      </w:r>
      <w:proofErr w:type="spellStart"/>
      <w:r w:rsidRPr="006E6B70">
        <w:t>Jumaani</w:t>
      </w:r>
      <w:proofErr w:type="spellEnd"/>
      <w:r w:rsidRPr="006E6B70">
        <w:t xml:space="preserve">, and Bin </w:t>
      </w:r>
      <w:proofErr w:type="spellStart"/>
      <w:r w:rsidRPr="006E6B70">
        <w:t>Fhaeid</w:t>
      </w:r>
      <w:proofErr w:type="spellEnd"/>
      <w:r w:rsidRPr="006E6B70">
        <w:t xml:space="preserve"> B. </w:t>
      </w:r>
      <w:proofErr w:type="spellStart"/>
      <w:r w:rsidRPr="006E6B70">
        <w:t>Mambao</w:t>
      </w:r>
      <w:proofErr w:type="spellEnd"/>
      <w:r w:rsidRPr="00AB1AC4">
        <w:rPr>
          <w:b w:val="0"/>
        </w:rPr>
        <w:t>, in partial fulfillment of the requirements for the degree of Bachelor of Science in Information Technology, has been examined and is recommended for acceptance and approval.</w:t>
      </w:r>
    </w:p>
    <w:p w14:paraId="036A3A6F" w14:textId="77777777" w:rsidR="00AB1AC4" w:rsidRPr="00AB1AC4" w:rsidRDefault="00AB1AC4" w:rsidP="00AB1AC4">
      <w:pPr>
        <w:spacing w:after="240" w:line="276" w:lineRule="auto"/>
        <w:jc w:val="both"/>
        <w:rPr>
          <w:b w:val="0"/>
        </w:rPr>
      </w:pPr>
    </w:p>
    <w:p w14:paraId="3C0737BF" w14:textId="77777777" w:rsidR="00331348" w:rsidRPr="00331348" w:rsidRDefault="00331348" w:rsidP="00331348">
      <w:pPr>
        <w:spacing w:line="276" w:lineRule="auto"/>
        <w:jc w:val="right"/>
      </w:pPr>
      <w:r w:rsidRPr="00331348">
        <w:t>Ms. Almirah E. Abang</w:t>
      </w:r>
    </w:p>
    <w:p w14:paraId="5593AD25" w14:textId="77777777" w:rsidR="00485B59" w:rsidRDefault="000058CF" w:rsidP="00485B59">
      <w:pPr>
        <w:spacing w:line="960" w:lineRule="auto"/>
        <w:jc w:val="right"/>
        <w:rPr>
          <w:b w:val="0"/>
          <w:szCs w:val="24"/>
        </w:rPr>
      </w:pPr>
      <w:r>
        <w:rPr>
          <w:b w:val="0"/>
          <w:szCs w:val="24"/>
        </w:rPr>
        <w:t>Capstone Project</w:t>
      </w:r>
      <w:r w:rsidR="00485B59">
        <w:rPr>
          <w:b w:val="0"/>
          <w:szCs w:val="24"/>
        </w:rPr>
        <w:t xml:space="preserve"> Adviser</w:t>
      </w:r>
    </w:p>
    <w:p w14:paraId="1D6648C6" w14:textId="77777777" w:rsidR="00485B59" w:rsidRDefault="00485B59" w:rsidP="008632BA">
      <w:pPr>
        <w:rPr>
          <w:b w:val="0"/>
        </w:rPr>
      </w:pPr>
      <w:r>
        <w:rPr>
          <w:b w:val="0"/>
        </w:rPr>
        <w:t>A</w:t>
      </w:r>
      <w:r w:rsidR="008632BA">
        <w:rPr>
          <w:b w:val="0"/>
        </w:rPr>
        <w:t>ccepted and a</w:t>
      </w:r>
      <w:r>
        <w:rPr>
          <w:b w:val="0"/>
        </w:rPr>
        <w:t xml:space="preserve">pproved by the </w:t>
      </w:r>
      <w:r w:rsidR="0000332C">
        <w:rPr>
          <w:b w:val="0"/>
        </w:rPr>
        <w:t>Capstone Project</w:t>
      </w:r>
      <w:r>
        <w:rPr>
          <w:b w:val="0"/>
        </w:rPr>
        <w:t xml:space="preserve"> Review Panel</w:t>
      </w:r>
    </w:p>
    <w:p w14:paraId="78028FB8" w14:textId="77777777" w:rsidR="008632BA" w:rsidRDefault="008632BA" w:rsidP="008632BA">
      <w:pPr>
        <w:rPr>
          <w:b w:val="0"/>
          <w:szCs w:val="24"/>
        </w:rPr>
      </w:pPr>
      <w:r>
        <w:rPr>
          <w:b w:val="0"/>
          <w:szCs w:val="24"/>
        </w:rPr>
        <w:t>in partial fulfi</w:t>
      </w:r>
      <w:r w:rsidR="00D35F12">
        <w:rPr>
          <w:b w:val="0"/>
          <w:szCs w:val="24"/>
        </w:rPr>
        <w:t>l</w:t>
      </w:r>
      <w:r>
        <w:rPr>
          <w:b w:val="0"/>
          <w:szCs w:val="24"/>
        </w:rPr>
        <w:t xml:space="preserve">lment of the requirements for the degree of </w:t>
      </w:r>
    </w:p>
    <w:p w14:paraId="1550841A" w14:textId="256AF59E" w:rsidR="008632BA" w:rsidRDefault="008632BA" w:rsidP="008632BA">
      <w:pPr>
        <w:rPr>
          <w:b w:val="0"/>
        </w:rPr>
      </w:pPr>
      <w:r>
        <w:rPr>
          <w:b w:val="0"/>
          <w:szCs w:val="24"/>
        </w:rPr>
        <w:t xml:space="preserve">Bachelor of Science in </w:t>
      </w:r>
      <w:r w:rsidR="00331348">
        <w:rPr>
          <w:b w:val="0"/>
        </w:rPr>
        <w:t>Information Technology</w:t>
      </w:r>
    </w:p>
    <w:p w14:paraId="4CE88F78" w14:textId="77777777" w:rsidR="008632BA" w:rsidRPr="008632BA" w:rsidRDefault="008632BA" w:rsidP="008632BA">
      <w:pPr>
        <w:spacing w:line="960" w:lineRule="auto"/>
        <w:rPr>
          <w:b w:val="0"/>
          <w:szCs w:val="24"/>
        </w:rPr>
      </w:pP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485B59" w:rsidRPr="00EC558E" w14:paraId="2B77031B" w14:textId="77777777" w:rsidTr="008632BA">
        <w:trPr>
          <w:trHeight w:val="198"/>
          <w:jc w:val="center"/>
        </w:trPr>
        <w:tc>
          <w:tcPr>
            <w:tcW w:w="4410" w:type="dxa"/>
            <w:tcBorders>
              <w:top w:val="nil"/>
              <w:left w:val="nil"/>
              <w:bottom w:val="nil"/>
              <w:right w:val="nil"/>
            </w:tcBorders>
            <w:vAlign w:val="bottom"/>
          </w:tcPr>
          <w:p w14:paraId="10D4C703" w14:textId="77777777" w:rsidR="00485B59" w:rsidRPr="00EC558E" w:rsidRDefault="00130EF9" w:rsidP="008632BA">
            <w:pPr>
              <w:widowControl w:val="0"/>
              <w:autoSpaceDE w:val="0"/>
              <w:autoSpaceDN w:val="0"/>
              <w:adjustRightInd w:val="0"/>
              <w:ind w:right="60"/>
              <w:rPr>
                <w:b w:val="0"/>
                <w:szCs w:val="24"/>
              </w:rPr>
            </w:pPr>
            <w:r>
              <w:rPr>
                <w:b w:val="0"/>
                <w:szCs w:val="24"/>
              </w:rPr>
              <w:fldChar w:fldCharType="begin">
                <w:ffData>
                  <w:name w:val=""/>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p>
        </w:tc>
        <w:tc>
          <w:tcPr>
            <w:tcW w:w="4500" w:type="dxa"/>
            <w:tcBorders>
              <w:top w:val="nil"/>
              <w:left w:val="nil"/>
              <w:bottom w:val="nil"/>
              <w:right w:val="nil"/>
            </w:tcBorders>
            <w:vAlign w:val="bottom"/>
          </w:tcPr>
          <w:p w14:paraId="4DE37E74" w14:textId="77777777" w:rsidR="00485B59" w:rsidRPr="00EC558E" w:rsidRDefault="00130EF9" w:rsidP="008632BA">
            <w:pPr>
              <w:widowControl w:val="0"/>
              <w:autoSpaceDE w:val="0"/>
              <w:autoSpaceDN w:val="0"/>
              <w:adjustRightInd w:val="0"/>
              <w:ind w:right="60"/>
              <w:rPr>
                <w:b w:val="0"/>
                <w:szCs w:val="24"/>
              </w:rPr>
            </w:pPr>
            <w:r>
              <w:rPr>
                <w:b w:val="0"/>
                <w:szCs w:val="24"/>
              </w:rPr>
              <w:fldChar w:fldCharType="begin">
                <w:ffData>
                  <w:name w:val="Text10"/>
                  <w:enabled/>
                  <w:calcOnExit w:val="0"/>
                  <w:textInput>
                    <w:default w:val="&lt;Panelist's Given Name MI. Family Name&gt;"/>
                  </w:textInput>
                </w:ffData>
              </w:fldChar>
            </w:r>
            <w:bookmarkStart w:id="1" w:name="Text10"/>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bookmarkEnd w:id="1"/>
          </w:p>
        </w:tc>
      </w:tr>
      <w:tr w:rsidR="00485B59" w:rsidRPr="00EC558E" w14:paraId="4066108B" w14:textId="77777777" w:rsidTr="008632BA">
        <w:trPr>
          <w:trHeight w:val="196"/>
          <w:jc w:val="center"/>
        </w:trPr>
        <w:tc>
          <w:tcPr>
            <w:tcW w:w="4410" w:type="dxa"/>
            <w:tcBorders>
              <w:top w:val="nil"/>
              <w:left w:val="nil"/>
              <w:bottom w:val="nil"/>
              <w:right w:val="nil"/>
            </w:tcBorders>
            <w:vAlign w:val="bottom"/>
          </w:tcPr>
          <w:p w14:paraId="0FBEE9EB" w14:textId="77777777" w:rsidR="00485B59" w:rsidRPr="00EC558E" w:rsidRDefault="00485B59" w:rsidP="005B2930">
            <w:pPr>
              <w:widowControl w:val="0"/>
              <w:autoSpaceDE w:val="0"/>
              <w:autoSpaceDN w:val="0"/>
              <w:adjustRightInd w:val="0"/>
              <w:ind w:right="60"/>
              <w:rPr>
                <w:szCs w:val="24"/>
              </w:rPr>
            </w:pPr>
            <w:r w:rsidRPr="00EC558E">
              <w:rPr>
                <w:szCs w:val="24"/>
              </w:rPr>
              <w:t>Panel Member</w:t>
            </w:r>
          </w:p>
        </w:tc>
        <w:tc>
          <w:tcPr>
            <w:tcW w:w="4500" w:type="dxa"/>
            <w:tcBorders>
              <w:top w:val="nil"/>
              <w:left w:val="nil"/>
              <w:bottom w:val="nil"/>
              <w:right w:val="nil"/>
            </w:tcBorders>
            <w:vAlign w:val="bottom"/>
          </w:tcPr>
          <w:p w14:paraId="2A209E4F" w14:textId="77777777" w:rsidR="00485B59" w:rsidRPr="00EC558E" w:rsidRDefault="00485B59" w:rsidP="005B2930">
            <w:pPr>
              <w:widowControl w:val="0"/>
              <w:autoSpaceDE w:val="0"/>
              <w:autoSpaceDN w:val="0"/>
              <w:adjustRightInd w:val="0"/>
              <w:ind w:left="20" w:right="60"/>
              <w:rPr>
                <w:szCs w:val="24"/>
              </w:rPr>
            </w:pPr>
            <w:r w:rsidRPr="00EC558E">
              <w:rPr>
                <w:w w:val="99"/>
                <w:szCs w:val="24"/>
              </w:rPr>
              <w:t>Panel Member</w:t>
            </w:r>
          </w:p>
        </w:tc>
      </w:tr>
    </w:tbl>
    <w:p w14:paraId="26958827" w14:textId="77777777" w:rsidR="00485B59" w:rsidRDefault="00485B59" w:rsidP="00485B59">
      <w:pPr>
        <w:spacing w:line="960" w:lineRule="auto"/>
      </w:pPr>
      <w:r w:rsidRPr="00485B59">
        <w:t xml:space="preserve"> </w:t>
      </w:r>
    </w:p>
    <w:p w14:paraId="519509F9" w14:textId="77777777" w:rsidR="008632BA" w:rsidRDefault="00130EF9" w:rsidP="008632BA">
      <w:r>
        <w:rPr>
          <w:b w:val="0"/>
          <w:szCs w:val="24"/>
        </w:rPr>
        <w:fldChar w:fldCharType="begin">
          <w:ffData>
            <w:name w:val=""/>
            <w:enabled/>
            <w:calcOnExit w:val="0"/>
            <w:textInput>
              <w:default w:val="&lt;Panelist's Given Name MI. Family Name&gt;"/>
            </w:textInput>
          </w:ffData>
        </w:fldChar>
      </w:r>
      <w:r>
        <w:rPr>
          <w:b w:val="0"/>
          <w:szCs w:val="24"/>
        </w:rPr>
        <w:instrText xml:space="preserve"> FORMTEXT </w:instrText>
      </w:r>
      <w:r>
        <w:rPr>
          <w:b w:val="0"/>
          <w:szCs w:val="24"/>
        </w:rPr>
      </w:r>
      <w:r>
        <w:rPr>
          <w:b w:val="0"/>
          <w:szCs w:val="24"/>
        </w:rPr>
        <w:fldChar w:fldCharType="separate"/>
      </w:r>
      <w:r>
        <w:rPr>
          <w:b w:val="0"/>
          <w:noProof/>
          <w:szCs w:val="24"/>
        </w:rPr>
        <w:t>&lt;Panelist's Given Name MI. Family Name&gt;</w:t>
      </w:r>
      <w:r>
        <w:rPr>
          <w:b w:val="0"/>
          <w:szCs w:val="24"/>
        </w:rPr>
        <w:fldChar w:fldCharType="end"/>
      </w:r>
    </w:p>
    <w:p w14:paraId="3ABAEDD8" w14:textId="135D7416" w:rsidR="008632BA" w:rsidRDefault="00331348" w:rsidP="00331348">
      <w:r>
        <w:t>Lead Panelist</w:t>
      </w:r>
    </w:p>
    <w:p w14:paraId="033B20A0" w14:textId="77777777" w:rsidR="00331348" w:rsidRDefault="00331348" w:rsidP="00331348"/>
    <w:p w14:paraId="0E5F492F" w14:textId="77777777" w:rsidR="00331348" w:rsidRDefault="00331348" w:rsidP="00331348"/>
    <w:p w14:paraId="30434240" w14:textId="77777777" w:rsidR="008632BA" w:rsidRDefault="008632BA" w:rsidP="00485B59">
      <w:pPr>
        <w:spacing w:line="960" w:lineRule="auto"/>
      </w:pPr>
      <w:r>
        <w:t>Noted:</w:t>
      </w:r>
    </w:p>
    <w:tbl>
      <w:tblPr>
        <w:tblW w:w="8910" w:type="dxa"/>
        <w:jc w:val="center"/>
        <w:tblLayout w:type="fixed"/>
        <w:tblCellMar>
          <w:left w:w="0" w:type="dxa"/>
          <w:right w:w="0" w:type="dxa"/>
        </w:tblCellMar>
        <w:tblLook w:val="0000" w:firstRow="0" w:lastRow="0" w:firstColumn="0" w:lastColumn="0" w:noHBand="0" w:noVBand="0"/>
      </w:tblPr>
      <w:tblGrid>
        <w:gridCol w:w="4410"/>
        <w:gridCol w:w="4500"/>
      </w:tblGrid>
      <w:tr w:rsidR="00331348" w:rsidRPr="00EC558E" w14:paraId="00359164" w14:textId="77777777" w:rsidTr="005B2930">
        <w:trPr>
          <w:trHeight w:val="198"/>
          <w:jc w:val="center"/>
        </w:trPr>
        <w:tc>
          <w:tcPr>
            <w:tcW w:w="4410" w:type="dxa"/>
            <w:tcBorders>
              <w:top w:val="nil"/>
              <w:left w:val="nil"/>
              <w:bottom w:val="nil"/>
              <w:right w:val="nil"/>
            </w:tcBorders>
            <w:vAlign w:val="bottom"/>
          </w:tcPr>
          <w:p w14:paraId="1F514F5E" w14:textId="3F445E97" w:rsidR="00331348" w:rsidRPr="00331348" w:rsidRDefault="00331348" w:rsidP="00331348">
            <w:pPr>
              <w:widowControl w:val="0"/>
              <w:autoSpaceDE w:val="0"/>
              <w:autoSpaceDN w:val="0"/>
              <w:adjustRightInd w:val="0"/>
              <w:ind w:right="60"/>
              <w:rPr>
                <w:b w:val="0"/>
                <w:szCs w:val="24"/>
              </w:rPr>
            </w:pPr>
            <w:r w:rsidRPr="00331348">
              <w:rPr>
                <w:b w:val="0"/>
              </w:rPr>
              <w:t xml:space="preserve">Engr. Roland Carl A. </w:t>
            </w:r>
            <w:proofErr w:type="spellStart"/>
            <w:r w:rsidRPr="00331348">
              <w:rPr>
                <w:b w:val="0"/>
              </w:rPr>
              <w:t>Denopol</w:t>
            </w:r>
            <w:proofErr w:type="spellEnd"/>
            <w:r w:rsidRPr="00331348">
              <w:rPr>
                <w:b w:val="0"/>
              </w:rPr>
              <w:t xml:space="preserve">, </w:t>
            </w:r>
            <w:proofErr w:type="spellStart"/>
            <w:r w:rsidRPr="00331348">
              <w:rPr>
                <w:b w:val="0"/>
              </w:rPr>
              <w:t>PCpe</w:t>
            </w:r>
            <w:proofErr w:type="spellEnd"/>
          </w:p>
        </w:tc>
        <w:tc>
          <w:tcPr>
            <w:tcW w:w="4500" w:type="dxa"/>
            <w:tcBorders>
              <w:top w:val="nil"/>
              <w:left w:val="nil"/>
              <w:bottom w:val="nil"/>
              <w:right w:val="nil"/>
            </w:tcBorders>
            <w:vAlign w:val="bottom"/>
          </w:tcPr>
          <w:p w14:paraId="0D5E92E2" w14:textId="14233039" w:rsidR="00331348" w:rsidRPr="00331348" w:rsidRDefault="00331348" w:rsidP="00331348">
            <w:pPr>
              <w:widowControl w:val="0"/>
              <w:autoSpaceDE w:val="0"/>
              <w:autoSpaceDN w:val="0"/>
              <w:adjustRightInd w:val="0"/>
              <w:ind w:right="60"/>
              <w:rPr>
                <w:b w:val="0"/>
                <w:szCs w:val="24"/>
              </w:rPr>
            </w:pPr>
            <w:r w:rsidRPr="00331348">
              <w:rPr>
                <w:b w:val="0"/>
              </w:rPr>
              <w:t xml:space="preserve">Engr. Jovan J. Edward, </w:t>
            </w:r>
            <w:proofErr w:type="spellStart"/>
            <w:r w:rsidRPr="00331348">
              <w:rPr>
                <w:b w:val="0"/>
              </w:rPr>
              <w:t>PCpe</w:t>
            </w:r>
            <w:proofErr w:type="spellEnd"/>
          </w:p>
        </w:tc>
      </w:tr>
      <w:tr w:rsidR="00331348" w:rsidRPr="00EC558E" w14:paraId="2336584E" w14:textId="77777777" w:rsidTr="005B2930">
        <w:trPr>
          <w:trHeight w:val="196"/>
          <w:jc w:val="center"/>
        </w:trPr>
        <w:tc>
          <w:tcPr>
            <w:tcW w:w="4410" w:type="dxa"/>
            <w:tcBorders>
              <w:top w:val="nil"/>
              <w:left w:val="nil"/>
              <w:bottom w:val="nil"/>
              <w:right w:val="nil"/>
            </w:tcBorders>
            <w:vAlign w:val="bottom"/>
          </w:tcPr>
          <w:p w14:paraId="22176007" w14:textId="77777777" w:rsidR="00331348" w:rsidRPr="00EC558E" w:rsidRDefault="00331348" w:rsidP="00331348">
            <w:pPr>
              <w:widowControl w:val="0"/>
              <w:autoSpaceDE w:val="0"/>
              <w:autoSpaceDN w:val="0"/>
              <w:adjustRightInd w:val="0"/>
              <w:ind w:right="60"/>
              <w:rPr>
                <w:szCs w:val="24"/>
              </w:rPr>
            </w:pPr>
            <w:r>
              <w:rPr>
                <w:szCs w:val="24"/>
              </w:rPr>
              <w:t>Capstone Project Coordinator</w:t>
            </w:r>
          </w:p>
        </w:tc>
        <w:tc>
          <w:tcPr>
            <w:tcW w:w="4500" w:type="dxa"/>
            <w:tcBorders>
              <w:top w:val="nil"/>
              <w:left w:val="nil"/>
              <w:bottom w:val="nil"/>
              <w:right w:val="nil"/>
            </w:tcBorders>
            <w:vAlign w:val="bottom"/>
          </w:tcPr>
          <w:p w14:paraId="75CBB6F2" w14:textId="77777777" w:rsidR="00331348" w:rsidRPr="00EC558E" w:rsidRDefault="00331348" w:rsidP="00331348">
            <w:pPr>
              <w:widowControl w:val="0"/>
              <w:autoSpaceDE w:val="0"/>
              <w:autoSpaceDN w:val="0"/>
              <w:adjustRightInd w:val="0"/>
              <w:ind w:left="20" w:right="60"/>
              <w:rPr>
                <w:szCs w:val="24"/>
              </w:rPr>
            </w:pPr>
            <w:r>
              <w:rPr>
                <w:w w:val="99"/>
                <w:szCs w:val="24"/>
              </w:rPr>
              <w:t>Program Head</w:t>
            </w:r>
          </w:p>
        </w:tc>
      </w:tr>
    </w:tbl>
    <w:p w14:paraId="76E65B82" w14:textId="77777777" w:rsidR="008632BA" w:rsidRDefault="008632BA" w:rsidP="00485B59">
      <w:pPr>
        <w:spacing w:line="960" w:lineRule="auto"/>
      </w:pPr>
    </w:p>
    <w:p w14:paraId="7E518CC0" w14:textId="1813DA74" w:rsidR="003E0F44" w:rsidRDefault="003E0F44" w:rsidP="003E0F44">
      <w:pPr>
        <w:tabs>
          <w:tab w:val="left" w:pos="240"/>
          <w:tab w:val="center" w:pos="4320"/>
        </w:tabs>
        <w:spacing w:line="960" w:lineRule="auto"/>
        <w:jc w:val="left"/>
      </w:pPr>
      <w:r>
        <w:tab/>
      </w:r>
      <w:r>
        <w:tab/>
      </w:r>
      <w:r w:rsidR="00331348">
        <w:t>MAY 2026</w:t>
      </w:r>
      <w:r>
        <w:br w:type="page"/>
      </w:r>
    </w:p>
    <w:p w14:paraId="3C915E25" w14:textId="77777777" w:rsidR="000F0F73" w:rsidRPr="00331348" w:rsidRDefault="000F0F73" w:rsidP="00331348">
      <w:pPr>
        <w:pStyle w:val="Heading1"/>
      </w:pPr>
      <w:r w:rsidRPr="00331348">
        <w:lastRenderedPageBreak/>
        <w:t>Table of Contents</w:t>
      </w:r>
    </w:p>
    <w:tbl>
      <w:tblPr>
        <w:tblW w:w="86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990"/>
      </w:tblGrid>
      <w:tr w:rsidR="000F0F73" w14:paraId="45F42441" w14:textId="77777777" w:rsidTr="000F0F73">
        <w:tc>
          <w:tcPr>
            <w:tcW w:w="7650" w:type="dxa"/>
            <w:gridSpan w:val="2"/>
          </w:tcPr>
          <w:p w14:paraId="2FD576D4"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p>
        </w:tc>
        <w:tc>
          <w:tcPr>
            <w:tcW w:w="990" w:type="dxa"/>
          </w:tcPr>
          <w:p w14:paraId="2B3C5E23"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Page</w:t>
            </w:r>
          </w:p>
        </w:tc>
      </w:tr>
      <w:tr w:rsidR="000F0F73" w14:paraId="36396D34" w14:textId="77777777" w:rsidTr="000F0F73">
        <w:tc>
          <w:tcPr>
            <w:tcW w:w="7650" w:type="dxa"/>
            <w:gridSpan w:val="2"/>
          </w:tcPr>
          <w:p w14:paraId="421FACA7" w14:textId="77777777" w:rsidR="000F0F73" w:rsidRPr="005F78AA"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color w:val="000000"/>
                <w:szCs w:val="24"/>
              </w:rPr>
              <w:t>Title Page</w:t>
            </w:r>
            <w:r w:rsidRPr="005F78AA">
              <w:rPr>
                <w:rFonts w:eastAsia="Times New Roman" w:cs="Times New Roman"/>
                <w:b w:val="0"/>
                <w:color w:val="000000"/>
                <w:szCs w:val="24"/>
              </w:rPr>
              <w:t xml:space="preserve">    </w:t>
            </w:r>
            <w:r w:rsidRPr="005F78AA">
              <w:rPr>
                <w:rFonts w:eastAsia="Times New Roman" w:cs="Times New Roman"/>
                <w:b w:val="0"/>
                <w:bCs/>
                <w:color w:val="000000"/>
                <w:szCs w:val="24"/>
              </w:rPr>
              <w:t>………………………………………………………………….</w:t>
            </w:r>
          </w:p>
        </w:tc>
        <w:tc>
          <w:tcPr>
            <w:tcW w:w="990" w:type="dxa"/>
          </w:tcPr>
          <w:p w14:paraId="542F50BE" w14:textId="77777777" w:rsidR="000F0F73" w:rsidRDefault="000F0F73" w:rsidP="000F0F73">
            <w:pPr>
              <w:pBdr>
                <w:top w:val="nil"/>
                <w:left w:val="nil"/>
                <w:bottom w:val="nil"/>
                <w:right w:val="nil"/>
                <w:between w:val="nil"/>
              </w:pBdr>
              <w:spacing w:after="100" w:line="360" w:lineRule="auto"/>
              <w:jc w:val="both"/>
              <w:rPr>
                <w:rFonts w:eastAsia="Times New Roman" w:cs="Times New Roman"/>
                <w:b w:val="0"/>
                <w:bCs/>
                <w:color w:val="000000"/>
                <w:szCs w:val="24"/>
              </w:rPr>
            </w:pPr>
            <w:proofErr w:type="spellStart"/>
            <w:r>
              <w:rPr>
                <w:rFonts w:eastAsia="Times New Roman" w:cs="Times New Roman"/>
                <w:color w:val="000000"/>
                <w:szCs w:val="24"/>
              </w:rPr>
              <w:t>i</w:t>
            </w:r>
            <w:proofErr w:type="spellEnd"/>
          </w:p>
        </w:tc>
      </w:tr>
      <w:tr w:rsidR="000F0F73" w14:paraId="59D30DE6" w14:textId="77777777" w:rsidTr="000F0F73">
        <w:tc>
          <w:tcPr>
            <w:tcW w:w="7650" w:type="dxa"/>
            <w:gridSpan w:val="2"/>
          </w:tcPr>
          <w:p w14:paraId="541F381C" w14:textId="77777777" w:rsidR="000F0F73" w:rsidRPr="005F78AA"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color w:val="000000"/>
                <w:szCs w:val="24"/>
              </w:rPr>
            </w:pPr>
            <w:r w:rsidRPr="000F0F73">
              <w:rPr>
                <w:rFonts w:eastAsia="Times New Roman" w:cs="Times New Roman"/>
                <w:color w:val="000000"/>
                <w:szCs w:val="24"/>
              </w:rPr>
              <w:t>Endorsement form for Proposal Defense</w:t>
            </w:r>
            <w:r w:rsidRPr="005F78AA">
              <w:rPr>
                <w:rFonts w:eastAsia="Times New Roman" w:cs="Times New Roman"/>
                <w:b w:val="0"/>
                <w:color w:val="000000"/>
                <w:szCs w:val="24"/>
              </w:rPr>
              <w:t xml:space="preserve">   </w:t>
            </w:r>
            <w:r>
              <w:rPr>
                <w:rFonts w:eastAsia="Times New Roman" w:cs="Times New Roman"/>
                <w:b w:val="0"/>
                <w:bCs/>
                <w:color w:val="000000"/>
                <w:szCs w:val="24"/>
              </w:rPr>
              <w:t>………………………………..</w:t>
            </w:r>
          </w:p>
        </w:tc>
        <w:tc>
          <w:tcPr>
            <w:tcW w:w="990" w:type="dxa"/>
          </w:tcPr>
          <w:p w14:paraId="4CB86A4E" w14:textId="77777777" w:rsidR="000F0F73" w:rsidRDefault="000F0F73" w:rsidP="000F0F73">
            <w:pPr>
              <w:pBdr>
                <w:top w:val="nil"/>
                <w:left w:val="nil"/>
                <w:bottom w:val="nil"/>
                <w:right w:val="nil"/>
                <w:between w:val="nil"/>
              </w:pBdr>
              <w:spacing w:after="100" w:line="360" w:lineRule="auto"/>
              <w:jc w:val="both"/>
              <w:rPr>
                <w:rFonts w:eastAsia="Times New Roman" w:cs="Times New Roman"/>
                <w:b w:val="0"/>
                <w:bCs/>
                <w:color w:val="000000"/>
                <w:szCs w:val="24"/>
              </w:rPr>
            </w:pPr>
            <w:r>
              <w:rPr>
                <w:rFonts w:eastAsia="Times New Roman" w:cs="Times New Roman"/>
                <w:color w:val="000000"/>
                <w:szCs w:val="24"/>
              </w:rPr>
              <w:t>ii</w:t>
            </w:r>
          </w:p>
        </w:tc>
      </w:tr>
      <w:tr w:rsidR="000F0F73" w14:paraId="69C1D524" w14:textId="77777777" w:rsidTr="000F0F73">
        <w:tc>
          <w:tcPr>
            <w:tcW w:w="7650" w:type="dxa"/>
            <w:gridSpan w:val="2"/>
          </w:tcPr>
          <w:p w14:paraId="10C9090C" w14:textId="77777777" w:rsidR="000F0F73" w:rsidRPr="005F78AA"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color w:val="000000"/>
                <w:szCs w:val="24"/>
              </w:rPr>
              <w:t>Approval Sheet</w:t>
            </w:r>
            <w:r w:rsidRPr="005F78AA">
              <w:rPr>
                <w:rFonts w:eastAsia="Times New Roman" w:cs="Times New Roman"/>
                <w:b w:val="0"/>
                <w:color w:val="000000"/>
                <w:szCs w:val="24"/>
              </w:rPr>
              <w:t xml:space="preserve">   </w:t>
            </w:r>
            <w:r>
              <w:rPr>
                <w:rFonts w:eastAsia="Times New Roman" w:cs="Times New Roman"/>
                <w:b w:val="0"/>
                <w:bCs/>
                <w:color w:val="000000"/>
                <w:szCs w:val="24"/>
              </w:rPr>
              <w:t>…………………………………………………………….</w:t>
            </w:r>
          </w:p>
        </w:tc>
        <w:tc>
          <w:tcPr>
            <w:tcW w:w="990" w:type="dxa"/>
          </w:tcPr>
          <w:p w14:paraId="0B6CD8B2" w14:textId="77777777" w:rsidR="000F0F73" w:rsidRDefault="000F0F73" w:rsidP="000F0F73">
            <w:pPr>
              <w:pBdr>
                <w:top w:val="nil"/>
                <w:left w:val="nil"/>
                <w:bottom w:val="nil"/>
                <w:right w:val="nil"/>
                <w:between w:val="nil"/>
              </w:pBdr>
              <w:spacing w:after="100" w:line="360" w:lineRule="auto"/>
              <w:jc w:val="both"/>
              <w:rPr>
                <w:rFonts w:eastAsia="Times New Roman" w:cs="Times New Roman"/>
                <w:b w:val="0"/>
                <w:bCs/>
                <w:color w:val="000000"/>
                <w:szCs w:val="24"/>
              </w:rPr>
            </w:pPr>
            <w:r>
              <w:rPr>
                <w:rFonts w:eastAsia="Times New Roman" w:cs="Times New Roman"/>
                <w:color w:val="000000"/>
                <w:szCs w:val="24"/>
              </w:rPr>
              <w:t>iii</w:t>
            </w:r>
          </w:p>
        </w:tc>
      </w:tr>
      <w:tr w:rsidR="000F0F73" w14:paraId="29920C32" w14:textId="77777777" w:rsidTr="000F0F73">
        <w:tc>
          <w:tcPr>
            <w:tcW w:w="7650" w:type="dxa"/>
            <w:gridSpan w:val="2"/>
          </w:tcPr>
          <w:p w14:paraId="4C1AB3EC" w14:textId="77777777" w:rsidR="000F0F73" w:rsidRPr="005F78AA"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color w:val="000000"/>
                <w:szCs w:val="24"/>
              </w:rPr>
              <w:t>Table of Contents</w:t>
            </w:r>
            <w:r w:rsidRPr="005F78AA">
              <w:rPr>
                <w:rFonts w:eastAsia="Times New Roman" w:cs="Times New Roman"/>
                <w:b w:val="0"/>
                <w:color w:val="000000"/>
                <w:szCs w:val="24"/>
              </w:rPr>
              <w:t xml:space="preserve">   </w:t>
            </w:r>
            <w:r w:rsidRPr="005F78AA">
              <w:rPr>
                <w:rFonts w:eastAsia="Times New Roman" w:cs="Times New Roman"/>
                <w:b w:val="0"/>
                <w:bCs/>
                <w:color w:val="000000"/>
                <w:szCs w:val="24"/>
              </w:rPr>
              <w:t>………………………………………………………….</w:t>
            </w:r>
          </w:p>
        </w:tc>
        <w:tc>
          <w:tcPr>
            <w:tcW w:w="990" w:type="dxa"/>
          </w:tcPr>
          <w:p w14:paraId="37754984" w14:textId="77777777" w:rsidR="000F0F73" w:rsidRDefault="000F0F73" w:rsidP="000F0F73">
            <w:pPr>
              <w:pBdr>
                <w:top w:val="nil"/>
                <w:left w:val="nil"/>
                <w:bottom w:val="nil"/>
                <w:right w:val="nil"/>
                <w:between w:val="nil"/>
              </w:pBdr>
              <w:spacing w:after="100" w:line="360" w:lineRule="auto"/>
              <w:jc w:val="both"/>
              <w:rPr>
                <w:rFonts w:eastAsia="Times New Roman" w:cs="Times New Roman"/>
                <w:b w:val="0"/>
                <w:bCs/>
                <w:color w:val="000000"/>
                <w:szCs w:val="24"/>
              </w:rPr>
            </w:pPr>
            <w:r>
              <w:rPr>
                <w:rFonts w:eastAsia="Times New Roman" w:cs="Times New Roman"/>
                <w:color w:val="000000"/>
                <w:szCs w:val="24"/>
              </w:rPr>
              <w:t>iv</w:t>
            </w:r>
          </w:p>
        </w:tc>
      </w:tr>
      <w:tr w:rsidR="000F0F73" w14:paraId="3ED45D95" w14:textId="77777777" w:rsidTr="000F0F73">
        <w:tc>
          <w:tcPr>
            <w:tcW w:w="7650" w:type="dxa"/>
            <w:gridSpan w:val="2"/>
          </w:tcPr>
          <w:p w14:paraId="62EA9954" w14:textId="77777777"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Cs/>
                <w:color w:val="000000"/>
                <w:szCs w:val="24"/>
              </w:rPr>
            </w:pPr>
            <w:r w:rsidRPr="000F0F73">
              <w:rPr>
                <w:rFonts w:eastAsia="Times New Roman" w:cs="Times New Roman"/>
                <w:color w:val="000000"/>
                <w:szCs w:val="24"/>
              </w:rPr>
              <w:t xml:space="preserve">Introduction   </w:t>
            </w:r>
          </w:p>
        </w:tc>
        <w:tc>
          <w:tcPr>
            <w:tcW w:w="990" w:type="dxa"/>
          </w:tcPr>
          <w:p w14:paraId="5D090A13" w14:textId="77777777" w:rsidR="000F0F73" w:rsidRPr="002B3204" w:rsidRDefault="000F0F73" w:rsidP="000F0F73">
            <w:pPr>
              <w:pBdr>
                <w:top w:val="nil"/>
                <w:left w:val="nil"/>
                <w:bottom w:val="nil"/>
                <w:right w:val="nil"/>
                <w:between w:val="nil"/>
              </w:pBdr>
              <w:spacing w:after="100" w:line="360" w:lineRule="auto"/>
              <w:ind w:left="72"/>
              <w:jc w:val="both"/>
              <w:rPr>
                <w:rFonts w:eastAsia="Times New Roman" w:cs="Times New Roman"/>
                <w:bCs/>
                <w:color w:val="000000"/>
                <w:szCs w:val="24"/>
              </w:rPr>
            </w:pPr>
            <w:r>
              <w:rPr>
                <w:rFonts w:eastAsia="Times New Roman" w:cs="Times New Roman"/>
                <w:bCs/>
                <w:color w:val="000000"/>
                <w:szCs w:val="24"/>
              </w:rPr>
              <w:t>1</w:t>
            </w:r>
          </w:p>
        </w:tc>
      </w:tr>
      <w:tr w:rsidR="000F0F73" w14:paraId="2EAC153B" w14:textId="77777777" w:rsidTr="000F0F73">
        <w:tc>
          <w:tcPr>
            <w:tcW w:w="540" w:type="dxa"/>
          </w:tcPr>
          <w:p w14:paraId="7416FF6F"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31522B27" w14:textId="0E1C58EB" w:rsidR="000F0F73" w:rsidRPr="00BE7F3D"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331348">
              <w:rPr>
                <w:rFonts w:eastAsia="Times New Roman" w:cs="Times New Roman"/>
                <w:b w:val="0"/>
                <w:color w:val="000000"/>
                <w:szCs w:val="24"/>
              </w:rPr>
              <w:t>Project Context</w:t>
            </w:r>
            <w:r>
              <w:rPr>
                <w:rFonts w:eastAsia="Times New Roman" w:cs="Times New Roman"/>
                <w:color w:val="000000"/>
                <w:szCs w:val="24"/>
              </w:rPr>
              <w:t xml:space="preserve">   </w:t>
            </w:r>
            <w:r>
              <w:rPr>
                <w:rFonts w:eastAsia="Times New Roman" w:cs="Times New Roman"/>
                <w:b w:val="0"/>
                <w:bCs/>
                <w:color w:val="000000"/>
                <w:szCs w:val="24"/>
              </w:rPr>
              <w:t>………………………………………………………</w:t>
            </w:r>
            <w:r w:rsidR="00331348">
              <w:rPr>
                <w:rFonts w:eastAsia="Times New Roman" w:cs="Times New Roman"/>
                <w:b w:val="0"/>
                <w:bCs/>
                <w:color w:val="000000"/>
                <w:szCs w:val="24"/>
              </w:rPr>
              <w:t>..</w:t>
            </w:r>
          </w:p>
        </w:tc>
        <w:tc>
          <w:tcPr>
            <w:tcW w:w="990" w:type="dxa"/>
          </w:tcPr>
          <w:p w14:paraId="384E4B50" w14:textId="77777777" w:rsidR="000F0F73" w:rsidRPr="00991A1D"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1</w:t>
            </w:r>
          </w:p>
        </w:tc>
      </w:tr>
      <w:tr w:rsidR="000F0F73" w14:paraId="145A8EF9" w14:textId="77777777" w:rsidTr="000F0F73">
        <w:tc>
          <w:tcPr>
            <w:tcW w:w="540" w:type="dxa"/>
          </w:tcPr>
          <w:p w14:paraId="1AB731C2"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00FC913C" w14:textId="7BB80A63" w:rsidR="000F0F73" w:rsidRPr="00BE7F3D"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331348">
              <w:rPr>
                <w:rFonts w:eastAsia="Times New Roman" w:cs="Times New Roman"/>
                <w:b w:val="0"/>
                <w:color w:val="000000"/>
                <w:szCs w:val="24"/>
              </w:rPr>
              <w:t>Purpose and Description</w:t>
            </w:r>
            <w:r>
              <w:rPr>
                <w:rFonts w:eastAsia="Times New Roman" w:cs="Times New Roman"/>
                <w:color w:val="000000"/>
                <w:szCs w:val="24"/>
              </w:rPr>
              <w:t xml:space="preserve">   </w:t>
            </w:r>
            <w:r>
              <w:rPr>
                <w:rFonts w:eastAsia="Times New Roman" w:cs="Times New Roman"/>
                <w:b w:val="0"/>
                <w:bCs/>
                <w:color w:val="000000"/>
                <w:szCs w:val="24"/>
              </w:rPr>
              <w:t>……………………………………………</w:t>
            </w:r>
            <w:r w:rsidR="00331348">
              <w:rPr>
                <w:rFonts w:eastAsia="Times New Roman" w:cs="Times New Roman"/>
                <w:b w:val="0"/>
                <w:bCs/>
                <w:color w:val="000000"/>
                <w:szCs w:val="24"/>
              </w:rPr>
              <w:t>…</w:t>
            </w:r>
          </w:p>
        </w:tc>
        <w:tc>
          <w:tcPr>
            <w:tcW w:w="990" w:type="dxa"/>
          </w:tcPr>
          <w:p w14:paraId="745C4F49" w14:textId="77777777" w:rsidR="000F0F73" w:rsidRPr="00BE7F3D"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3</w:t>
            </w:r>
          </w:p>
        </w:tc>
      </w:tr>
      <w:tr w:rsidR="000F0F73" w14:paraId="31B85D7D" w14:textId="77777777" w:rsidTr="000F0F73">
        <w:tc>
          <w:tcPr>
            <w:tcW w:w="540" w:type="dxa"/>
          </w:tcPr>
          <w:p w14:paraId="712B913D"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2F6FC680" w14:textId="16284884" w:rsidR="000F0F73" w:rsidRPr="00BE7F3D"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331348">
              <w:rPr>
                <w:rFonts w:eastAsia="Times New Roman" w:cs="Times New Roman"/>
                <w:b w:val="0"/>
                <w:color w:val="000000"/>
                <w:szCs w:val="24"/>
              </w:rPr>
              <w:t>Objectives</w:t>
            </w:r>
            <w:r>
              <w:rPr>
                <w:rFonts w:eastAsia="Times New Roman" w:cs="Times New Roman"/>
                <w:color w:val="000000"/>
                <w:szCs w:val="24"/>
              </w:rPr>
              <w:t xml:space="preserve">   </w:t>
            </w:r>
            <w:r>
              <w:rPr>
                <w:rFonts w:eastAsia="Times New Roman" w:cs="Times New Roman"/>
                <w:b w:val="0"/>
                <w:bCs/>
                <w:color w:val="000000"/>
                <w:szCs w:val="24"/>
              </w:rPr>
              <w:t>…………………………………………………………….</w:t>
            </w:r>
            <w:r w:rsidR="00331348">
              <w:rPr>
                <w:rFonts w:eastAsia="Times New Roman" w:cs="Times New Roman"/>
                <w:b w:val="0"/>
                <w:bCs/>
                <w:color w:val="000000"/>
                <w:szCs w:val="24"/>
              </w:rPr>
              <w:t>.</w:t>
            </w:r>
          </w:p>
        </w:tc>
        <w:tc>
          <w:tcPr>
            <w:tcW w:w="990" w:type="dxa"/>
          </w:tcPr>
          <w:p w14:paraId="6E1EE15B" w14:textId="77777777" w:rsidR="000F0F73" w:rsidRPr="00BE7F3D"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4</w:t>
            </w:r>
          </w:p>
        </w:tc>
      </w:tr>
      <w:tr w:rsidR="000F0F73" w14:paraId="69CF5A26" w14:textId="77777777" w:rsidTr="000F0F73">
        <w:tc>
          <w:tcPr>
            <w:tcW w:w="540" w:type="dxa"/>
          </w:tcPr>
          <w:p w14:paraId="08E760F3"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2F7F0A44" w14:textId="249B11A0"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331348">
              <w:rPr>
                <w:rFonts w:eastAsia="Times New Roman" w:cs="Times New Roman"/>
                <w:b w:val="0"/>
                <w:color w:val="000000"/>
                <w:szCs w:val="24"/>
              </w:rPr>
              <w:t>Scope and Limitations</w:t>
            </w:r>
            <w:r>
              <w:rPr>
                <w:rFonts w:eastAsia="Times New Roman" w:cs="Times New Roman"/>
                <w:color w:val="000000"/>
                <w:szCs w:val="24"/>
              </w:rPr>
              <w:t xml:space="preserve">   </w:t>
            </w:r>
            <w:r>
              <w:rPr>
                <w:rFonts w:eastAsia="Times New Roman" w:cs="Times New Roman"/>
                <w:b w:val="0"/>
                <w:bCs/>
                <w:color w:val="000000"/>
                <w:szCs w:val="24"/>
              </w:rPr>
              <w:t>……………………………………………….</w:t>
            </w:r>
            <w:r w:rsidR="00331348">
              <w:rPr>
                <w:rFonts w:eastAsia="Times New Roman" w:cs="Times New Roman"/>
                <w:b w:val="0"/>
                <w:bCs/>
                <w:color w:val="000000"/>
                <w:szCs w:val="24"/>
              </w:rPr>
              <w:t>..</w:t>
            </w:r>
          </w:p>
        </w:tc>
        <w:tc>
          <w:tcPr>
            <w:tcW w:w="990" w:type="dxa"/>
          </w:tcPr>
          <w:p w14:paraId="37B9B130"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6</w:t>
            </w:r>
          </w:p>
        </w:tc>
      </w:tr>
      <w:tr w:rsidR="000F0F73" w14:paraId="6934F9E3" w14:textId="77777777" w:rsidTr="000F0F73">
        <w:tc>
          <w:tcPr>
            <w:tcW w:w="540" w:type="dxa"/>
          </w:tcPr>
          <w:p w14:paraId="52C24A3B"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02A69EE4" w14:textId="0BBFA9CF"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331348">
              <w:rPr>
                <w:rFonts w:eastAsia="Times New Roman" w:cs="Times New Roman"/>
                <w:b w:val="0"/>
                <w:color w:val="000000"/>
                <w:szCs w:val="24"/>
              </w:rPr>
              <w:t>Review of Related Literature/Studies/Systems</w:t>
            </w:r>
            <w:r>
              <w:rPr>
                <w:rFonts w:eastAsia="Times New Roman" w:cs="Times New Roman"/>
                <w:color w:val="000000"/>
                <w:szCs w:val="24"/>
              </w:rPr>
              <w:t xml:space="preserve">   </w:t>
            </w:r>
            <w:r>
              <w:rPr>
                <w:rFonts w:eastAsia="Times New Roman" w:cs="Times New Roman"/>
                <w:b w:val="0"/>
                <w:bCs/>
                <w:color w:val="000000"/>
                <w:szCs w:val="24"/>
              </w:rPr>
              <w:t>……………………</w:t>
            </w:r>
            <w:r w:rsidR="00331348">
              <w:rPr>
                <w:rFonts w:eastAsia="Times New Roman" w:cs="Times New Roman"/>
                <w:b w:val="0"/>
                <w:bCs/>
                <w:color w:val="000000"/>
                <w:szCs w:val="24"/>
              </w:rPr>
              <w:t>…..</w:t>
            </w:r>
          </w:p>
        </w:tc>
        <w:tc>
          <w:tcPr>
            <w:tcW w:w="990" w:type="dxa"/>
          </w:tcPr>
          <w:p w14:paraId="4D2A420E"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9</w:t>
            </w:r>
          </w:p>
        </w:tc>
      </w:tr>
      <w:tr w:rsidR="000F0F73" w14:paraId="19A933BE" w14:textId="77777777" w:rsidTr="000F0F73">
        <w:tc>
          <w:tcPr>
            <w:tcW w:w="7650" w:type="dxa"/>
            <w:gridSpan w:val="2"/>
          </w:tcPr>
          <w:p w14:paraId="30637266" w14:textId="77777777"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color w:val="000000"/>
                <w:szCs w:val="24"/>
              </w:rPr>
            </w:pPr>
            <w:r w:rsidRPr="000F0F73">
              <w:rPr>
                <w:rFonts w:eastAsia="Times New Roman" w:cs="Times New Roman"/>
                <w:color w:val="000000"/>
                <w:szCs w:val="24"/>
              </w:rPr>
              <w:t>Methodology</w:t>
            </w:r>
          </w:p>
        </w:tc>
        <w:tc>
          <w:tcPr>
            <w:tcW w:w="990" w:type="dxa"/>
          </w:tcPr>
          <w:p w14:paraId="72289356"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14</w:t>
            </w:r>
          </w:p>
        </w:tc>
      </w:tr>
      <w:tr w:rsidR="000F0F73" w14:paraId="0F5F0AF7" w14:textId="77777777" w:rsidTr="000F0F73">
        <w:tc>
          <w:tcPr>
            <w:tcW w:w="540" w:type="dxa"/>
          </w:tcPr>
          <w:p w14:paraId="0B32D046"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376CD583" w14:textId="6F45A53B"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b w:val="0"/>
                <w:color w:val="000000"/>
                <w:szCs w:val="24"/>
              </w:rPr>
              <w:t>Technical Background   ………………………………………………</w:t>
            </w:r>
            <w:r>
              <w:rPr>
                <w:rFonts w:eastAsia="Times New Roman" w:cs="Times New Roman"/>
                <w:b w:val="0"/>
                <w:color w:val="000000"/>
                <w:szCs w:val="24"/>
              </w:rPr>
              <w:t>..</w:t>
            </w:r>
          </w:p>
        </w:tc>
        <w:tc>
          <w:tcPr>
            <w:tcW w:w="990" w:type="dxa"/>
          </w:tcPr>
          <w:p w14:paraId="6547D263" w14:textId="77777777" w:rsidR="000F0F73" w:rsidRDefault="000F0F73" w:rsidP="000F0F73">
            <w:pPr>
              <w:pBdr>
                <w:top w:val="nil"/>
                <w:left w:val="nil"/>
                <w:bottom w:val="nil"/>
                <w:right w:val="nil"/>
                <w:between w:val="nil"/>
              </w:pBdr>
              <w:spacing w:after="100" w:line="360" w:lineRule="auto"/>
              <w:jc w:val="both"/>
              <w:rPr>
                <w:rFonts w:eastAsia="Times New Roman" w:cs="Times New Roman"/>
                <w:b w:val="0"/>
                <w:bCs/>
                <w:color w:val="000000"/>
                <w:szCs w:val="24"/>
              </w:rPr>
            </w:pPr>
            <w:r>
              <w:rPr>
                <w:rFonts w:eastAsia="Times New Roman" w:cs="Times New Roman"/>
                <w:color w:val="000000"/>
                <w:szCs w:val="24"/>
              </w:rPr>
              <w:t xml:space="preserve"> 14</w:t>
            </w:r>
          </w:p>
        </w:tc>
      </w:tr>
      <w:tr w:rsidR="000F0F73" w14:paraId="4200C961" w14:textId="77777777" w:rsidTr="000F0F73">
        <w:tc>
          <w:tcPr>
            <w:tcW w:w="540" w:type="dxa"/>
          </w:tcPr>
          <w:p w14:paraId="4C3467E4"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11827E95" w14:textId="5DE0C63D"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b w:val="0"/>
                <w:color w:val="000000"/>
                <w:szCs w:val="24"/>
              </w:rPr>
              <w:t>Requirements Analysis   ………………………………………………</w:t>
            </w:r>
            <w:r>
              <w:rPr>
                <w:rFonts w:eastAsia="Times New Roman" w:cs="Times New Roman"/>
                <w:b w:val="0"/>
                <w:color w:val="000000"/>
                <w:szCs w:val="24"/>
              </w:rPr>
              <w:t>.</w:t>
            </w:r>
          </w:p>
        </w:tc>
        <w:tc>
          <w:tcPr>
            <w:tcW w:w="990" w:type="dxa"/>
          </w:tcPr>
          <w:p w14:paraId="563ECB0E"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b w:val="0"/>
                <w:bCs/>
                <w:color w:val="000000"/>
                <w:szCs w:val="24"/>
              </w:rPr>
            </w:pPr>
            <w:r>
              <w:rPr>
                <w:rFonts w:eastAsia="Times New Roman" w:cs="Times New Roman"/>
                <w:color w:val="000000"/>
                <w:szCs w:val="24"/>
              </w:rPr>
              <w:t>21</w:t>
            </w:r>
          </w:p>
        </w:tc>
      </w:tr>
      <w:tr w:rsidR="000F0F73" w14:paraId="51433EAE" w14:textId="77777777" w:rsidTr="000F0F73">
        <w:tc>
          <w:tcPr>
            <w:tcW w:w="540" w:type="dxa"/>
          </w:tcPr>
          <w:p w14:paraId="333A5A4B"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60A6B0BB" w14:textId="4F65E22F"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b w:val="0"/>
                <w:color w:val="000000"/>
                <w:szCs w:val="24"/>
              </w:rPr>
              <w:t>Requirements Documentation   ………………………………………</w:t>
            </w:r>
            <w:r>
              <w:rPr>
                <w:rFonts w:eastAsia="Times New Roman" w:cs="Times New Roman"/>
                <w:b w:val="0"/>
                <w:color w:val="000000"/>
                <w:szCs w:val="24"/>
              </w:rPr>
              <w:t>...</w:t>
            </w:r>
          </w:p>
        </w:tc>
        <w:tc>
          <w:tcPr>
            <w:tcW w:w="990" w:type="dxa"/>
          </w:tcPr>
          <w:p w14:paraId="75D6ECB1"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b w:val="0"/>
                <w:bCs/>
                <w:color w:val="000000"/>
                <w:szCs w:val="24"/>
              </w:rPr>
            </w:pPr>
            <w:r>
              <w:rPr>
                <w:rFonts w:eastAsia="Times New Roman" w:cs="Times New Roman"/>
                <w:color w:val="000000"/>
                <w:szCs w:val="24"/>
              </w:rPr>
              <w:t>23</w:t>
            </w:r>
          </w:p>
        </w:tc>
      </w:tr>
      <w:tr w:rsidR="000F0F73" w14:paraId="5E949945" w14:textId="77777777" w:rsidTr="000F0F73">
        <w:tc>
          <w:tcPr>
            <w:tcW w:w="540" w:type="dxa"/>
          </w:tcPr>
          <w:p w14:paraId="1BC88722"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76F4E8BB" w14:textId="60050637"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b w:val="0"/>
                <w:color w:val="000000"/>
                <w:szCs w:val="24"/>
              </w:rPr>
              <w:t>Design of Software, System, Product, and/or Processes   ……………</w:t>
            </w:r>
            <w:r>
              <w:rPr>
                <w:rFonts w:eastAsia="Times New Roman" w:cs="Times New Roman"/>
                <w:b w:val="0"/>
                <w:color w:val="000000"/>
                <w:szCs w:val="24"/>
              </w:rPr>
              <w:t>..</w:t>
            </w:r>
          </w:p>
        </w:tc>
        <w:tc>
          <w:tcPr>
            <w:tcW w:w="990" w:type="dxa"/>
          </w:tcPr>
          <w:p w14:paraId="2C9155C8"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b w:val="0"/>
                <w:bCs/>
                <w:color w:val="000000"/>
                <w:szCs w:val="24"/>
              </w:rPr>
            </w:pPr>
            <w:r>
              <w:rPr>
                <w:rFonts w:eastAsia="Times New Roman" w:cs="Times New Roman"/>
                <w:color w:val="000000"/>
                <w:szCs w:val="24"/>
              </w:rPr>
              <w:t>25</w:t>
            </w:r>
          </w:p>
        </w:tc>
      </w:tr>
      <w:tr w:rsidR="000F0F73" w14:paraId="3EA74E1D" w14:textId="77777777" w:rsidTr="000F0F73">
        <w:tc>
          <w:tcPr>
            <w:tcW w:w="7650" w:type="dxa"/>
            <w:gridSpan w:val="2"/>
          </w:tcPr>
          <w:p w14:paraId="05C8CE14" w14:textId="7F68E7D3" w:rsidR="000F0F73" w:rsidRPr="002B3204"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color w:val="000000"/>
                <w:szCs w:val="24"/>
              </w:rPr>
            </w:pPr>
            <w:r w:rsidRPr="000F0F73">
              <w:rPr>
                <w:rFonts w:eastAsia="Times New Roman" w:cs="Times New Roman"/>
                <w:color w:val="000000"/>
                <w:szCs w:val="24"/>
              </w:rPr>
              <w:t>References</w:t>
            </w:r>
            <w:r>
              <w:rPr>
                <w:rFonts w:eastAsia="Times New Roman" w:cs="Times New Roman"/>
                <w:b w:val="0"/>
                <w:color w:val="000000"/>
                <w:szCs w:val="24"/>
              </w:rPr>
              <w:t xml:space="preserve">   ………………………………………………………………….</w:t>
            </w:r>
          </w:p>
        </w:tc>
        <w:tc>
          <w:tcPr>
            <w:tcW w:w="990" w:type="dxa"/>
          </w:tcPr>
          <w:p w14:paraId="039678DC"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b w:val="0"/>
                <w:bCs/>
                <w:color w:val="000000"/>
                <w:szCs w:val="24"/>
              </w:rPr>
            </w:pPr>
            <w:r>
              <w:rPr>
                <w:rFonts w:eastAsia="Times New Roman" w:cs="Times New Roman"/>
                <w:color w:val="000000"/>
                <w:szCs w:val="24"/>
              </w:rPr>
              <w:t>34</w:t>
            </w:r>
          </w:p>
        </w:tc>
      </w:tr>
      <w:tr w:rsidR="000F0F73" w14:paraId="68CC0996" w14:textId="77777777" w:rsidTr="000F0F73">
        <w:tc>
          <w:tcPr>
            <w:tcW w:w="7650" w:type="dxa"/>
            <w:gridSpan w:val="2"/>
          </w:tcPr>
          <w:p w14:paraId="336C7F3C" w14:textId="77777777" w:rsidR="000F0F73" w:rsidRP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color w:val="000000"/>
                <w:szCs w:val="24"/>
              </w:rPr>
            </w:pPr>
            <w:r w:rsidRPr="000F0F73">
              <w:rPr>
                <w:rFonts w:eastAsia="Times New Roman" w:cs="Times New Roman"/>
                <w:color w:val="000000"/>
                <w:szCs w:val="24"/>
              </w:rPr>
              <w:t>Appendices</w:t>
            </w:r>
          </w:p>
        </w:tc>
        <w:tc>
          <w:tcPr>
            <w:tcW w:w="990" w:type="dxa"/>
          </w:tcPr>
          <w:p w14:paraId="6459EC53"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b w:val="0"/>
                <w:bCs/>
                <w:color w:val="000000"/>
                <w:szCs w:val="24"/>
              </w:rPr>
            </w:pPr>
            <w:r>
              <w:rPr>
                <w:rFonts w:eastAsia="Times New Roman" w:cs="Times New Roman"/>
                <w:color w:val="000000"/>
                <w:szCs w:val="24"/>
              </w:rPr>
              <w:t>35</w:t>
            </w:r>
          </w:p>
        </w:tc>
      </w:tr>
      <w:tr w:rsidR="000F0F73" w14:paraId="1239A6A7" w14:textId="77777777" w:rsidTr="000F0F73">
        <w:tc>
          <w:tcPr>
            <w:tcW w:w="540" w:type="dxa"/>
          </w:tcPr>
          <w:p w14:paraId="7698ACBC" w14:textId="77777777" w:rsidR="000F0F73"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p>
        </w:tc>
        <w:tc>
          <w:tcPr>
            <w:tcW w:w="7110" w:type="dxa"/>
          </w:tcPr>
          <w:p w14:paraId="5A27A20E" w14:textId="457FBFB4" w:rsidR="000F0F73" w:rsidRPr="002B3204" w:rsidRDefault="000F0F73" w:rsidP="000F0F73">
            <w:pPr>
              <w:pBdr>
                <w:top w:val="nil"/>
                <w:left w:val="nil"/>
                <w:bottom w:val="nil"/>
                <w:right w:val="nil"/>
                <w:between w:val="nil"/>
              </w:pBdr>
              <w:tabs>
                <w:tab w:val="left" w:leader="dot" w:pos="3402"/>
              </w:tabs>
              <w:spacing w:after="100" w:line="360" w:lineRule="auto"/>
              <w:ind w:left="72"/>
              <w:jc w:val="both"/>
              <w:rPr>
                <w:rFonts w:eastAsia="Times New Roman" w:cs="Times New Roman"/>
                <w:b w:val="0"/>
                <w:bCs/>
                <w:color w:val="000000"/>
                <w:szCs w:val="24"/>
              </w:rPr>
            </w:pPr>
            <w:r w:rsidRPr="000F0F73">
              <w:rPr>
                <w:rFonts w:eastAsia="Times New Roman" w:cs="Times New Roman"/>
                <w:b w:val="0"/>
                <w:color w:val="000000"/>
                <w:szCs w:val="24"/>
              </w:rPr>
              <w:t>Resource Persons</w:t>
            </w:r>
            <w:r>
              <w:rPr>
                <w:rFonts w:eastAsia="Times New Roman" w:cs="Times New Roman"/>
                <w:color w:val="000000"/>
                <w:szCs w:val="24"/>
              </w:rPr>
              <w:t xml:space="preserve">   </w:t>
            </w:r>
            <w:r>
              <w:rPr>
                <w:rFonts w:eastAsia="Times New Roman" w:cs="Times New Roman"/>
                <w:b w:val="0"/>
                <w:color w:val="000000"/>
                <w:szCs w:val="24"/>
              </w:rPr>
              <w:t>…………………………………………………….</w:t>
            </w:r>
            <w:r w:rsidR="00331348">
              <w:rPr>
                <w:rFonts w:eastAsia="Times New Roman" w:cs="Times New Roman"/>
                <w:b w:val="0"/>
                <w:color w:val="000000"/>
                <w:szCs w:val="24"/>
              </w:rPr>
              <w:t>..</w:t>
            </w:r>
          </w:p>
        </w:tc>
        <w:tc>
          <w:tcPr>
            <w:tcW w:w="990" w:type="dxa"/>
          </w:tcPr>
          <w:p w14:paraId="3BCC50C2"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r>
              <w:rPr>
                <w:rFonts w:eastAsia="Times New Roman" w:cs="Times New Roman"/>
                <w:color w:val="000000"/>
                <w:szCs w:val="24"/>
              </w:rPr>
              <w:t>37</w:t>
            </w:r>
          </w:p>
          <w:p w14:paraId="28430815"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p>
          <w:p w14:paraId="2E99CCCB"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p>
          <w:p w14:paraId="5D52664E"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color w:val="000000"/>
                <w:szCs w:val="24"/>
              </w:rPr>
            </w:pPr>
          </w:p>
          <w:p w14:paraId="3D80D35F" w14:textId="77777777" w:rsidR="000F0F73" w:rsidRDefault="000F0F73" w:rsidP="000F0F73">
            <w:pPr>
              <w:pBdr>
                <w:top w:val="nil"/>
                <w:left w:val="nil"/>
                <w:bottom w:val="nil"/>
                <w:right w:val="nil"/>
                <w:between w:val="nil"/>
              </w:pBdr>
              <w:spacing w:after="100" w:line="360" w:lineRule="auto"/>
              <w:ind w:left="72"/>
              <w:jc w:val="both"/>
              <w:rPr>
                <w:rFonts w:eastAsia="Times New Roman" w:cs="Times New Roman"/>
                <w:b w:val="0"/>
                <w:bCs/>
                <w:color w:val="000000"/>
                <w:szCs w:val="24"/>
              </w:rPr>
            </w:pPr>
          </w:p>
        </w:tc>
      </w:tr>
    </w:tbl>
    <w:p w14:paraId="43A1D9F5" w14:textId="77777777" w:rsidR="008632BA" w:rsidRDefault="009E5A9D" w:rsidP="00331348">
      <w:pPr>
        <w:pStyle w:val="Heading1"/>
      </w:pPr>
      <w:r>
        <w:lastRenderedPageBreak/>
        <w:t>I</w:t>
      </w:r>
      <w:r w:rsidR="009F1EB1">
        <w:t>ntroduction</w:t>
      </w:r>
    </w:p>
    <w:p w14:paraId="333367F1" w14:textId="13E96CEA" w:rsidR="000A1CBB" w:rsidRDefault="00A65ECF" w:rsidP="00DB0E68">
      <w:pPr>
        <w:pStyle w:val="Heading2"/>
      </w:pPr>
      <w:r>
        <w:t>P</w:t>
      </w:r>
      <w:r w:rsidR="00F75BB8">
        <w:t>ROJECT CONTEXT</w:t>
      </w:r>
    </w:p>
    <w:p w14:paraId="37334106" w14:textId="22BD70C6" w:rsidR="000F0F73" w:rsidRPr="000F0F73" w:rsidRDefault="000F0F73" w:rsidP="000F0F73">
      <w:pPr>
        <w:spacing w:line="360" w:lineRule="auto"/>
        <w:jc w:val="both"/>
        <w:rPr>
          <w:b w:val="0"/>
          <w:bCs/>
        </w:rPr>
      </w:pPr>
      <w:r w:rsidRPr="000F0F73">
        <w:rPr>
          <w:b w:val="0"/>
        </w:rPr>
        <w:t>Engineering and science laboratories are essential components of technical and higher education, providing students and faculty with the necessary equipment and tools for practical learning, experimentation, and skills development</w:t>
      </w:r>
      <w:r w:rsidR="0015283C">
        <w:rPr>
          <w:b w:val="0"/>
        </w:rPr>
        <w:t xml:space="preserve">. </w:t>
      </w:r>
      <w:r w:rsidRPr="000F0F73">
        <w:rPr>
          <w:b w:val="0"/>
        </w:rPr>
        <w:t>Effective management of laboratory resources is critical to ensure availability, proper accountability, and efficient use. However, many institutions still rely on outdated or manual systems such as paper logbooks, spreadsheets, or legacy software</w:t>
      </w:r>
      <w:r w:rsidR="0015283C">
        <w:rPr>
          <w:b w:val="0"/>
        </w:rPr>
        <w:t>, which</w:t>
      </w:r>
      <w:r w:rsidRPr="000F0F73">
        <w:rPr>
          <w:b w:val="0"/>
        </w:rPr>
        <w:t xml:space="preserve"> often result in inaccurate records, unaccounted-for borrowing transactions, and poor monitoring of equipment conditions.</w:t>
      </w:r>
    </w:p>
    <w:p w14:paraId="44525CDE" w14:textId="77777777" w:rsidR="000F0F73" w:rsidRPr="000F0F73" w:rsidRDefault="000F0F73" w:rsidP="000F0F73">
      <w:pPr>
        <w:spacing w:line="360" w:lineRule="auto"/>
        <w:jc w:val="both"/>
        <w:rPr>
          <w:b w:val="0"/>
          <w:bCs/>
        </w:rPr>
      </w:pPr>
    </w:p>
    <w:p w14:paraId="26C19AC0" w14:textId="4DFA7550" w:rsidR="000F0F73" w:rsidRPr="000F0F73" w:rsidRDefault="000F0F73" w:rsidP="000F0F73">
      <w:pPr>
        <w:spacing w:line="360" w:lineRule="auto"/>
        <w:jc w:val="both"/>
        <w:rPr>
          <w:b w:val="0"/>
          <w:bCs/>
        </w:rPr>
      </w:pPr>
      <w:r w:rsidRPr="000F0F73">
        <w:rPr>
          <w:b w:val="0"/>
        </w:rPr>
        <w:t>In the Philippines, the Commission on Higher Education (CHED) mandates</w:t>
      </w:r>
      <w:r w:rsidR="0015283C">
        <w:rPr>
          <w:b w:val="0"/>
        </w:rPr>
        <w:t xml:space="preserve"> that</w:t>
      </w:r>
      <w:r w:rsidRPr="000F0F73">
        <w:rPr>
          <w:b w:val="0"/>
        </w:rPr>
        <w:t xml:space="preserve"> higher education institutions to maintain functional, well-managed laboratory facilities </w:t>
      </w:r>
      <w:r w:rsidR="0015283C">
        <w:rPr>
          <w:b w:val="0"/>
        </w:rPr>
        <w:t>to meet</w:t>
      </w:r>
      <w:r w:rsidRPr="000F0F73">
        <w:rPr>
          <w:b w:val="0"/>
        </w:rPr>
        <w:t xml:space="preserve"> program accreditation requirements. However, many local colleges still manage laboratory equipment manually or rely on outdated systems that cannot meet modern academic needs. The lack of a centralized digital platform </w:t>
      </w:r>
      <w:r w:rsidR="0015283C">
        <w:rPr>
          <w:b w:val="0"/>
        </w:rPr>
        <w:t>leads to</w:t>
      </w:r>
      <w:r w:rsidRPr="000F0F73">
        <w:rPr>
          <w:b w:val="0"/>
        </w:rPr>
        <w:t xml:space="preserve"> equipment loss, transaction delays, and limited visibility </w:t>
      </w:r>
      <w:r w:rsidR="0015283C">
        <w:rPr>
          <w:b w:val="0"/>
        </w:rPr>
        <w:t>into</w:t>
      </w:r>
      <w:r w:rsidRPr="000F0F73">
        <w:rPr>
          <w:b w:val="0"/>
        </w:rPr>
        <w:t xml:space="preserve"> equipment availability and status.</w:t>
      </w:r>
    </w:p>
    <w:p w14:paraId="6C5A7304" w14:textId="77777777" w:rsidR="000F0F73" w:rsidRPr="000F0F73" w:rsidRDefault="000F0F73" w:rsidP="000F0F73">
      <w:pPr>
        <w:spacing w:line="360" w:lineRule="auto"/>
        <w:jc w:val="both"/>
        <w:rPr>
          <w:b w:val="0"/>
          <w:bCs/>
        </w:rPr>
      </w:pPr>
    </w:p>
    <w:p w14:paraId="64FB544A" w14:textId="30C30561" w:rsidR="000F0F73" w:rsidRPr="000F0F73" w:rsidRDefault="000F0F73" w:rsidP="000F0F73">
      <w:pPr>
        <w:spacing w:line="360" w:lineRule="auto"/>
        <w:jc w:val="both"/>
        <w:rPr>
          <w:b w:val="0"/>
          <w:bCs/>
        </w:rPr>
      </w:pPr>
      <w:r w:rsidRPr="000F0F73">
        <w:rPr>
          <w:b w:val="0"/>
        </w:rPr>
        <w:t>STI College Cotabato, a private higher education institution offering technology-based programs including Bachelor of Science in Computer Engineering (</w:t>
      </w:r>
      <w:proofErr w:type="spellStart"/>
      <w:r w:rsidRPr="000F0F73">
        <w:rPr>
          <w:b w:val="0"/>
        </w:rPr>
        <w:t>BSCpE</w:t>
      </w:r>
      <w:proofErr w:type="spellEnd"/>
      <w:r w:rsidRPr="000F0F73">
        <w:rPr>
          <w:b w:val="0"/>
        </w:rPr>
        <w:t>) and</w:t>
      </w:r>
      <w:r w:rsidR="000E5FA9">
        <w:rPr>
          <w:b w:val="0"/>
        </w:rPr>
        <w:t>,</w:t>
      </w:r>
      <w:r w:rsidRPr="000F0F73">
        <w:rPr>
          <w:b w:val="0"/>
        </w:rPr>
        <w:t xml:space="preserve"> </w:t>
      </w:r>
      <w:r w:rsidR="000E5FA9">
        <w:rPr>
          <w:b w:val="0"/>
        </w:rPr>
        <w:t>t</w:t>
      </w:r>
      <w:r w:rsidRPr="000F0F73">
        <w:rPr>
          <w:b w:val="0"/>
        </w:rPr>
        <w:t>he Science, Technology, Engineering, and Mathematic</w:t>
      </w:r>
      <w:r w:rsidR="001658F9">
        <w:rPr>
          <w:b w:val="0"/>
        </w:rPr>
        <w:t>s</w:t>
      </w:r>
      <w:r w:rsidRPr="000F0F73">
        <w:rPr>
          <w:b w:val="0"/>
        </w:rPr>
        <w:t xml:space="preserve"> (STEM)</w:t>
      </w:r>
      <w:r w:rsidR="000E5FA9">
        <w:rPr>
          <w:b w:val="0"/>
        </w:rPr>
        <w:t xml:space="preserve"> strand</w:t>
      </w:r>
      <w:r w:rsidRPr="000F0F73">
        <w:rPr>
          <w:b w:val="0"/>
        </w:rPr>
        <w:t xml:space="preserve">, currently relies on </w:t>
      </w:r>
      <w:proofErr w:type="gramStart"/>
      <w:r w:rsidRPr="000F0F73">
        <w:rPr>
          <w:b w:val="0"/>
        </w:rPr>
        <w:t>an  outdated</w:t>
      </w:r>
      <w:proofErr w:type="gramEnd"/>
      <w:r w:rsidRPr="000F0F73">
        <w:rPr>
          <w:b w:val="0"/>
        </w:rPr>
        <w:t xml:space="preserve"> system for managing its Engineering Laboratory. This system </w:t>
      </w:r>
      <w:r w:rsidR="000E5FA9">
        <w:rPr>
          <w:b w:val="0"/>
        </w:rPr>
        <w:t>cannot</w:t>
      </w:r>
      <w:r w:rsidRPr="000F0F73">
        <w:rPr>
          <w:b w:val="0"/>
        </w:rPr>
        <w:t xml:space="preserve"> to efficiently track equipment records, process borrowing and returning transactions with proper documentation, monitor equipment conditions, and notify users of transaction updates. As a result, laboratory management is burdened with inefficiencies that affect both faculty and student operations.</w:t>
      </w:r>
    </w:p>
    <w:p w14:paraId="18DD9432" w14:textId="77777777" w:rsidR="000F0F73" w:rsidRPr="000F0F73" w:rsidRDefault="000F0F73" w:rsidP="000F0F73">
      <w:pPr>
        <w:spacing w:line="360" w:lineRule="auto"/>
        <w:jc w:val="both"/>
        <w:rPr>
          <w:b w:val="0"/>
          <w:bCs/>
        </w:rPr>
      </w:pPr>
    </w:p>
    <w:p w14:paraId="078AF891" w14:textId="222EAEFA" w:rsidR="000F0F73" w:rsidRDefault="000F0F73" w:rsidP="000F0F73">
      <w:pPr>
        <w:spacing w:line="360" w:lineRule="auto"/>
        <w:jc w:val="both"/>
        <w:rPr>
          <w:b w:val="0"/>
        </w:rPr>
      </w:pPr>
      <w:r w:rsidRPr="000F0F73">
        <w:rPr>
          <w:b w:val="0"/>
        </w:rPr>
        <w:t>This project proposes the development of ECP: A Web-App Engineering Laboratory Management System for STI College Cotabato. The system is designed as a hybrid platform consisting of a we</w:t>
      </w:r>
      <w:r w:rsidR="001658F9">
        <w:rPr>
          <w:b w:val="0"/>
        </w:rPr>
        <w:t>b application for Administrator/Laboratory Custodian</w:t>
      </w:r>
      <w:r w:rsidRPr="000F0F73">
        <w:rPr>
          <w:b w:val="0"/>
        </w:rPr>
        <w:t xml:space="preserve"> and </w:t>
      </w:r>
      <w:r w:rsidRPr="000F0F73">
        <w:rPr>
          <w:b w:val="0"/>
        </w:rPr>
        <w:lastRenderedPageBreak/>
        <w:t>faculty, and a mobile application for students. It provides a centralized and interactive environment that digitizes equipment and inventory records, automates borrowing and returning workflows, monitors equipment condition, and delivers immediate in-app and push notifications to users.</w:t>
      </w:r>
    </w:p>
    <w:p w14:paraId="796E8134" w14:textId="77777777" w:rsidR="000F0F73" w:rsidRDefault="000F0F73" w:rsidP="000F0F73">
      <w:pPr>
        <w:spacing w:line="360" w:lineRule="auto"/>
        <w:jc w:val="both"/>
        <w:rPr>
          <w:b w:val="0"/>
        </w:rPr>
      </w:pPr>
    </w:p>
    <w:p w14:paraId="1F5FA061" w14:textId="77777777" w:rsidR="000F0F73" w:rsidRDefault="000F0F73" w:rsidP="000F0F73">
      <w:pPr>
        <w:spacing w:line="360" w:lineRule="auto"/>
        <w:jc w:val="both"/>
        <w:rPr>
          <w:b w:val="0"/>
        </w:rPr>
      </w:pPr>
    </w:p>
    <w:p w14:paraId="32985FB6" w14:textId="77777777" w:rsidR="000F0F73" w:rsidRDefault="000F0F73" w:rsidP="000F0F73">
      <w:pPr>
        <w:spacing w:line="360" w:lineRule="auto"/>
        <w:jc w:val="both"/>
        <w:rPr>
          <w:b w:val="0"/>
        </w:rPr>
      </w:pPr>
    </w:p>
    <w:p w14:paraId="1A9CA4FB" w14:textId="77777777" w:rsidR="000F0F73" w:rsidRDefault="000F0F73" w:rsidP="000F0F73">
      <w:pPr>
        <w:spacing w:line="360" w:lineRule="auto"/>
        <w:jc w:val="both"/>
        <w:rPr>
          <w:b w:val="0"/>
        </w:rPr>
      </w:pPr>
    </w:p>
    <w:p w14:paraId="0671FF30" w14:textId="77777777" w:rsidR="000F0F73" w:rsidRDefault="000F0F73" w:rsidP="000F0F73">
      <w:pPr>
        <w:spacing w:line="360" w:lineRule="auto"/>
        <w:jc w:val="both"/>
        <w:rPr>
          <w:b w:val="0"/>
        </w:rPr>
      </w:pPr>
    </w:p>
    <w:p w14:paraId="5E578B49" w14:textId="77777777" w:rsidR="000F0F73" w:rsidRDefault="000F0F73" w:rsidP="000F0F73">
      <w:pPr>
        <w:spacing w:line="360" w:lineRule="auto"/>
        <w:jc w:val="both"/>
        <w:rPr>
          <w:b w:val="0"/>
        </w:rPr>
      </w:pPr>
    </w:p>
    <w:p w14:paraId="5F8747DC" w14:textId="77777777" w:rsidR="000F0F73" w:rsidRDefault="000F0F73" w:rsidP="000F0F73">
      <w:pPr>
        <w:spacing w:line="360" w:lineRule="auto"/>
        <w:jc w:val="both"/>
        <w:rPr>
          <w:b w:val="0"/>
        </w:rPr>
      </w:pPr>
    </w:p>
    <w:p w14:paraId="63DCA2AE" w14:textId="77777777" w:rsidR="000F0F73" w:rsidRDefault="000F0F73" w:rsidP="000F0F73">
      <w:pPr>
        <w:spacing w:line="360" w:lineRule="auto"/>
        <w:jc w:val="both"/>
        <w:rPr>
          <w:b w:val="0"/>
        </w:rPr>
      </w:pPr>
    </w:p>
    <w:p w14:paraId="2259CC4C" w14:textId="77777777" w:rsidR="000F0F73" w:rsidRDefault="000F0F73" w:rsidP="000F0F73">
      <w:pPr>
        <w:spacing w:line="360" w:lineRule="auto"/>
        <w:jc w:val="both"/>
        <w:rPr>
          <w:b w:val="0"/>
        </w:rPr>
      </w:pPr>
    </w:p>
    <w:p w14:paraId="69FF4657" w14:textId="77777777" w:rsidR="000F0F73" w:rsidRDefault="000F0F73" w:rsidP="000F0F73">
      <w:pPr>
        <w:spacing w:line="360" w:lineRule="auto"/>
        <w:jc w:val="both"/>
        <w:rPr>
          <w:b w:val="0"/>
        </w:rPr>
      </w:pPr>
    </w:p>
    <w:p w14:paraId="013A636E" w14:textId="77777777" w:rsidR="000F0F73" w:rsidRDefault="000F0F73" w:rsidP="000F0F73">
      <w:pPr>
        <w:spacing w:line="360" w:lineRule="auto"/>
        <w:jc w:val="both"/>
        <w:rPr>
          <w:b w:val="0"/>
        </w:rPr>
      </w:pPr>
    </w:p>
    <w:p w14:paraId="3805350C" w14:textId="77777777" w:rsidR="000F0F73" w:rsidRDefault="000F0F73" w:rsidP="000F0F73">
      <w:pPr>
        <w:spacing w:line="360" w:lineRule="auto"/>
        <w:jc w:val="both"/>
        <w:rPr>
          <w:b w:val="0"/>
        </w:rPr>
      </w:pPr>
    </w:p>
    <w:p w14:paraId="3AD0EF25" w14:textId="77777777" w:rsidR="000F0F73" w:rsidRDefault="000F0F73" w:rsidP="000F0F73">
      <w:pPr>
        <w:spacing w:line="360" w:lineRule="auto"/>
        <w:jc w:val="both"/>
        <w:rPr>
          <w:b w:val="0"/>
        </w:rPr>
      </w:pPr>
    </w:p>
    <w:p w14:paraId="7C731EF4" w14:textId="77777777" w:rsidR="000F0F73" w:rsidRDefault="000F0F73" w:rsidP="000F0F73">
      <w:pPr>
        <w:spacing w:line="360" w:lineRule="auto"/>
        <w:jc w:val="both"/>
        <w:rPr>
          <w:b w:val="0"/>
        </w:rPr>
      </w:pPr>
    </w:p>
    <w:p w14:paraId="67775F8A" w14:textId="77777777" w:rsidR="000F0F73" w:rsidRDefault="000F0F73" w:rsidP="000F0F73">
      <w:pPr>
        <w:spacing w:line="360" w:lineRule="auto"/>
        <w:jc w:val="both"/>
        <w:rPr>
          <w:b w:val="0"/>
        </w:rPr>
      </w:pPr>
    </w:p>
    <w:p w14:paraId="6999165C" w14:textId="77777777" w:rsidR="000F0F73" w:rsidRDefault="000F0F73" w:rsidP="000F0F73">
      <w:pPr>
        <w:spacing w:line="360" w:lineRule="auto"/>
        <w:jc w:val="both"/>
        <w:rPr>
          <w:b w:val="0"/>
        </w:rPr>
      </w:pPr>
    </w:p>
    <w:p w14:paraId="30FBB079" w14:textId="77777777" w:rsidR="000F0F73" w:rsidRDefault="000F0F73" w:rsidP="000F0F73">
      <w:pPr>
        <w:spacing w:line="360" w:lineRule="auto"/>
        <w:jc w:val="both"/>
        <w:rPr>
          <w:b w:val="0"/>
        </w:rPr>
      </w:pPr>
    </w:p>
    <w:p w14:paraId="42ADDEC2" w14:textId="77777777" w:rsidR="000F0F73" w:rsidRDefault="000F0F73" w:rsidP="000F0F73">
      <w:pPr>
        <w:spacing w:line="360" w:lineRule="auto"/>
        <w:jc w:val="both"/>
        <w:rPr>
          <w:b w:val="0"/>
        </w:rPr>
      </w:pPr>
    </w:p>
    <w:p w14:paraId="23479949" w14:textId="77777777" w:rsidR="000F0F73" w:rsidRDefault="000F0F73" w:rsidP="000F0F73">
      <w:pPr>
        <w:spacing w:line="360" w:lineRule="auto"/>
        <w:jc w:val="both"/>
        <w:rPr>
          <w:b w:val="0"/>
        </w:rPr>
      </w:pPr>
    </w:p>
    <w:p w14:paraId="0CD05313" w14:textId="77777777" w:rsidR="000F0F73" w:rsidRDefault="000F0F73" w:rsidP="000F0F73">
      <w:pPr>
        <w:spacing w:line="360" w:lineRule="auto"/>
        <w:jc w:val="both"/>
        <w:rPr>
          <w:b w:val="0"/>
        </w:rPr>
      </w:pPr>
    </w:p>
    <w:p w14:paraId="2F0FB34E" w14:textId="77777777" w:rsidR="000F0F73" w:rsidRDefault="000F0F73" w:rsidP="000F0F73">
      <w:pPr>
        <w:spacing w:line="360" w:lineRule="auto"/>
        <w:jc w:val="both"/>
        <w:rPr>
          <w:b w:val="0"/>
        </w:rPr>
      </w:pPr>
    </w:p>
    <w:p w14:paraId="085E820B" w14:textId="77777777" w:rsidR="000F0F73" w:rsidRDefault="000F0F73" w:rsidP="000F0F73">
      <w:pPr>
        <w:spacing w:line="360" w:lineRule="auto"/>
        <w:jc w:val="both"/>
        <w:rPr>
          <w:b w:val="0"/>
        </w:rPr>
      </w:pPr>
    </w:p>
    <w:p w14:paraId="2CAF9725" w14:textId="77777777" w:rsidR="000F0F73" w:rsidRDefault="000F0F73" w:rsidP="000F0F73">
      <w:pPr>
        <w:spacing w:line="360" w:lineRule="auto"/>
        <w:jc w:val="both"/>
        <w:rPr>
          <w:b w:val="0"/>
        </w:rPr>
      </w:pPr>
    </w:p>
    <w:p w14:paraId="6746344A" w14:textId="77777777" w:rsidR="000F0F73" w:rsidRDefault="000F0F73" w:rsidP="000F0F73">
      <w:pPr>
        <w:spacing w:line="360" w:lineRule="auto"/>
        <w:jc w:val="both"/>
        <w:rPr>
          <w:b w:val="0"/>
        </w:rPr>
      </w:pPr>
    </w:p>
    <w:p w14:paraId="0B50F086" w14:textId="77777777" w:rsidR="000F0F73" w:rsidRDefault="000F0F73" w:rsidP="000F0F73">
      <w:pPr>
        <w:spacing w:line="360" w:lineRule="auto"/>
        <w:jc w:val="both"/>
        <w:rPr>
          <w:b w:val="0"/>
        </w:rPr>
      </w:pPr>
    </w:p>
    <w:p w14:paraId="3B27FEE6" w14:textId="77777777" w:rsidR="000F0F73" w:rsidRPr="000F0F73" w:rsidRDefault="000F0F73" w:rsidP="000F0F73">
      <w:pPr>
        <w:spacing w:line="360" w:lineRule="auto"/>
        <w:jc w:val="both"/>
        <w:rPr>
          <w:b w:val="0"/>
        </w:rPr>
      </w:pPr>
    </w:p>
    <w:p w14:paraId="6B1FBE7E" w14:textId="2648387A" w:rsidR="009F1EB1" w:rsidRDefault="00630311" w:rsidP="00DB0E68">
      <w:pPr>
        <w:pStyle w:val="Heading2"/>
      </w:pPr>
      <w:r>
        <w:lastRenderedPageBreak/>
        <w:t>PURPOSE</w:t>
      </w:r>
      <w:r w:rsidR="00AB1AC4">
        <w:t xml:space="preserve"> AND DESCRIPTION</w:t>
      </w:r>
    </w:p>
    <w:p w14:paraId="17620E20" w14:textId="77777777" w:rsidR="000F0F73" w:rsidRPr="000F0F73" w:rsidRDefault="000F0F73" w:rsidP="000F0F73"/>
    <w:p w14:paraId="2E59B6B7" w14:textId="7882B5AC" w:rsidR="000F0F73" w:rsidRPr="000F0F73" w:rsidRDefault="000F0F73" w:rsidP="000F0F73">
      <w:pPr>
        <w:spacing w:line="360" w:lineRule="auto"/>
        <w:jc w:val="both"/>
        <w:rPr>
          <w:b w:val="0"/>
          <w:bCs/>
        </w:rPr>
      </w:pPr>
      <w:r w:rsidRPr="000F0F73">
        <w:rPr>
          <w:b w:val="0"/>
        </w:rPr>
        <w:t xml:space="preserve">The ECP system is designed to improve and modernize the existing laboratory management process currently implemented at STI College Cotabato. It functions as an integrated web and mobile application system that supports centralized transaction processing, user interaction, and laboratory operations management. The system consists of two main platforms: a web application used by Administrator/Laboratory Custodian and Designated Faculty </w:t>
      </w:r>
      <w:r w:rsidR="00187AFF">
        <w:rPr>
          <w:b w:val="0"/>
        </w:rPr>
        <w:t>to manage</w:t>
      </w:r>
      <w:r w:rsidRPr="000F0F73">
        <w:rPr>
          <w:b w:val="0"/>
        </w:rPr>
        <w:t xml:space="preserve"> laboratory equipment, monito</w:t>
      </w:r>
      <w:r w:rsidR="00187AFF">
        <w:rPr>
          <w:b w:val="0"/>
        </w:rPr>
        <w:t>r</w:t>
      </w:r>
      <w:r w:rsidRPr="000F0F73">
        <w:rPr>
          <w:b w:val="0"/>
        </w:rPr>
        <w:t xml:space="preserve"> inventory, approv</w:t>
      </w:r>
      <w:r w:rsidR="00187AFF">
        <w:rPr>
          <w:b w:val="0"/>
        </w:rPr>
        <w:t>e</w:t>
      </w:r>
      <w:r w:rsidRPr="000F0F73">
        <w:rPr>
          <w:b w:val="0"/>
        </w:rPr>
        <w:t xml:space="preserve"> borrowing requests, and generat</w:t>
      </w:r>
      <w:r w:rsidR="00187AFF">
        <w:rPr>
          <w:b w:val="0"/>
        </w:rPr>
        <w:t>e</w:t>
      </w:r>
      <w:r w:rsidRPr="000F0F73">
        <w:rPr>
          <w:b w:val="0"/>
        </w:rPr>
        <w:t xml:space="preserve"> reports; and a mobile application used by students </w:t>
      </w:r>
      <w:r w:rsidR="00187AFF">
        <w:rPr>
          <w:b w:val="0"/>
        </w:rPr>
        <w:t>to</w:t>
      </w:r>
      <w:r w:rsidRPr="000F0F73">
        <w:rPr>
          <w:b w:val="0"/>
        </w:rPr>
        <w:t xml:space="preserve"> brows</w:t>
      </w:r>
      <w:r w:rsidR="00187AFF">
        <w:rPr>
          <w:b w:val="0"/>
        </w:rPr>
        <w:t>e</w:t>
      </w:r>
      <w:r w:rsidRPr="000F0F73">
        <w:rPr>
          <w:b w:val="0"/>
        </w:rPr>
        <w:t xml:space="preserve"> available equipment, submit borrowing requests, and track transaction status. This structure ensures efficient coordination </w:t>
      </w:r>
      <w:r w:rsidR="00187AFF">
        <w:rPr>
          <w:b w:val="0"/>
        </w:rPr>
        <w:t>among</w:t>
      </w:r>
      <w:r w:rsidRPr="000F0F73">
        <w:rPr>
          <w:b w:val="0"/>
        </w:rPr>
        <w:t xml:space="preserve"> users, improves transparency in laboratory operations, and provides a centralized and automated system for managing equipment and borrowing activities.</w:t>
      </w:r>
    </w:p>
    <w:p w14:paraId="42C3575B" w14:textId="77777777" w:rsidR="000F0F73" w:rsidRDefault="000F0F73" w:rsidP="000F0F73">
      <w:pPr>
        <w:spacing w:line="360" w:lineRule="auto"/>
        <w:jc w:val="both"/>
        <w:rPr>
          <w:b w:val="0"/>
          <w:bCs/>
        </w:rPr>
      </w:pPr>
    </w:p>
    <w:p w14:paraId="5AFB25D5" w14:textId="4E0B77F0" w:rsidR="000F0F73" w:rsidRPr="000F0F73" w:rsidRDefault="000F0F73" w:rsidP="000F0F73">
      <w:pPr>
        <w:spacing w:line="360" w:lineRule="auto"/>
        <w:jc w:val="both"/>
        <w:rPr>
          <w:b w:val="0"/>
          <w:bCs/>
        </w:rPr>
      </w:pPr>
      <w:r w:rsidRPr="000F0F73">
        <w:rPr>
          <w:b w:val="0"/>
        </w:rPr>
        <w:t xml:space="preserve">The system is accessible </w:t>
      </w:r>
      <w:r w:rsidR="00187AFF">
        <w:rPr>
          <w:b w:val="0"/>
        </w:rPr>
        <w:t>via</w:t>
      </w:r>
      <w:r w:rsidRPr="000F0F73">
        <w:rPr>
          <w:b w:val="0"/>
        </w:rPr>
        <w:t xml:space="preserve"> a standard web browser on both desktop and mobile devices, </w:t>
      </w:r>
      <w:r w:rsidR="00187AFF">
        <w:rPr>
          <w:b w:val="0"/>
        </w:rPr>
        <w:t>with</w:t>
      </w:r>
      <w:r w:rsidRPr="000F0F73">
        <w:rPr>
          <w:b w:val="0"/>
        </w:rPr>
        <w:t xml:space="preserve"> no additional software installation</w:t>
      </w:r>
      <w:r w:rsidR="00187AFF">
        <w:rPr>
          <w:b w:val="0"/>
        </w:rPr>
        <w:t xml:space="preserve"> require</w:t>
      </w:r>
      <w:r w:rsidRPr="000F0F73">
        <w:rPr>
          <w:b w:val="0"/>
        </w:rPr>
        <w:t xml:space="preserve">. It is designed to serve the students and faculty of the </w:t>
      </w:r>
      <w:proofErr w:type="spellStart"/>
      <w:r w:rsidRPr="000F0F73">
        <w:rPr>
          <w:b w:val="0"/>
        </w:rPr>
        <w:t>BSCpE</w:t>
      </w:r>
      <w:proofErr w:type="spellEnd"/>
      <w:r w:rsidRPr="000F0F73">
        <w:rPr>
          <w:b w:val="0"/>
        </w:rPr>
        <w:t xml:space="preserve"> and STEM programs at STI College Cotabato.</w:t>
      </w:r>
    </w:p>
    <w:p w14:paraId="6FE74C2B" w14:textId="77777777" w:rsidR="000F0F73" w:rsidRDefault="000F0F73" w:rsidP="00DB0E68">
      <w:pPr>
        <w:pStyle w:val="Heading2"/>
      </w:pPr>
    </w:p>
    <w:p w14:paraId="27C4A8E2" w14:textId="77777777" w:rsidR="000F0F73" w:rsidRDefault="000F0F73" w:rsidP="000F0F73"/>
    <w:p w14:paraId="3E8FB5FA" w14:textId="77777777" w:rsidR="000F0F73" w:rsidRDefault="000F0F73" w:rsidP="000F0F73"/>
    <w:p w14:paraId="2A45036D" w14:textId="77777777" w:rsidR="000F0F73" w:rsidRDefault="000F0F73" w:rsidP="000F0F73"/>
    <w:p w14:paraId="34A12AA4" w14:textId="77777777" w:rsidR="000F0F73" w:rsidRDefault="000F0F73" w:rsidP="000F0F73"/>
    <w:p w14:paraId="25ED9857" w14:textId="77777777" w:rsidR="000F0F73" w:rsidRDefault="000F0F73" w:rsidP="000F0F73"/>
    <w:p w14:paraId="26FA1561" w14:textId="77777777" w:rsidR="000F0F73" w:rsidRDefault="000F0F73" w:rsidP="000F0F73"/>
    <w:p w14:paraId="6312E08F" w14:textId="77777777" w:rsidR="000F0F73" w:rsidRDefault="000F0F73" w:rsidP="000F0F73"/>
    <w:p w14:paraId="663DC23C" w14:textId="77777777" w:rsidR="000F0F73" w:rsidRDefault="000F0F73" w:rsidP="000F0F73"/>
    <w:p w14:paraId="6A517466" w14:textId="77777777" w:rsidR="000F0F73" w:rsidRDefault="000F0F73" w:rsidP="000F0F73"/>
    <w:p w14:paraId="51EB6FE1" w14:textId="77777777" w:rsidR="000F0F73" w:rsidRDefault="000F0F73" w:rsidP="000F0F73"/>
    <w:p w14:paraId="502FEA1F" w14:textId="77777777" w:rsidR="000F0F73" w:rsidRDefault="000F0F73" w:rsidP="000F0F73"/>
    <w:p w14:paraId="593589DE" w14:textId="77777777" w:rsidR="000F0F73" w:rsidRDefault="000F0F73" w:rsidP="000F0F73"/>
    <w:p w14:paraId="75F6E4FC" w14:textId="77777777" w:rsidR="000F0F73" w:rsidRDefault="000F0F73" w:rsidP="000F0F73"/>
    <w:p w14:paraId="1BBB817F" w14:textId="77777777" w:rsidR="000F0F73" w:rsidRDefault="000F0F73" w:rsidP="000F0F73"/>
    <w:p w14:paraId="0363B8FC" w14:textId="77777777" w:rsidR="000F0F73" w:rsidRPr="000F0F73" w:rsidRDefault="000F0F73" w:rsidP="000F0F73"/>
    <w:p w14:paraId="11928404" w14:textId="532E240A" w:rsidR="009F1EB1" w:rsidRDefault="009F1EB1" w:rsidP="00630311">
      <w:pPr>
        <w:pStyle w:val="Heading2"/>
        <w:jc w:val="both"/>
      </w:pPr>
      <w:r>
        <w:lastRenderedPageBreak/>
        <w:t>Objectives</w:t>
      </w:r>
    </w:p>
    <w:p w14:paraId="4A0CAF5B" w14:textId="47408F12" w:rsidR="000F0F73" w:rsidRPr="000F0F73" w:rsidRDefault="000F0F73" w:rsidP="00630311">
      <w:pPr>
        <w:spacing w:line="360" w:lineRule="auto"/>
        <w:jc w:val="both"/>
        <w:rPr>
          <w:b w:val="0"/>
        </w:rPr>
      </w:pPr>
      <w:r w:rsidRPr="000F0F73">
        <w:rPr>
          <w:b w:val="0"/>
        </w:rPr>
        <w:t>The main objective of this study is to design and develop a web and mobile-based Engineering Laboratory Management System for STI College Cotabato that automates equipment inventory, borrowing and returning transactions, notification processes, and user management for stude</w:t>
      </w:r>
      <w:r w:rsidR="001658F9">
        <w:rPr>
          <w:b w:val="0"/>
        </w:rPr>
        <w:t xml:space="preserve">nts, faculty, and </w:t>
      </w:r>
      <w:r w:rsidR="00187AFF">
        <w:rPr>
          <w:b w:val="0"/>
        </w:rPr>
        <w:t xml:space="preserve">the laboratory </w:t>
      </w:r>
      <w:r w:rsidR="001658F9">
        <w:rPr>
          <w:b w:val="0"/>
        </w:rPr>
        <w:t>administrator/custodian</w:t>
      </w:r>
      <w:r w:rsidRPr="000F0F73">
        <w:rPr>
          <w:b w:val="0"/>
        </w:rPr>
        <w:t>.</w:t>
      </w:r>
    </w:p>
    <w:p w14:paraId="3B9029F1" w14:textId="77777777" w:rsidR="000F0F73" w:rsidRDefault="000F0F73" w:rsidP="00630311">
      <w:pPr>
        <w:spacing w:line="360" w:lineRule="auto"/>
        <w:jc w:val="both"/>
      </w:pPr>
    </w:p>
    <w:p w14:paraId="67B32D49" w14:textId="7D9AD0EE" w:rsidR="00CF15A6" w:rsidRDefault="000F0F73" w:rsidP="00630311">
      <w:pPr>
        <w:pStyle w:val="BodyofResearch"/>
        <w:ind w:left="0"/>
      </w:pPr>
      <w:r>
        <w:t>Specifically, the project aims:</w:t>
      </w:r>
    </w:p>
    <w:p w14:paraId="24A5C8E9" w14:textId="77777777" w:rsidR="000F0F73" w:rsidRDefault="000F0F73" w:rsidP="00630311">
      <w:pPr>
        <w:pStyle w:val="BodyofResearch"/>
        <w:ind w:left="0"/>
        <w:rPr>
          <w:highlight w:val="lightGray"/>
        </w:rPr>
      </w:pPr>
    </w:p>
    <w:p w14:paraId="118C7501" w14:textId="77777777" w:rsidR="000F0F73" w:rsidRPr="00630311" w:rsidRDefault="000F0F73" w:rsidP="00630311">
      <w:pPr>
        <w:pStyle w:val="ListParagraph"/>
        <w:numPr>
          <w:ilvl w:val="0"/>
          <w:numId w:val="9"/>
        </w:numPr>
        <w:rPr>
          <w:b w:val="0"/>
        </w:rPr>
      </w:pPr>
      <w:r>
        <w:t xml:space="preserve">To develop an equipment and inventory management module </w:t>
      </w:r>
      <w:r w:rsidRPr="00630311">
        <w:rPr>
          <w:b w:val="0"/>
        </w:rPr>
        <w:t>that allows efficient recording, updating, categorizing, and monitoring of laboratory equipment.</w:t>
      </w:r>
    </w:p>
    <w:p w14:paraId="547171EB" w14:textId="77777777" w:rsidR="000F0F73" w:rsidRPr="00FC226B" w:rsidRDefault="000F0F73" w:rsidP="00630311">
      <w:pPr>
        <w:pStyle w:val="ListParagraph"/>
        <w:numPr>
          <w:ilvl w:val="0"/>
          <w:numId w:val="0"/>
        </w:numPr>
        <w:ind w:left="720"/>
      </w:pPr>
    </w:p>
    <w:p w14:paraId="1F2C2AF3" w14:textId="77777777" w:rsidR="000F0F73" w:rsidRPr="00630311" w:rsidRDefault="000F0F73" w:rsidP="00630311">
      <w:pPr>
        <w:pStyle w:val="ListParagraph"/>
        <w:numPr>
          <w:ilvl w:val="0"/>
          <w:numId w:val="8"/>
        </w:numPr>
        <w:rPr>
          <w:b w:val="0"/>
        </w:rPr>
      </w:pPr>
      <w:r>
        <w:t xml:space="preserve">To design and implement a borrowing and returning management module </w:t>
      </w:r>
      <w:r w:rsidRPr="00630311">
        <w:rPr>
          <w:b w:val="0"/>
        </w:rPr>
        <w:t xml:space="preserve">for processing equipment requests, approvals, returns, and transaction tracking. </w:t>
      </w:r>
    </w:p>
    <w:p w14:paraId="7C78794D" w14:textId="77777777" w:rsidR="000F0F73" w:rsidRPr="00FC226B" w:rsidRDefault="000F0F73" w:rsidP="00630311">
      <w:pPr>
        <w:pStyle w:val="ListParagraph"/>
        <w:numPr>
          <w:ilvl w:val="0"/>
          <w:numId w:val="0"/>
        </w:numPr>
        <w:ind w:left="720"/>
      </w:pPr>
    </w:p>
    <w:p w14:paraId="34D274B0" w14:textId="77777777" w:rsidR="000F0F73" w:rsidRPr="00630311" w:rsidRDefault="000F0F73" w:rsidP="00630311">
      <w:pPr>
        <w:pStyle w:val="ListParagraph"/>
        <w:numPr>
          <w:ilvl w:val="0"/>
          <w:numId w:val="7"/>
        </w:numPr>
        <w:rPr>
          <w:b w:val="0"/>
        </w:rPr>
      </w:pPr>
      <w:r>
        <w:t xml:space="preserve">To implement an equipment condition and damage monitoring feature </w:t>
      </w:r>
      <w:r w:rsidRPr="00630311">
        <w:rPr>
          <w:b w:val="0"/>
        </w:rPr>
        <w:t>for recording equipment status and managing damage reports linked to</w:t>
      </w:r>
      <w:r>
        <w:t xml:space="preserve"> </w:t>
      </w:r>
      <w:r w:rsidRPr="00630311">
        <w:rPr>
          <w:b w:val="0"/>
        </w:rPr>
        <w:t>borrowing transactions.</w:t>
      </w:r>
    </w:p>
    <w:p w14:paraId="08D34534" w14:textId="77777777" w:rsidR="000F0F73" w:rsidRPr="00FC226B" w:rsidRDefault="000F0F73" w:rsidP="00630311">
      <w:pPr>
        <w:pStyle w:val="ListParagraph"/>
        <w:numPr>
          <w:ilvl w:val="0"/>
          <w:numId w:val="0"/>
        </w:numPr>
        <w:ind w:left="720"/>
      </w:pPr>
    </w:p>
    <w:p w14:paraId="2C129763" w14:textId="77777777" w:rsidR="000F0F73" w:rsidRPr="00630311" w:rsidRDefault="000F0F73" w:rsidP="00630311">
      <w:pPr>
        <w:pStyle w:val="ListParagraph"/>
        <w:numPr>
          <w:ilvl w:val="0"/>
          <w:numId w:val="7"/>
        </w:numPr>
        <w:rPr>
          <w:b w:val="0"/>
        </w:rPr>
      </w:pPr>
      <w:r>
        <w:t xml:space="preserve">To implement role-based user and access management </w:t>
      </w:r>
      <w:r w:rsidRPr="00630311">
        <w:rPr>
          <w:b w:val="0"/>
        </w:rPr>
        <w:t>for Laboratory Custodian, Designated Faculty, and Students.</w:t>
      </w:r>
    </w:p>
    <w:p w14:paraId="60466CFB" w14:textId="77777777" w:rsidR="000F0F73" w:rsidRPr="00C56AD0" w:rsidRDefault="000F0F73" w:rsidP="00630311">
      <w:pPr>
        <w:pBdr>
          <w:top w:val="nil"/>
          <w:left w:val="nil"/>
          <w:bottom w:val="nil"/>
          <w:right w:val="nil"/>
          <w:between w:val="nil"/>
        </w:pBdr>
        <w:spacing w:line="360" w:lineRule="auto"/>
        <w:jc w:val="both"/>
        <w:rPr>
          <w:bCs/>
        </w:rPr>
      </w:pPr>
    </w:p>
    <w:p w14:paraId="08CFC5FC" w14:textId="77777777" w:rsidR="000F0F73" w:rsidRDefault="000F0F73" w:rsidP="00630311">
      <w:pPr>
        <w:pStyle w:val="ListParagraph"/>
        <w:numPr>
          <w:ilvl w:val="0"/>
          <w:numId w:val="7"/>
        </w:numPr>
      </w:pPr>
      <w:r>
        <w:t xml:space="preserve">To develop a notification system </w:t>
      </w:r>
      <w:r w:rsidRPr="00630311">
        <w:rPr>
          <w:b w:val="0"/>
        </w:rPr>
        <w:t>for providing in-app updates regarding borrowing requests, approvals, rejections, and transaction activities.</w:t>
      </w:r>
    </w:p>
    <w:p w14:paraId="25EAFE22" w14:textId="77777777" w:rsidR="000F0F73" w:rsidRPr="00FC226B" w:rsidRDefault="000F0F73" w:rsidP="00630311">
      <w:pPr>
        <w:pStyle w:val="ListParagraph"/>
        <w:numPr>
          <w:ilvl w:val="0"/>
          <w:numId w:val="0"/>
        </w:numPr>
        <w:ind w:left="720"/>
      </w:pPr>
    </w:p>
    <w:p w14:paraId="432430EC" w14:textId="77777777" w:rsidR="000F0F73" w:rsidRPr="00630311" w:rsidRDefault="000F0F73" w:rsidP="00630311">
      <w:pPr>
        <w:pStyle w:val="ListParagraph"/>
        <w:numPr>
          <w:ilvl w:val="0"/>
          <w:numId w:val="7"/>
        </w:numPr>
        <w:rPr>
          <w:b w:val="0"/>
        </w:rPr>
      </w:pPr>
      <w:r>
        <w:t xml:space="preserve">To develop a Student Mobile Application </w:t>
      </w:r>
      <w:r w:rsidRPr="00630311">
        <w:rPr>
          <w:b w:val="0"/>
        </w:rPr>
        <w:t xml:space="preserve">for browsing available equipment, submitting borrowing requests, viewing request status, receiving notifications, and monitoring borrowing records. </w:t>
      </w:r>
    </w:p>
    <w:p w14:paraId="5E75AE04" w14:textId="77777777" w:rsidR="000F0F73" w:rsidRPr="008712DE" w:rsidRDefault="000F0F73" w:rsidP="00630311">
      <w:pPr>
        <w:pStyle w:val="ListParagraph"/>
        <w:numPr>
          <w:ilvl w:val="0"/>
          <w:numId w:val="0"/>
        </w:numPr>
        <w:ind w:left="720"/>
      </w:pPr>
    </w:p>
    <w:p w14:paraId="63A1B8F3" w14:textId="77777777" w:rsidR="000F0F73" w:rsidRPr="008712DE" w:rsidRDefault="000F0F73" w:rsidP="00630311">
      <w:pPr>
        <w:pBdr>
          <w:top w:val="nil"/>
          <w:left w:val="nil"/>
          <w:bottom w:val="nil"/>
          <w:right w:val="nil"/>
          <w:between w:val="nil"/>
        </w:pBdr>
        <w:spacing w:line="360" w:lineRule="auto"/>
        <w:jc w:val="both"/>
        <w:rPr>
          <w:bCs/>
        </w:rPr>
      </w:pPr>
    </w:p>
    <w:p w14:paraId="4E4138E3" w14:textId="77777777" w:rsidR="000F0F73" w:rsidRDefault="000F0F73" w:rsidP="00630311">
      <w:pPr>
        <w:pStyle w:val="ListParagraph"/>
        <w:numPr>
          <w:ilvl w:val="0"/>
          <w:numId w:val="7"/>
        </w:numPr>
      </w:pPr>
      <w:r>
        <w:t xml:space="preserve">To develop a Laboratory Custodian dashboard with inventory monitoring and report generation </w:t>
      </w:r>
      <w:r w:rsidRPr="00630311">
        <w:rPr>
          <w:b w:val="0"/>
        </w:rPr>
        <w:t>for tracking equipment availability, borrowing activities, active transactions, overdue items, and equipment status.</w:t>
      </w:r>
    </w:p>
    <w:p w14:paraId="37304AE9" w14:textId="77777777" w:rsidR="000F0F73" w:rsidRDefault="000F0F73" w:rsidP="000F0F73">
      <w:pPr>
        <w:pBdr>
          <w:top w:val="nil"/>
          <w:left w:val="nil"/>
          <w:bottom w:val="nil"/>
          <w:right w:val="nil"/>
          <w:between w:val="nil"/>
        </w:pBdr>
        <w:spacing w:line="360" w:lineRule="auto"/>
        <w:jc w:val="both"/>
        <w:rPr>
          <w:bCs/>
        </w:rPr>
      </w:pPr>
    </w:p>
    <w:p w14:paraId="5178206A" w14:textId="77777777" w:rsidR="000F0F73" w:rsidRDefault="000F0F73" w:rsidP="000F0F73">
      <w:pPr>
        <w:pBdr>
          <w:top w:val="nil"/>
          <w:left w:val="nil"/>
          <w:bottom w:val="nil"/>
          <w:right w:val="nil"/>
          <w:between w:val="nil"/>
        </w:pBdr>
        <w:spacing w:line="360" w:lineRule="auto"/>
        <w:jc w:val="both"/>
        <w:rPr>
          <w:bCs/>
        </w:rPr>
      </w:pPr>
    </w:p>
    <w:p w14:paraId="08805588" w14:textId="77777777" w:rsidR="000F0F73" w:rsidRDefault="000F0F73" w:rsidP="000F0F73">
      <w:pPr>
        <w:pBdr>
          <w:top w:val="nil"/>
          <w:left w:val="nil"/>
          <w:bottom w:val="nil"/>
          <w:right w:val="nil"/>
          <w:between w:val="nil"/>
        </w:pBdr>
        <w:spacing w:line="360" w:lineRule="auto"/>
        <w:jc w:val="both"/>
        <w:rPr>
          <w:bCs/>
        </w:rPr>
      </w:pPr>
    </w:p>
    <w:p w14:paraId="3E5DFFC6" w14:textId="77777777" w:rsidR="000F0F73" w:rsidRDefault="000F0F73" w:rsidP="000F0F73">
      <w:pPr>
        <w:pBdr>
          <w:top w:val="nil"/>
          <w:left w:val="nil"/>
          <w:bottom w:val="nil"/>
          <w:right w:val="nil"/>
          <w:between w:val="nil"/>
        </w:pBdr>
        <w:spacing w:line="360" w:lineRule="auto"/>
        <w:jc w:val="both"/>
        <w:rPr>
          <w:bCs/>
        </w:rPr>
      </w:pPr>
    </w:p>
    <w:p w14:paraId="372A1FB4" w14:textId="77777777" w:rsidR="000F0F73" w:rsidRDefault="000F0F73" w:rsidP="000F0F73">
      <w:pPr>
        <w:pBdr>
          <w:top w:val="nil"/>
          <w:left w:val="nil"/>
          <w:bottom w:val="nil"/>
          <w:right w:val="nil"/>
          <w:between w:val="nil"/>
        </w:pBdr>
        <w:spacing w:line="360" w:lineRule="auto"/>
        <w:jc w:val="both"/>
        <w:rPr>
          <w:bCs/>
        </w:rPr>
      </w:pPr>
    </w:p>
    <w:p w14:paraId="660F0EE2" w14:textId="77777777" w:rsidR="000F0F73" w:rsidRDefault="000F0F73" w:rsidP="000F0F73">
      <w:pPr>
        <w:pBdr>
          <w:top w:val="nil"/>
          <w:left w:val="nil"/>
          <w:bottom w:val="nil"/>
          <w:right w:val="nil"/>
          <w:between w:val="nil"/>
        </w:pBdr>
        <w:spacing w:line="360" w:lineRule="auto"/>
        <w:jc w:val="both"/>
        <w:rPr>
          <w:bCs/>
        </w:rPr>
      </w:pPr>
    </w:p>
    <w:p w14:paraId="6ABAF3C7" w14:textId="77777777" w:rsidR="000F0F73" w:rsidRDefault="000F0F73" w:rsidP="000F0F73">
      <w:pPr>
        <w:pBdr>
          <w:top w:val="nil"/>
          <w:left w:val="nil"/>
          <w:bottom w:val="nil"/>
          <w:right w:val="nil"/>
          <w:between w:val="nil"/>
        </w:pBdr>
        <w:spacing w:line="360" w:lineRule="auto"/>
        <w:jc w:val="both"/>
        <w:rPr>
          <w:bCs/>
        </w:rPr>
      </w:pPr>
    </w:p>
    <w:p w14:paraId="212706EA" w14:textId="77777777" w:rsidR="000F0F73" w:rsidRDefault="000F0F73" w:rsidP="000F0F73">
      <w:pPr>
        <w:pBdr>
          <w:top w:val="nil"/>
          <w:left w:val="nil"/>
          <w:bottom w:val="nil"/>
          <w:right w:val="nil"/>
          <w:between w:val="nil"/>
        </w:pBdr>
        <w:spacing w:line="360" w:lineRule="auto"/>
        <w:jc w:val="both"/>
        <w:rPr>
          <w:bCs/>
        </w:rPr>
      </w:pPr>
    </w:p>
    <w:p w14:paraId="71410EE1" w14:textId="77777777" w:rsidR="000F0F73" w:rsidRDefault="000F0F73" w:rsidP="000F0F73">
      <w:pPr>
        <w:pBdr>
          <w:top w:val="nil"/>
          <w:left w:val="nil"/>
          <w:bottom w:val="nil"/>
          <w:right w:val="nil"/>
          <w:between w:val="nil"/>
        </w:pBdr>
        <w:spacing w:line="360" w:lineRule="auto"/>
        <w:jc w:val="both"/>
        <w:rPr>
          <w:bCs/>
        </w:rPr>
      </w:pPr>
    </w:p>
    <w:p w14:paraId="67E4BFB4" w14:textId="77777777" w:rsidR="000F0F73" w:rsidRDefault="000F0F73" w:rsidP="000F0F73">
      <w:pPr>
        <w:pBdr>
          <w:top w:val="nil"/>
          <w:left w:val="nil"/>
          <w:bottom w:val="nil"/>
          <w:right w:val="nil"/>
          <w:between w:val="nil"/>
        </w:pBdr>
        <w:spacing w:line="360" w:lineRule="auto"/>
        <w:jc w:val="both"/>
        <w:rPr>
          <w:bCs/>
        </w:rPr>
      </w:pPr>
    </w:p>
    <w:p w14:paraId="4D9B40DE" w14:textId="77777777" w:rsidR="000F0F73" w:rsidRDefault="000F0F73" w:rsidP="000F0F73">
      <w:pPr>
        <w:pBdr>
          <w:top w:val="nil"/>
          <w:left w:val="nil"/>
          <w:bottom w:val="nil"/>
          <w:right w:val="nil"/>
          <w:between w:val="nil"/>
        </w:pBdr>
        <w:spacing w:line="360" w:lineRule="auto"/>
        <w:jc w:val="both"/>
        <w:rPr>
          <w:bCs/>
        </w:rPr>
      </w:pPr>
    </w:p>
    <w:p w14:paraId="581474BD" w14:textId="77777777" w:rsidR="000F0F73" w:rsidRDefault="000F0F73" w:rsidP="000F0F73">
      <w:pPr>
        <w:pBdr>
          <w:top w:val="nil"/>
          <w:left w:val="nil"/>
          <w:bottom w:val="nil"/>
          <w:right w:val="nil"/>
          <w:between w:val="nil"/>
        </w:pBdr>
        <w:spacing w:line="360" w:lineRule="auto"/>
        <w:jc w:val="both"/>
        <w:rPr>
          <w:bCs/>
        </w:rPr>
      </w:pPr>
    </w:p>
    <w:p w14:paraId="23CF6CAD" w14:textId="77777777" w:rsidR="000F0F73" w:rsidRDefault="000F0F73" w:rsidP="000F0F73">
      <w:pPr>
        <w:pBdr>
          <w:top w:val="nil"/>
          <w:left w:val="nil"/>
          <w:bottom w:val="nil"/>
          <w:right w:val="nil"/>
          <w:between w:val="nil"/>
        </w:pBdr>
        <w:spacing w:line="360" w:lineRule="auto"/>
        <w:jc w:val="both"/>
        <w:rPr>
          <w:bCs/>
        </w:rPr>
      </w:pPr>
    </w:p>
    <w:p w14:paraId="6788DF8B" w14:textId="77777777" w:rsidR="000F0F73" w:rsidRDefault="000F0F73" w:rsidP="000F0F73">
      <w:pPr>
        <w:pBdr>
          <w:top w:val="nil"/>
          <w:left w:val="nil"/>
          <w:bottom w:val="nil"/>
          <w:right w:val="nil"/>
          <w:between w:val="nil"/>
        </w:pBdr>
        <w:spacing w:line="360" w:lineRule="auto"/>
        <w:jc w:val="both"/>
        <w:rPr>
          <w:bCs/>
        </w:rPr>
      </w:pPr>
    </w:p>
    <w:p w14:paraId="08F4C844" w14:textId="77777777" w:rsidR="000F0F73" w:rsidRDefault="000F0F73" w:rsidP="000F0F73">
      <w:pPr>
        <w:pBdr>
          <w:top w:val="nil"/>
          <w:left w:val="nil"/>
          <w:bottom w:val="nil"/>
          <w:right w:val="nil"/>
          <w:between w:val="nil"/>
        </w:pBdr>
        <w:spacing w:line="360" w:lineRule="auto"/>
        <w:jc w:val="both"/>
        <w:rPr>
          <w:bCs/>
        </w:rPr>
      </w:pPr>
    </w:p>
    <w:p w14:paraId="31B39A57" w14:textId="77777777" w:rsidR="000F0F73" w:rsidRDefault="000F0F73" w:rsidP="000F0F73">
      <w:pPr>
        <w:pBdr>
          <w:top w:val="nil"/>
          <w:left w:val="nil"/>
          <w:bottom w:val="nil"/>
          <w:right w:val="nil"/>
          <w:between w:val="nil"/>
        </w:pBdr>
        <w:spacing w:line="360" w:lineRule="auto"/>
        <w:jc w:val="both"/>
        <w:rPr>
          <w:bCs/>
        </w:rPr>
      </w:pPr>
    </w:p>
    <w:p w14:paraId="5234D9F0" w14:textId="77777777" w:rsidR="000F0F73" w:rsidRDefault="000F0F73" w:rsidP="000F0F73">
      <w:pPr>
        <w:pBdr>
          <w:top w:val="nil"/>
          <w:left w:val="nil"/>
          <w:bottom w:val="nil"/>
          <w:right w:val="nil"/>
          <w:between w:val="nil"/>
        </w:pBdr>
        <w:spacing w:line="360" w:lineRule="auto"/>
        <w:jc w:val="both"/>
        <w:rPr>
          <w:bCs/>
        </w:rPr>
      </w:pPr>
    </w:p>
    <w:p w14:paraId="5099C053" w14:textId="77777777" w:rsidR="000F0F73" w:rsidRDefault="000F0F73" w:rsidP="000F0F73">
      <w:pPr>
        <w:pBdr>
          <w:top w:val="nil"/>
          <w:left w:val="nil"/>
          <w:bottom w:val="nil"/>
          <w:right w:val="nil"/>
          <w:between w:val="nil"/>
        </w:pBdr>
        <w:spacing w:line="360" w:lineRule="auto"/>
        <w:jc w:val="both"/>
        <w:rPr>
          <w:bCs/>
        </w:rPr>
      </w:pPr>
    </w:p>
    <w:p w14:paraId="35741ED3" w14:textId="77777777" w:rsidR="000F0F73" w:rsidRDefault="000F0F73" w:rsidP="000F0F73">
      <w:pPr>
        <w:pBdr>
          <w:top w:val="nil"/>
          <w:left w:val="nil"/>
          <w:bottom w:val="nil"/>
          <w:right w:val="nil"/>
          <w:between w:val="nil"/>
        </w:pBdr>
        <w:spacing w:line="360" w:lineRule="auto"/>
        <w:jc w:val="both"/>
        <w:rPr>
          <w:bCs/>
        </w:rPr>
      </w:pPr>
    </w:p>
    <w:p w14:paraId="42CF42FE" w14:textId="77777777" w:rsidR="000F0F73" w:rsidRDefault="000F0F73" w:rsidP="000F0F73">
      <w:pPr>
        <w:pBdr>
          <w:top w:val="nil"/>
          <w:left w:val="nil"/>
          <w:bottom w:val="nil"/>
          <w:right w:val="nil"/>
          <w:between w:val="nil"/>
        </w:pBdr>
        <w:spacing w:line="360" w:lineRule="auto"/>
        <w:jc w:val="both"/>
        <w:rPr>
          <w:bCs/>
        </w:rPr>
      </w:pPr>
    </w:p>
    <w:p w14:paraId="2449E8E9" w14:textId="77777777" w:rsidR="000F0F73" w:rsidRDefault="000F0F73" w:rsidP="000F0F73">
      <w:pPr>
        <w:pBdr>
          <w:top w:val="nil"/>
          <w:left w:val="nil"/>
          <w:bottom w:val="nil"/>
          <w:right w:val="nil"/>
          <w:between w:val="nil"/>
        </w:pBdr>
        <w:spacing w:line="360" w:lineRule="auto"/>
        <w:jc w:val="both"/>
        <w:rPr>
          <w:bCs/>
        </w:rPr>
      </w:pPr>
    </w:p>
    <w:p w14:paraId="4278F5EE" w14:textId="77777777" w:rsidR="000F0F73" w:rsidRDefault="000F0F73" w:rsidP="000F0F73">
      <w:pPr>
        <w:pBdr>
          <w:top w:val="nil"/>
          <w:left w:val="nil"/>
          <w:bottom w:val="nil"/>
          <w:right w:val="nil"/>
          <w:between w:val="nil"/>
        </w:pBdr>
        <w:spacing w:line="360" w:lineRule="auto"/>
        <w:jc w:val="both"/>
        <w:rPr>
          <w:bCs/>
        </w:rPr>
      </w:pPr>
    </w:p>
    <w:p w14:paraId="357F89A6" w14:textId="77777777" w:rsidR="000F0F73" w:rsidRDefault="000F0F73" w:rsidP="000F0F73">
      <w:pPr>
        <w:pBdr>
          <w:top w:val="nil"/>
          <w:left w:val="nil"/>
          <w:bottom w:val="nil"/>
          <w:right w:val="nil"/>
          <w:between w:val="nil"/>
        </w:pBdr>
        <w:spacing w:line="360" w:lineRule="auto"/>
        <w:jc w:val="both"/>
        <w:rPr>
          <w:bCs/>
        </w:rPr>
      </w:pPr>
    </w:p>
    <w:p w14:paraId="78D06524" w14:textId="77777777" w:rsidR="000F0F73" w:rsidRDefault="000F0F73" w:rsidP="000F0F73">
      <w:pPr>
        <w:pBdr>
          <w:top w:val="nil"/>
          <w:left w:val="nil"/>
          <w:bottom w:val="nil"/>
          <w:right w:val="nil"/>
          <w:between w:val="nil"/>
        </w:pBdr>
        <w:spacing w:line="360" w:lineRule="auto"/>
        <w:jc w:val="both"/>
        <w:rPr>
          <w:bCs/>
        </w:rPr>
      </w:pPr>
    </w:p>
    <w:p w14:paraId="7BB7B9C8" w14:textId="77777777" w:rsidR="00997F32" w:rsidRDefault="00997F32" w:rsidP="000F0F73">
      <w:pPr>
        <w:pBdr>
          <w:top w:val="nil"/>
          <w:left w:val="nil"/>
          <w:bottom w:val="nil"/>
          <w:right w:val="nil"/>
          <w:between w:val="nil"/>
        </w:pBdr>
        <w:spacing w:line="360" w:lineRule="auto"/>
        <w:jc w:val="both"/>
        <w:rPr>
          <w:bCs/>
        </w:rPr>
      </w:pPr>
    </w:p>
    <w:p w14:paraId="525F399F" w14:textId="77777777" w:rsidR="00997F32" w:rsidRDefault="00997F32" w:rsidP="000F0F73">
      <w:pPr>
        <w:pBdr>
          <w:top w:val="nil"/>
          <w:left w:val="nil"/>
          <w:bottom w:val="nil"/>
          <w:right w:val="nil"/>
          <w:between w:val="nil"/>
        </w:pBdr>
        <w:spacing w:line="360" w:lineRule="auto"/>
        <w:jc w:val="both"/>
        <w:rPr>
          <w:bCs/>
        </w:rPr>
      </w:pPr>
    </w:p>
    <w:p w14:paraId="6DC50CFD" w14:textId="77777777" w:rsidR="000F0F73" w:rsidRPr="000F0F73" w:rsidRDefault="000F0F73" w:rsidP="000F0F73">
      <w:pPr>
        <w:pBdr>
          <w:top w:val="nil"/>
          <w:left w:val="nil"/>
          <w:bottom w:val="nil"/>
          <w:right w:val="nil"/>
          <w:between w:val="nil"/>
        </w:pBdr>
        <w:spacing w:line="360" w:lineRule="auto"/>
        <w:jc w:val="both"/>
        <w:rPr>
          <w:bCs/>
        </w:rPr>
      </w:pPr>
    </w:p>
    <w:p w14:paraId="2A326E4B" w14:textId="6BBDEB71" w:rsidR="00997F32" w:rsidRDefault="00AA6AB7" w:rsidP="00630311">
      <w:pPr>
        <w:pStyle w:val="Heading2"/>
        <w:jc w:val="both"/>
      </w:pPr>
      <w:r w:rsidRPr="00AA6AB7">
        <w:lastRenderedPageBreak/>
        <w:t xml:space="preserve">Scope and </w:t>
      </w:r>
      <w:r w:rsidR="00A65ECF">
        <w:t>L</w:t>
      </w:r>
      <w:r w:rsidRPr="00AA6AB7">
        <w:t>imitation</w:t>
      </w:r>
      <w:r>
        <w:t>s</w:t>
      </w:r>
    </w:p>
    <w:p w14:paraId="38DE73E3" w14:textId="4842693B" w:rsidR="00997F32" w:rsidRDefault="00331348" w:rsidP="00331348">
      <w:pPr>
        <w:spacing w:line="360" w:lineRule="auto"/>
        <w:jc w:val="both"/>
      </w:pPr>
      <w:r>
        <w:t>Scope</w:t>
      </w:r>
    </w:p>
    <w:p w14:paraId="0502CC5B" w14:textId="77777777" w:rsidR="00997F32" w:rsidRDefault="00997F32" w:rsidP="00630311">
      <w:pPr>
        <w:spacing w:line="360" w:lineRule="auto"/>
        <w:jc w:val="both"/>
      </w:pPr>
    </w:p>
    <w:p w14:paraId="71A3A98B" w14:textId="12E67343" w:rsidR="00997F32" w:rsidRDefault="00997F32" w:rsidP="00630311">
      <w:pPr>
        <w:spacing w:line="360" w:lineRule="auto"/>
        <w:jc w:val="both"/>
        <w:rPr>
          <w:b w:val="0"/>
        </w:rPr>
      </w:pPr>
      <w:r w:rsidRPr="00997F32">
        <w:rPr>
          <w:b w:val="0"/>
        </w:rPr>
        <w:t xml:space="preserve">The study focuses on the design and development of ECP: A Web-App Engineering Laboratory Management System for STI College Cotabato. The system is a hybrid platform consisting of a web application for Administrator/Laboratory Custodian and Designated Faculty, and a mobile application for students. The system is designed to improve </w:t>
      </w:r>
      <w:r w:rsidR="0051557F">
        <w:rPr>
          <w:b w:val="0"/>
        </w:rPr>
        <w:t xml:space="preserve">monitoring of </w:t>
      </w:r>
      <w:r w:rsidRPr="00997F32">
        <w:rPr>
          <w:b w:val="0"/>
        </w:rPr>
        <w:t>laboratory equipment</w:t>
      </w:r>
      <w:r w:rsidR="0051557F">
        <w:rPr>
          <w:b w:val="0"/>
        </w:rPr>
        <w:t>,</w:t>
      </w:r>
      <w:r w:rsidRPr="00997F32">
        <w:rPr>
          <w:b w:val="0"/>
        </w:rPr>
        <w:t xml:space="preserve"> </w:t>
      </w:r>
      <w:r w:rsidR="0051557F">
        <w:rPr>
          <w:b w:val="0"/>
        </w:rPr>
        <w:t>management of borrowing</w:t>
      </w:r>
      <w:r w:rsidRPr="00997F32">
        <w:rPr>
          <w:b w:val="0"/>
        </w:rPr>
        <w:t>, and transaction tracking within the institution.</w:t>
      </w:r>
    </w:p>
    <w:p w14:paraId="2EAC4025" w14:textId="77777777" w:rsidR="00997F32" w:rsidRDefault="00997F32" w:rsidP="00630311">
      <w:pPr>
        <w:spacing w:line="360" w:lineRule="auto"/>
        <w:jc w:val="both"/>
        <w:rPr>
          <w:b w:val="0"/>
        </w:rPr>
      </w:pPr>
    </w:p>
    <w:p w14:paraId="1B5B18C6" w14:textId="77777777" w:rsidR="00997F32" w:rsidRDefault="00997F32" w:rsidP="00630311">
      <w:pPr>
        <w:spacing w:line="360" w:lineRule="auto"/>
        <w:jc w:val="both"/>
        <w:rPr>
          <w:b w:val="0"/>
        </w:rPr>
      </w:pPr>
      <w:r w:rsidRPr="00997F32">
        <w:rPr>
          <w:b w:val="0"/>
        </w:rPr>
        <w:t>The scope of the system includes the following:</w:t>
      </w:r>
    </w:p>
    <w:p w14:paraId="10D2250C" w14:textId="77777777" w:rsidR="00997F32" w:rsidRDefault="00997F32" w:rsidP="00630311">
      <w:pPr>
        <w:spacing w:line="360" w:lineRule="auto"/>
        <w:jc w:val="both"/>
        <w:rPr>
          <w:b w:val="0"/>
        </w:rPr>
      </w:pPr>
    </w:p>
    <w:p w14:paraId="571EEF83" w14:textId="77777777" w:rsidR="00997F32" w:rsidRPr="00997F32" w:rsidRDefault="00997F32" w:rsidP="00630311">
      <w:pPr>
        <w:numPr>
          <w:ilvl w:val="0"/>
          <w:numId w:val="9"/>
        </w:numPr>
        <w:pBdr>
          <w:top w:val="nil"/>
          <w:left w:val="nil"/>
          <w:bottom w:val="nil"/>
          <w:right w:val="nil"/>
          <w:between w:val="nil"/>
        </w:pBdr>
        <w:spacing w:line="360" w:lineRule="auto"/>
        <w:jc w:val="both"/>
      </w:pPr>
      <w:r w:rsidRPr="00997F32">
        <w:t xml:space="preserve">Equipment and Inventory Management </w:t>
      </w:r>
    </w:p>
    <w:p w14:paraId="057CD994" w14:textId="04FCA65C" w:rsidR="00997F32" w:rsidRPr="00630311" w:rsidRDefault="00997F32" w:rsidP="00630311">
      <w:pPr>
        <w:spacing w:line="360" w:lineRule="auto"/>
        <w:ind w:left="720"/>
        <w:jc w:val="both"/>
        <w:rPr>
          <w:b w:val="0"/>
        </w:rPr>
      </w:pPr>
      <w:r w:rsidRPr="00630311">
        <w:rPr>
          <w:b w:val="0"/>
        </w:rPr>
        <w:t xml:space="preserve">The system allows the Laboratory Custodian to manage laboratory equipment records, including equipment name, category, quantity, condition, </w:t>
      </w:r>
      <w:r w:rsidR="00386B7A">
        <w:rPr>
          <w:b w:val="0"/>
        </w:rPr>
        <w:t xml:space="preserve">and </w:t>
      </w:r>
      <w:r w:rsidRPr="00630311">
        <w:rPr>
          <w:b w:val="0"/>
        </w:rPr>
        <w:t>availability status. The system also supports equipment categorization and inventory monitoring.</w:t>
      </w:r>
    </w:p>
    <w:p w14:paraId="694A5200" w14:textId="77777777" w:rsidR="00997F32" w:rsidRDefault="00997F32" w:rsidP="00630311">
      <w:pPr>
        <w:spacing w:line="360" w:lineRule="auto"/>
        <w:ind w:left="360"/>
      </w:pPr>
    </w:p>
    <w:p w14:paraId="1ACD0C09" w14:textId="77777777" w:rsidR="00997F32" w:rsidRPr="00997F32" w:rsidRDefault="00997F32" w:rsidP="00630311">
      <w:pPr>
        <w:numPr>
          <w:ilvl w:val="0"/>
          <w:numId w:val="10"/>
        </w:numPr>
        <w:pBdr>
          <w:top w:val="nil"/>
          <w:left w:val="nil"/>
          <w:bottom w:val="nil"/>
          <w:right w:val="nil"/>
          <w:between w:val="nil"/>
        </w:pBdr>
        <w:spacing w:line="360" w:lineRule="auto"/>
        <w:jc w:val="both"/>
      </w:pPr>
      <w:r w:rsidRPr="00997F32">
        <w:t>Borrowing and Returning Management</w:t>
      </w:r>
    </w:p>
    <w:p w14:paraId="47537F60" w14:textId="77777777" w:rsidR="00997F32" w:rsidRDefault="00997F32" w:rsidP="00630311">
      <w:pPr>
        <w:pBdr>
          <w:top w:val="nil"/>
          <w:left w:val="nil"/>
          <w:bottom w:val="nil"/>
          <w:right w:val="nil"/>
          <w:between w:val="nil"/>
        </w:pBdr>
        <w:spacing w:line="360" w:lineRule="auto"/>
        <w:ind w:left="720"/>
        <w:jc w:val="both"/>
        <w:rPr>
          <w:b w:val="0"/>
        </w:rPr>
      </w:pPr>
      <w:r w:rsidRPr="00997F32">
        <w:rPr>
          <w:b w:val="0"/>
        </w:rPr>
        <w:t xml:space="preserve">Students submit borrowing requests through the mobile application, while the Laboratory Custodian and Designated Faculty review and approve or reject requests through the web application. The system records borrowing details, return transactions, return dates, and transaction history. </w:t>
      </w:r>
    </w:p>
    <w:p w14:paraId="5FAC2E1A" w14:textId="77777777" w:rsidR="00997F32" w:rsidRDefault="00997F32" w:rsidP="00630311">
      <w:pPr>
        <w:pBdr>
          <w:top w:val="nil"/>
          <w:left w:val="nil"/>
          <w:bottom w:val="nil"/>
          <w:right w:val="nil"/>
          <w:between w:val="nil"/>
        </w:pBdr>
        <w:spacing w:line="360" w:lineRule="auto"/>
        <w:ind w:left="720"/>
        <w:jc w:val="both"/>
        <w:rPr>
          <w:b w:val="0"/>
        </w:rPr>
      </w:pPr>
    </w:p>
    <w:p w14:paraId="7E537928" w14:textId="77777777" w:rsidR="00997F32" w:rsidRPr="00630311" w:rsidRDefault="00997F32" w:rsidP="00630311">
      <w:pPr>
        <w:pStyle w:val="ListParagraph"/>
      </w:pPr>
      <w:r w:rsidRPr="00630311">
        <w:t xml:space="preserve">Equipment Condition and Damage Monitoring </w:t>
      </w:r>
    </w:p>
    <w:p w14:paraId="635BF6BB" w14:textId="77777777" w:rsidR="00997F32" w:rsidRPr="00997F32" w:rsidRDefault="00997F32" w:rsidP="00630311">
      <w:pPr>
        <w:pBdr>
          <w:top w:val="nil"/>
          <w:left w:val="nil"/>
          <w:bottom w:val="nil"/>
          <w:right w:val="nil"/>
          <w:between w:val="nil"/>
        </w:pBdr>
        <w:spacing w:line="360" w:lineRule="auto"/>
        <w:ind w:left="720"/>
        <w:jc w:val="both"/>
        <w:rPr>
          <w:b w:val="0"/>
        </w:rPr>
      </w:pPr>
      <w:r w:rsidRPr="00997F32">
        <w:rPr>
          <w:b w:val="0"/>
        </w:rPr>
        <w:t xml:space="preserve">The system records equipment condition during return transactions and supports damage reporting linked to borrowing records and responsible users. </w:t>
      </w:r>
    </w:p>
    <w:p w14:paraId="5A153FDF" w14:textId="77777777" w:rsidR="00997F32" w:rsidRDefault="00997F32" w:rsidP="00630311">
      <w:pPr>
        <w:pBdr>
          <w:top w:val="nil"/>
          <w:left w:val="nil"/>
          <w:bottom w:val="nil"/>
          <w:right w:val="nil"/>
          <w:between w:val="nil"/>
        </w:pBdr>
        <w:spacing w:line="360" w:lineRule="auto"/>
        <w:jc w:val="both"/>
        <w:rPr>
          <w:b w:val="0"/>
        </w:rPr>
      </w:pPr>
    </w:p>
    <w:p w14:paraId="7C4022FA" w14:textId="77777777" w:rsidR="00997F32" w:rsidRPr="00630311" w:rsidRDefault="00997F32" w:rsidP="00630311">
      <w:pPr>
        <w:pStyle w:val="ListParagraph"/>
      </w:pPr>
      <w:r w:rsidRPr="00630311">
        <w:t xml:space="preserve">User and Access Management </w:t>
      </w:r>
    </w:p>
    <w:p w14:paraId="438AD046" w14:textId="77777777" w:rsidR="00997F32" w:rsidRPr="00630311" w:rsidRDefault="00997F32" w:rsidP="00630311">
      <w:pPr>
        <w:pStyle w:val="ListParagraph"/>
        <w:numPr>
          <w:ilvl w:val="0"/>
          <w:numId w:val="0"/>
        </w:numPr>
        <w:ind w:left="720"/>
        <w:rPr>
          <w:b w:val="0"/>
        </w:rPr>
      </w:pPr>
      <w:r w:rsidRPr="00630311">
        <w:rPr>
          <w:b w:val="0"/>
        </w:rPr>
        <w:lastRenderedPageBreak/>
        <w:t>Role-based access control is implemented for three user roles: Administrator/Laboratory Custodian, Designated Faculty, and Student. The Laboratory Custodian manages user accounts and student records, including batch upload of student information.</w:t>
      </w:r>
    </w:p>
    <w:p w14:paraId="3F64E638" w14:textId="77777777" w:rsidR="00997F32" w:rsidRPr="00FC226B" w:rsidRDefault="00997F32" w:rsidP="00630311">
      <w:pPr>
        <w:spacing w:line="360" w:lineRule="auto"/>
        <w:ind w:left="720" w:hanging="360"/>
        <w:jc w:val="both"/>
      </w:pPr>
    </w:p>
    <w:p w14:paraId="1CE0D58D" w14:textId="77777777" w:rsidR="00997F32" w:rsidRPr="00815903" w:rsidRDefault="00997F32" w:rsidP="00630311">
      <w:pPr>
        <w:pStyle w:val="ListParagraph"/>
      </w:pPr>
      <w:r>
        <w:t>Notification System</w:t>
      </w:r>
    </w:p>
    <w:p w14:paraId="786D4894" w14:textId="35C22947" w:rsidR="00997F32" w:rsidRPr="00997F32" w:rsidRDefault="00997F32" w:rsidP="00630311">
      <w:pPr>
        <w:pBdr>
          <w:top w:val="nil"/>
          <w:left w:val="nil"/>
          <w:bottom w:val="nil"/>
          <w:right w:val="nil"/>
          <w:between w:val="nil"/>
        </w:pBdr>
        <w:spacing w:line="360" w:lineRule="auto"/>
        <w:ind w:left="720"/>
        <w:jc w:val="both"/>
        <w:rPr>
          <w:b w:val="0"/>
        </w:rPr>
      </w:pPr>
      <w:r w:rsidRPr="00997F32">
        <w:rPr>
          <w:b w:val="0"/>
        </w:rPr>
        <w:t xml:space="preserve">The system provides in-app notifications </w:t>
      </w:r>
      <w:r w:rsidR="0051557F">
        <w:rPr>
          <w:b w:val="0"/>
        </w:rPr>
        <w:t>updates borrowing requests</w:t>
      </w:r>
      <w:r w:rsidRPr="00997F32">
        <w:rPr>
          <w:b w:val="0"/>
        </w:rPr>
        <w:t>, approvals, rejections, return reminders, and transaction-related activities.</w:t>
      </w:r>
    </w:p>
    <w:p w14:paraId="1386451D" w14:textId="77777777" w:rsidR="00997F32" w:rsidRDefault="00997F32" w:rsidP="00630311">
      <w:pPr>
        <w:pBdr>
          <w:top w:val="nil"/>
          <w:left w:val="nil"/>
          <w:bottom w:val="nil"/>
          <w:right w:val="nil"/>
          <w:between w:val="nil"/>
        </w:pBdr>
        <w:spacing w:line="360" w:lineRule="auto"/>
        <w:ind w:left="720"/>
        <w:jc w:val="both"/>
      </w:pPr>
    </w:p>
    <w:p w14:paraId="21161A04" w14:textId="77777777" w:rsidR="00997F32" w:rsidRPr="00815903" w:rsidRDefault="00997F32" w:rsidP="00630311">
      <w:pPr>
        <w:pStyle w:val="ListParagraph"/>
      </w:pPr>
      <w:r>
        <w:t>Student Mobile Application</w:t>
      </w:r>
    </w:p>
    <w:p w14:paraId="67F0D2EF" w14:textId="77777777" w:rsidR="00997F32" w:rsidRPr="00997F32" w:rsidRDefault="00997F32" w:rsidP="00630311">
      <w:pPr>
        <w:pBdr>
          <w:top w:val="nil"/>
          <w:left w:val="nil"/>
          <w:bottom w:val="nil"/>
          <w:right w:val="nil"/>
          <w:between w:val="nil"/>
        </w:pBdr>
        <w:spacing w:line="360" w:lineRule="auto"/>
        <w:ind w:left="720"/>
        <w:jc w:val="both"/>
        <w:rPr>
          <w:b w:val="0"/>
        </w:rPr>
      </w:pPr>
      <w:r w:rsidRPr="00997F32">
        <w:rPr>
          <w:b w:val="0"/>
        </w:rPr>
        <w:t>For browsing available equipment, submitting borrowing requests, viewing request status, receiving notifications, and monitoring borrowing records.</w:t>
      </w:r>
    </w:p>
    <w:p w14:paraId="1CD8FF9B" w14:textId="77777777" w:rsidR="00997F32" w:rsidRPr="00063D58" w:rsidRDefault="00997F32" w:rsidP="00630311">
      <w:pPr>
        <w:pBdr>
          <w:top w:val="nil"/>
          <w:left w:val="nil"/>
          <w:bottom w:val="nil"/>
          <w:right w:val="nil"/>
          <w:between w:val="nil"/>
        </w:pBdr>
        <w:spacing w:line="360" w:lineRule="auto"/>
        <w:ind w:left="720"/>
        <w:jc w:val="both"/>
      </w:pPr>
    </w:p>
    <w:p w14:paraId="4BD29C8C" w14:textId="77777777" w:rsidR="00997F32" w:rsidRPr="00997F32" w:rsidRDefault="00997F32" w:rsidP="00630311">
      <w:pPr>
        <w:numPr>
          <w:ilvl w:val="0"/>
          <w:numId w:val="10"/>
        </w:numPr>
        <w:pBdr>
          <w:top w:val="nil"/>
          <w:left w:val="nil"/>
          <w:bottom w:val="nil"/>
          <w:right w:val="nil"/>
          <w:between w:val="nil"/>
        </w:pBdr>
        <w:spacing w:line="360" w:lineRule="auto"/>
        <w:jc w:val="both"/>
        <w:rPr>
          <w:bCs/>
        </w:rPr>
      </w:pPr>
      <w:r w:rsidRPr="00997F32">
        <w:t xml:space="preserve">Laboratory Custodian (Admin) Dashboard and Monitoring </w:t>
      </w:r>
    </w:p>
    <w:p w14:paraId="69CC8C63" w14:textId="77777777" w:rsidR="00997F32" w:rsidRDefault="00997F32" w:rsidP="00630311">
      <w:pPr>
        <w:pBdr>
          <w:top w:val="nil"/>
          <w:left w:val="nil"/>
          <w:bottom w:val="nil"/>
          <w:right w:val="nil"/>
          <w:between w:val="nil"/>
        </w:pBdr>
        <w:spacing w:line="360" w:lineRule="auto"/>
        <w:ind w:left="720"/>
        <w:jc w:val="both"/>
        <w:rPr>
          <w:b w:val="0"/>
        </w:rPr>
      </w:pPr>
      <w:r w:rsidRPr="00997F32">
        <w:rPr>
          <w:b w:val="0"/>
        </w:rPr>
        <w:t>A dashboard for tracking equipment availability, borrowing activities, active transactions, overdue items, and equipment status.</w:t>
      </w:r>
    </w:p>
    <w:p w14:paraId="68E3EAEA" w14:textId="77777777" w:rsidR="00997F32" w:rsidRDefault="00997F32" w:rsidP="00997F32">
      <w:pPr>
        <w:spacing w:line="360" w:lineRule="auto"/>
        <w:jc w:val="both"/>
        <w:rPr>
          <w:b w:val="0"/>
        </w:rPr>
      </w:pPr>
    </w:p>
    <w:p w14:paraId="26EBCFE5" w14:textId="77777777" w:rsidR="00997F32" w:rsidRDefault="00997F32" w:rsidP="00997F32">
      <w:pPr>
        <w:spacing w:line="360" w:lineRule="auto"/>
        <w:jc w:val="both"/>
        <w:rPr>
          <w:b w:val="0"/>
        </w:rPr>
      </w:pPr>
    </w:p>
    <w:p w14:paraId="3F935171" w14:textId="77777777" w:rsidR="00997F32" w:rsidRDefault="00997F32" w:rsidP="00997F32">
      <w:pPr>
        <w:spacing w:line="360" w:lineRule="auto"/>
        <w:jc w:val="both"/>
        <w:rPr>
          <w:b w:val="0"/>
        </w:rPr>
      </w:pPr>
    </w:p>
    <w:p w14:paraId="11A8404F" w14:textId="77777777" w:rsidR="00997F32" w:rsidRDefault="00997F32" w:rsidP="00997F32">
      <w:pPr>
        <w:spacing w:line="360" w:lineRule="auto"/>
        <w:jc w:val="both"/>
        <w:rPr>
          <w:b w:val="0"/>
        </w:rPr>
      </w:pPr>
    </w:p>
    <w:p w14:paraId="7EB7CB85" w14:textId="77777777" w:rsidR="00997F32" w:rsidRDefault="00997F32" w:rsidP="00997F32">
      <w:pPr>
        <w:spacing w:line="360" w:lineRule="auto"/>
        <w:jc w:val="both"/>
        <w:rPr>
          <w:b w:val="0"/>
        </w:rPr>
      </w:pPr>
    </w:p>
    <w:p w14:paraId="6C07AFB0" w14:textId="77777777" w:rsidR="00997F32" w:rsidRDefault="00997F32" w:rsidP="00997F32">
      <w:pPr>
        <w:spacing w:line="360" w:lineRule="auto"/>
        <w:jc w:val="both"/>
        <w:rPr>
          <w:b w:val="0"/>
        </w:rPr>
      </w:pPr>
    </w:p>
    <w:p w14:paraId="7DEBF53C" w14:textId="77777777" w:rsidR="00997F32" w:rsidRDefault="00997F32" w:rsidP="00997F32">
      <w:pPr>
        <w:spacing w:line="360" w:lineRule="auto"/>
        <w:jc w:val="both"/>
        <w:rPr>
          <w:b w:val="0"/>
        </w:rPr>
      </w:pPr>
    </w:p>
    <w:p w14:paraId="602BFA34" w14:textId="77777777" w:rsidR="00997F32" w:rsidRDefault="00997F32" w:rsidP="00997F32">
      <w:pPr>
        <w:spacing w:line="360" w:lineRule="auto"/>
        <w:jc w:val="both"/>
        <w:rPr>
          <w:b w:val="0"/>
        </w:rPr>
      </w:pPr>
    </w:p>
    <w:p w14:paraId="122A7D07" w14:textId="77777777" w:rsidR="00997F32" w:rsidRDefault="00997F32" w:rsidP="00997F32">
      <w:pPr>
        <w:spacing w:line="360" w:lineRule="auto"/>
        <w:jc w:val="both"/>
        <w:rPr>
          <w:b w:val="0"/>
        </w:rPr>
      </w:pPr>
    </w:p>
    <w:p w14:paraId="030B2ABF" w14:textId="77777777" w:rsidR="00997F32" w:rsidRDefault="00997F32" w:rsidP="00997F32">
      <w:pPr>
        <w:spacing w:line="360" w:lineRule="auto"/>
        <w:jc w:val="both"/>
        <w:rPr>
          <w:b w:val="0"/>
        </w:rPr>
      </w:pPr>
    </w:p>
    <w:p w14:paraId="5E739383" w14:textId="77777777" w:rsidR="00997F32" w:rsidRDefault="00997F32" w:rsidP="00997F32">
      <w:pPr>
        <w:spacing w:line="360" w:lineRule="auto"/>
        <w:jc w:val="both"/>
        <w:rPr>
          <w:b w:val="0"/>
        </w:rPr>
      </w:pPr>
    </w:p>
    <w:p w14:paraId="12EEF64A" w14:textId="77777777" w:rsidR="00997F32" w:rsidRDefault="00997F32" w:rsidP="00997F32">
      <w:pPr>
        <w:spacing w:line="360" w:lineRule="auto"/>
        <w:jc w:val="both"/>
        <w:rPr>
          <w:b w:val="0"/>
        </w:rPr>
      </w:pPr>
    </w:p>
    <w:p w14:paraId="746B3C5D" w14:textId="77777777" w:rsidR="00997F32" w:rsidRDefault="00997F32" w:rsidP="00997F32">
      <w:pPr>
        <w:spacing w:line="360" w:lineRule="auto"/>
        <w:jc w:val="both"/>
        <w:rPr>
          <w:b w:val="0"/>
        </w:rPr>
      </w:pPr>
    </w:p>
    <w:p w14:paraId="50F7A090" w14:textId="77777777" w:rsidR="00997F32" w:rsidRDefault="00997F32" w:rsidP="00997F32">
      <w:pPr>
        <w:spacing w:line="360" w:lineRule="auto"/>
        <w:jc w:val="both"/>
        <w:rPr>
          <w:b w:val="0"/>
        </w:rPr>
      </w:pPr>
    </w:p>
    <w:p w14:paraId="46D799FD" w14:textId="77777777" w:rsidR="00997F32" w:rsidRDefault="00997F32" w:rsidP="00997F32">
      <w:pPr>
        <w:spacing w:line="360" w:lineRule="auto"/>
        <w:jc w:val="both"/>
        <w:rPr>
          <w:b w:val="0"/>
        </w:rPr>
      </w:pPr>
    </w:p>
    <w:p w14:paraId="7517C349" w14:textId="7221A10C" w:rsidR="00997F32" w:rsidRDefault="00997F32" w:rsidP="00630311">
      <w:pPr>
        <w:spacing w:line="360" w:lineRule="auto"/>
        <w:jc w:val="both"/>
      </w:pPr>
      <w:r>
        <w:lastRenderedPageBreak/>
        <w:t>Limitations</w:t>
      </w:r>
    </w:p>
    <w:p w14:paraId="0F2C3509" w14:textId="77777777" w:rsidR="00997F32" w:rsidRDefault="00997F32" w:rsidP="00630311">
      <w:pPr>
        <w:spacing w:line="360" w:lineRule="auto"/>
        <w:jc w:val="both"/>
      </w:pPr>
    </w:p>
    <w:p w14:paraId="03CBBDC0" w14:textId="77777777" w:rsidR="00997F32" w:rsidRDefault="00997F32" w:rsidP="00630311">
      <w:pPr>
        <w:spacing w:before="160" w:line="360" w:lineRule="auto"/>
        <w:jc w:val="both"/>
        <w:rPr>
          <w:b w:val="0"/>
        </w:rPr>
      </w:pPr>
      <w:r w:rsidRPr="00997F32">
        <w:rPr>
          <w:b w:val="0"/>
        </w:rPr>
        <w:t>While the project aims to provide an efficient and centralized laboratory management system, there are certain limitations in terms of platform support, system integration, and operational dependency that are beyond the scope of the study.</w:t>
      </w:r>
    </w:p>
    <w:p w14:paraId="583B6B68" w14:textId="77777777" w:rsidR="00997F32" w:rsidRDefault="00997F32" w:rsidP="00630311">
      <w:pPr>
        <w:spacing w:before="160" w:line="360" w:lineRule="auto"/>
        <w:jc w:val="both"/>
        <w:rPr>
          <w:b w:val="0"/>
        </w:rPr>
      </w:pPr>
    </w:p>
    <w:p w14:paraId="15370589" w14:textId="77777777" w:rsidR="00997F32" w:rsidRPr="00997F32" w:rsidRDefault="00997F32" w:rsidP="00630311">
      <w:pPr>
        <w:numPr>
          <w:ilvl w:val="0"/>
          <w:numId w:val="10"/>
        </w:numPr>
        <w:pBdr>
          <w:top w:val="nil"/>
          <w:left w:val="nil"/>
          <w:bottom w:val="nil"/>
          <w:right w:val="nil"/>
          <w:between w:val="nil"/>
        </w:pBdr>
        <w:spacing w:line="360" w:lineRule="auto"/>
        <w:jc w:val="both"/>
        <w:rPr>
          <w:b w:val="0"/>
        </w:rPr>
      </w:pPr>
      <w:r w:rsidRPr="00997F32">
        <w:rPr>
          <w:rStyle w:val="Strong"/>
          <w:b/>
        </w:rPr>
        <w:t>Internet Dependency</w:t>
      </w:r>
      <w:r w:rsidRPr="00997F32">
        <w:rPr>
          <w:b w:val="0"/>
        </w:rPr>
        <w:t xml:space="preserve"> </w:t>
      </w:r>
    </w:p>
    <w:p w14:paraId="7ADC24F8" w14:textId="77777777" w:rsidR="00997F32" w:rsidRPr="00997F32" w:rsidRDefault="00997F32" w:rsidP="00630311">
      <w:pPr>
        <w:pBdr>
          <w:top w:val="nil"/>
          <w:left w:val="nil"/>
          <w:bottom w:val="nil"/>
          <w:right w:val="nil"/>
          <w:between w:val="nil"/>
        </w:pBdr>
        <w:spacing w:line="360" w:lineRule="auto"/>
        <w:ind w:left="720"/>
        <w:jc w:val="both"/>
        <w:rPr>
          <w:b w:val="0"/>
        </w:rPr>
      </w:pPr>
      <w:r w:rsidRPr="00997F32">
        <w:rPr>
          <w:b w:val="0"/>
        </w:rPr>
        <w:t>The system requires a stable internet connection for transaction processing, inventory updates, and notifications.</w:t>
      </w:r>
    </w:p>
    <w:p w14:paraId="6A8333E1" w14:textId="77777777" w:rsidR="00997F32" w:rsidRPr="00997F32" w:rsidRDefault="00997F32" w:rsidP="00630311">
      <w:pPr>
        <w:pBdr>
          <w:top w:val="nil"/>
          <w:left w:val="nil"/>
          <w:bottom w:val="nil"/>
          <w:right w:val="nil"/>
          <w:between w:val="nil"/>
        </w:pBdr>
        <w:spacing w:line="360" w:lineRule="auto"/>
        <w:ind w:left="720"/>
        <w:jc w:val="both"/>
        <w:rPr>
          <w:b w:val="0"/>
        </w:rPr>
      </w:pPr>
    </w:p>
    <w:p w14:paraId="466A2D42" w14:textId="77777777" w:rsidR="00997F32" w:rsidRPr="00997F32" w:rsidRDefault="00997F32" w:rsidP="00630311">
      <w:pPr>
        <w:pStyle w:val="ListParagraph"/>
      </w:pPr>
      <w:r w:rsidRPr="00997F32">
        <w:t>Transaction Record Accuracy Dependency</w:t>
      </w:r>
    </w:p>
    <w:p w14:paraId="725713BE" w14:textId="77777777" w:rsidR="00997F32" w:rsidRPr="00997F32" w:rsidRDefault="00997F32" w:rsidP="00630311">
      <w:pPr>
        <w:pBdr>
          <w:top w:val="nil"/>
          <w:left w:val="nil"/>
          <w:bottom w:val="nil"/>
          <w:right w:val="nil"/>
          <w:between w:val="nil"/>
        </w:pBdr>
        <w:spacing w:line="360" w:lineRule="auto"/>
        <w:ind w:left="720"/>
        <w:jc w:val="both"/>
        <w:rPr>
          <w:b w:val="0"/>
        </w:rPr>
      </w:pPr>
      <w:r w:rsidRPr="00997F32">
        <w:rPr>
          <w:b w:val="0"/>
        </w:rPr>
        <w:t>The system relies on users to accurately and promptly update transaction records. Equipment availability displayed in the system may not always reflect the actual physical status of items in the laboratory if transactions are not logged on time.</w:t>
      </w:r>
    </w:p>
    <w:p w14:paraId="119D46E7" w14:textId="77777777" w:rsidR="00997F32" w:rsidRPr="00997F32" w:rsidRDefault="00997F32" w:rsidP="00630311">
      <w:pPr>
        <w:pBdr>
          <w:top w:val="nil"/>
          <w:left w:val="nil"/>
          <w:bottom w:val="nil"/>
          <w:right w:val="nil"/>
          <w:between w:val="nil"/>
        </w:pBdr>
        <w:spacing w:line="360" w:lineRule="auto"/>
        <w:ind w:left="720"/>
        <w:jc w:val="both"/>
        <w:rPr>
          <w:b w:val="0"/>
        </w:rPr>
      </w:pPr>
    </w:p>
    <w:p w14:paraId="59B5CE87" w14:textId="361B368A" w:rsidR="00997F32" w:rsidRPr="00997F32" w:rsidRDefault="00331348" w:rsidP="00630311">
      <w:pPr>
        <w:numPr>
          <w:ilvl w:val="0"/>
          <w:numId w:val="10"/>
        </w:numPr>
        <w:pBdr>
          <w:top w:val="nil"/>
          <w:left w:val="nil"/>
          <w:bottom w:val="nil"/>
          <w:right w:val="nil"/>
          <w:between w:val="nil"/>
        </w:pBdr>
        <w:spacing w:line="360" w:lineRule="auto"/>
        <w:jc w:val="both"/>
        <w:rPr>
          <w:b w:val="0"/>
        </w:rPr>
      </w:pPr>
      <w:r>
        <w:rPr>
          <w:rStyle w:val="Strong"/>
          <w:b/>
        </w:rPr>
        <w:t>Physical Condition Verification Dependency</w:t>
      </w:r>
    </w:p>
    <w:p w14:paraId="7A944F37" w14:textId="2A98ED36" w:rsidR="00997F32" w:rsidRDefault="00331348" w:rsidP="00331348">
      <w:pPr>
        <w:spacing w:before="160" w:line="360" w:lineRule="auto"/>
        <w:ind w:left="720"/>
        <w:jc w:val="both"/>
        <w:rPr>
          <w:b w:val="0"/>
        </w:rPr>
      </w:pPr>
      <w:r>
        <w:rPr>
          <w:b w:val="0"/>
        </w:rPr>
        <w:t xml:space="preserve">The system can record equipment conditions and damage reports; however, </w:t>
      </w:r>
      <w:r w:rsidR="0051557F">
        <w:rPr>
          <w:b w:val="0"/>
        </w:rPr>
        <w:t>verifying</w:t>
      </w:r>
      <w:r>
        <w:rPr>
          <w:b w:val="0"/>
        </w:rPr>
        <w:t xml:space="preserve"> physical damage, missing parts, or malfunctioning equipment still</w:t>
      </w:r>
      <w:r w:rsidR="00A47BBC">
        <w:rPr>
          <w:b w:val="0"/>
        </w:rPr>
        <w:t xml:space="preserve"> requires manual inspection by the Administrator/Laboratory Custodian and Designated Faculty.</w:t>
      </w:r>
    </w:p>
    <w:p w14:paraId="3A3B1A5C" w14:textId="77777777" w:rsidR="00997F32" w:rsidRDefault="00997F32" w:rsidP="00997F32">
      <w:pPr>
        <w:spacing w:before="160" w:line="360" w:lineRule="auto"/>
        <w:jc w:val="both"/>
        <w:rPr>
          <w:b w:val="0"/>
        </w:rPr>
      </w:pPr>
    </w:p>
    <w:p w14:paraId="086F0A53" w14:textId="77777777" w:rsidR="00997F32" w:rsidRPr="00997F32" w:rsidRDefault="00997F32" w:rsidP="00997F32">
      <w:pPr>
        <w:spacing w:before="160" w:line="360" w:lineRule="auto"/>
        <w:jc w:val="both"/>
        <w:rPr>
          <w:b w:val="0"/>
        </w:rPr>
      </w:pPr>
    </w:p>
    <w:p w14:paraId="2DFB4E7F" w14:textId="77777777" w:rsidR="00997F32" w:rsidRPr="00997F32" w:rsidRDefault="00997F32" w:rsidP="00997F32">
      <w:pPr>
        <w:spacing w:line="360" w:lineRule="auto"/>
        <w:jc w:val="both"/>
      </w:pPr>
    </w:p>
    <w:p w14:paraId="21258EA7" w14:textId="77777777" w:rsidR="00997F32" w:rsidRPr="00997F32" w:rsidRDefault="00997F32" w:rsidP="00997F32">
      <w:pPr>
        <w:spacing w:line="360" w:lineRule="auto"/>
        <w:jc w:val="both"/>
        <w:rPr>
          <w:b w:val="0"/>
        </w:rPr>
      </w:pPr>
    </w:p>
    <w:p w14:paraId="57666439" w14:textId="77777777" w:rsidR="00997F32" w:rsidRPr="00997F32" w:rsidRDefault="00997F32" w:rsidP="00997F32">
      <w:pPr>
        <w:jc w:val="both"/>
      </w:pPr>
    </w:p>
    <w:p w14:paraId="6FFE30BB" w14:textId="77777777" w:rsidR="00997F32" w:rsidRDefault="00997F32" w:rsidP="00997F32">
      <w:pPr>
        <w:jc w:val="both"/>
      </w:pPr>
    </w:p>
    <w:p w14:paraId="05A05851" w14:textId="19B064BE" w:rsidR="00997F32" w:rsidRPr="00997F32" w:rsidRDefault="00997F32" w:rsidP="00997F32">
      <w:pPr>
        <w:jc w:val="both"/>
        <w:sectPr w:rsidR="00997F32" w:rsidRPr="00997F32" w:rsidSect="001F5EA3">
          <w:footerReference w:type="default" r:id="rId8"/>
          <w:pgSz w:w="12240" w:h="15840" w:code="1"/>
          <w:pgMar w:top="1440" w:right="1440" w:bottom="1440" w:left="2160" w:header="720" w:footer="288" w:gutter="0"/>
          <w:pgNumType w:start="1"/>
          <w:cols w:space="720"/>
          <w:docGrid w:linePitch="360"/>
        </w:sectPr>
      </w:pPr>
    </w:p>
    <w:p w14:paraId="337B5E39" w14:textId="11122343" w:rsidR="006023F6" w:rsidRDefault="00D11178" w:rsidP="00DB0E68">
      <w:pPr>
        <w:pStyle w:val="Heading2"/>
      </w:pPr>
      <w:r>
        <w:lastRenderedPageBreak/>
        <w:t>R</w:t>
      </w:r>
      <w:r w:rsidR="005968EC">
        <w:t>EVIEW OF RELATED LITERATURE</w:t>
      </w:r>
      <w:r w:rsidR="00B97191">
        <w:t>/</w:t>
      </w:r>
      <w:r w:rsidR="005968EC">
        <w:t>STUDIES</w:t>
      </w:r>
      <w:r w:rsidR="00C1706A">
        <w:t>/</w:t>
      </w:r>
      <w:r w:rsidR="005968EC">
        <w:t>SYSTEMS</w:t>
      </w:r>
    </w:p>
    <w:p w14:paraId="374D9AAB" w14:textId="77777777" w:rsidR="00997F32" w:rsidRPr="00997F32" w:rsidRDefault="00997F32" w:rsidP="00997F32"/>
    <w:p w14:paraId="330FA3C4" w14:textId="77777777" w:rsidR="00997F32" w:rsidRPr="008712DE" w:rsidRDefault="00997F32" w:rsidP="00997F32">
      <w:pPr>
        <w:pStyle w:val="NormalWeb"/>
        <w:spacing w:line="360" w:lineRule="auto"/>
        <w:jc w:val="both"/>
        <w:rPr>
          <w:b/>
          <w:bCs/>
          <w:lang w:val="en-PH"/>
        </w:rPr>
      </w:pPr>
      <w:r>
        <w:rPr>
          <w:b/>
          <w:bCs/>
          <w:lang w:val="en-PH"/>
        </w:rPr>
        <w:t>Local Related Studies</w:t>
      </w:r>
    </w:p>
    <w:p w14:paraId="7A0A5B82" w14:textId="77777777" w:rsidR="00997F32" w:rsidRPr="008712DE" w:rsidRDefault="00997F32" w:rsidP="00997F32">
      <w:pPr>
        <w:pStyle w:val="NormalWeb"/>
        <w:spacing w:line="360" w:lineRule="auto"/>
        <w:jc w:val="both"/>
        <w:rPr>
          <w:lang w:val="en-PH"/>
        </w:rPr>
      </w:pPr>
      <w:r>
        <w:rPr>
          <w:b/>
          <w:bCs/>
          <w:lang w:val="en-PH"/>
        </w:rPr>
        <w:t>Development and Evaluation of Online Facilities and Equipment Inventory and Borrowing System</w:t>
      </w:r>
    </w:p>
    <w:p w14:paraId="7A658B1A" w14:textId="77777777" w:rsidR="00997F32" w:rsidRDefault="00997F32" w:rsidP="00997F32">
      <w:pPr>
        <w:pStyle w:val="NormalWeb"/>
        <w:spacing w:line="360" w:lineRule="auto"/>
        <w:jc w:val="both"/>
        <w:rPr>
          <w:lang w:val="en-PH"/>
        </w:rPr>
      </w:pPr>
      <w:r>
        <w:t>Martos, Andres, and Ladera (2022) developed and evaluated an online facilities and equipment inventory and borrowing system for a senior high school in the Philippines, funded by DepEd Region IVA CALABARZON under its Basic Education Research Fund. The study was a direct response to DepEd Order No. 78, s. 2010, which encourages schools to integrate information and communications technology into their operations. The system automated the previously manual tracking and borrowing of laboratory equipment and facilities by replacing paper-based logbooks with a digital platform for recording, monitoring, and processing transactions. Evaluation results using a dependent t-test showed that the automated system significantly improved access time and user satisfaction compared to traditional manual logs. The study concluded that automation of inventory and borrowing processes reduces human error, improves record accuracy, and eases administrative workload. This study closely parallels the ECP system because both aim to automate equipment borrowing workflows in educational laboratory settings and address the inefficiencies of manual systems</w:t>
      </w:r>
      <w:r>
        <w:rPr>
          <w:lang w:val="en-PH"/>
        </w:rPr>
        <w:t>.</w:t>
      </w:r>
    </w:p>
    <w:p w14:paraId="24964E79" w14:textId="77777777" w:rsidR="00997F32" w:rsidRPr="008712DE" w:rsidRDefault="00997F32" w:rsidP="00997F32">
      <w:pPr>
        <w:pStyle w:val="NormalWeb"/>
        <w:spacing w:line="360" w:lineRule="auto"/>
        <w:jc w:val="both"/>
        <w:rPr>
          <w:lang w:val="en-PH"/>
        </w:rPr>
      </w:pPr>
    </w:p>
    <w:p w14:paraId="354D2C55" w14:textId="77777777" w:rsidR="00997F32" w:rsidRPr="008712DE" w:rsidRDefault="00997F32" w:rsidP="00997F32">
      <w:pPr>
        <w:pStyle w:val="NormalWeb"/>
        <w:spacing w:line="360" w:lineRule="auto"/>
        <w:jc w:val="both"/>
        <w:rPr>
          <w:lang w:val="en-PH"/>
        </w:rPr>
      </w:pPr>
      <w:r>
        <w:rPr>
          <w:b/>
          <w:bCs/>
          <w:lang w:val="en-PH"/>
        </w:rPr>
        <w:t>Online ICT Equipment Inventory and Borrowing System with Decision Support</w:t>
      </w:r>
    </w:p>
    <w:p w14:paraId="6CAA9171" w14:textId="74FC08D4" w:rsidR="00997F32" w:rsidRDefault="00997F32" w:rsidP="00997F32">
      <w:pPr>
        <w:pStyle w:val="NormalWeb"/>
        <w:spacing w:line="360" w:lineRule="auto"/>
        <w:jc w:val="both"/>
        <w:rPr>
          <w:lang w:val="en-PH"/>
        </w:rPr>
      </w:pPr>
      <w:r>
        <w:t>Cepeda and Saludes (2025) conducted a study at St. Paul University Philippines that developed an Online ICT Equipment Inventory and Borrowing System with Decision Support to address the limitations of manual equipment management within the institution’s ICT department. The system integrated decision support features that enabled ad</w:t>
      </w:r>
      <w:r w:rsidR="001658F9">
        <w:t>ministrator/laboratory custodian</w:t>
      </w:r>
      <w:r>
        <w:t xml:space="preserve"> to optimize inventory control through data-driven insights. It incorporated structured borrowing workflows, transaction logging, and role-based access control, allowing the system to serve multiple stakeholders with distinct responsibilities. The study demonstrated that structured digital </w:t>
      </w:r>
      <w:r>
        <w:lastRenderedPageBreak/>
        <w:t>borrowing systems not only improve operational efficiency but also strengthen accountability and decision-making in laboratory environments. Findings further emphasized that role-differentiated access and detailed transaction histories are essential components of effective equipment management in academic institutions. This study is significant to ECP because it provides a direct precedent for integrating inventory management, borrowing workflows, and role-based access control into a unified platform, which reflects the same foundational approach used in the design of the ECP system</w:t>
      </w:r>
      <w:r>
        <w:rPr>
          <w:lang w:val="en-PH"/>
        </w:rPr>
        <w:t>.</w:t>
      </w:r>
    </w:p>
    <w:p w14:paraId="669A90B6" w14:textId="77777777" w:rsidR="00997F32" w:rsidRDefault="00997F32" w:rsidP="00997F32">
      <w:pPr>
        <w:pStyle w:val="NormalWeb"/>
        <w:spacing w:line="360" w:lineRule="auto"/>
        <w:jc w:val="both"/>
        <w:rPr>
          <w:lang w:val="en-PH"/>
        </w:rPr>
      </w:pPr>
    </w:p>
    <w:p w14:paraId="52AE8F47" w14:textId="77777777" w:rsidR="00997F32" w:rsidRDefault="00997F32" w:rsidP="00997F32">
      <w:pPr>
        <w:pStyle w:val="NormalWeb"/>
        <w:spacing w:line="360" w:lineRule="auto"/>
        <w:jc w:val="both"/>
        <w:rPr>
          <w:b/>
          <w:bCs/>
          <w:lang w:val="en-PH"/>
        </w:rPr>
      </w:pPr>
      <w:r>
        <w:rPr>
          <w:b/>
          <w:bCs/>
          <w:lang w:val="en-PH"/>
        </w:rPr>
        <w:t>Foreign Related Studies</w:t>
      </w:r>
    </w:p>
    <w:p w14:paraId="0DBB659F" w14:textId="77777777" w:rsidR="00997F32" w:rsidRPr="00997F32" w:rsidRDefault="00997F32" w:rsidP="00227BB8">
      <w:pPr>
        <w:pStyle w:val="Heading3"/>
      </w:pPr>
      <w:r w:rsidRPr="00997F32">
        <w:t>Laboratory Equipment Tracking and Reservation Systems in Academic Institutions</w:t>
      </w:r>
    </w:p>
    <w:p w14:paraId="69363B88" w14:textId="229CD806" w:rsidR="00997F32" w:rsidRDefault="00997F32" w:rsidP="00997F32">
      <w:pPr>
        <w:pStyle w:val="NormalWeb"/>
        <w:spacing w:line="360" w:lineRule="auto"/>
        <w:jc w:val="both"/>
      </w:pPr>
      <w:r>
        <w:t>Several foreign studies on laboratory equipment tracking and reservation systems have emphasized the importance of automation in improving laboratory operations and resource accountability. Among these, Saini and Sharma (2022) developed a web-based laboratory resource management system for an engineering college in India that automated equipment reservation, borrowing, and return processes. The system incorporated user authentication, real-time availability tracking, transaction history, and administrator</w:t>
      </w:r>
      <w:r w:rsidR="001658F9">
        <w:t>/laboratory custodian</w:t>
      </w:r>
      <w:r>
        <w:t xml:space="preserve"> dashboards, significantly reducing manual workload and improving equipment accountability. Their findings showed that digital laboratory management systems reduce delays in processing transactions, improve monitoring accuracy, and support real-time tracking of laboratory assets. The study also emphasized that role-differentiated access and structured reservation workflows are essential for minimizing equipment misuse and maintaining accurate inventory records. These findings align with the core design of the ECP system and reinforce the effectiveness of digital inventory and borrowing solutions in educational laboratory environments.</w:t>
      </w:r>
    </w:p>
    <w:p w14:paraId="79F6C5EE" w14:textId="77777777" w:rsidR="00997F32" w:rsidRDefault="00997F32" w:rsidP="00997F32">
      <w:pPr>
        <w:jc w:val="both"/>
      </w:pPr>
    </w:p>
    <w:p w14:paraId="46BF5C35" w14:textId="77777777" w:rsidR="00997F32" w:rsidRDefault="00997F32" w:rsidP="00997F32">
      <w:pPr>
        <w:jc w:val="both"/>
      </w:pPr>
    </w:p>
    <w:p w14:paraId="03797CE0" w14:textId="77777777" w:rsidR="005968EC" w:rsidRDefault="005968EC" w:rsidP="00997F32">
      <w:pPr>
        <w:jc w:val="both"/>
      </w:pPr>
    </w:p>
    <w:p w14:paraId="66B856FE" w14:textId="77777777" w:rsidR="005968EC" w:rsidRDefault="005968EC" w:rsidP="00997F32">
      <w:pPr>
        <w:jc w:val="both"/>
      </w:pPr>
    </w:p>
    <w:p w14:paraId="48EE4243" w14:textId="77777777" w:rsidR="005968EC" w:rsidRDefault="005968EC" w:rsidP="00997F32">
      <w:pPr>
        <w:jc w:val="both"/>
      </w:pPr>
    </w:p>
    <w:p w14:paraId="7770E512" w14:textId="77777777" w:rsidR="005968EC" w:rsidRDefault="005968EC" w:rsidP="00997F32">
      <w:pPr>
        <w:jc w:val="both"/>
      </w:pPr>
    </w:p>
    <w:p w14:paraId="3D1B0315" w14:textId="77777777" w:rsidR="005968EC" w:rsidRDefault="005968EC" w:rsidP="00997F32">
      <w:pPr>
        <w:jc w:val="both"/>
      </w:pPr>
    </w:p>
    <w:p w14:paraId="00DCAF05" w14:textId="37194204" w:rsidR="00997F32" w:rsidRDefault="005968EC" w:rsidP="005968EC">
      <w:r>
        <w:lastRenderedPageBreak/>
        <w:t>SYNTHESIS</w:t>
      </w:r>
    </w:p>
    <w:p w14:paraId="11D2C7FE" w14:textId="77777777" w:rsidR="005968EC" w:rsidRDefault="005968EC" w:rsidP="005968EC">
      <w:pPr>
        <w:jc w:val="both"/>
      </w:pPr>
    </w:p>
    <w:p w14:paraId="77CE1612" w14:textId="77777777" w:rsidR="005968EC" w:rsidRDefault="005968EC" w:rsidP="005968EC">
      <w:pPr>
        <w:pStyle w:val="NormalWeb"/>
        <w:spacing w:line="360" w:lineRule="auto"/>
        <w:jc w:val="both"/>
      </w:pPr>
      <w:r>
        <w:t>The reviewed literature and studies collectively highlight a common problem in educational institutions: the continued reliance on manual processes for managing laboratory equipment and inventory leads to inefficiency, inaccurate records, delayed transactions, and poor accountability. Both local and foreign sources confirm that transitioning to digital or web-based systems results in significant improvements in accuracy, monitoring, accessibility, and overall resource management.</w:t>
      </w:r>
    </w:p>
    <w:p w14:paraId="3831B982" w14:textId="77777777" w:rsidR="005968EC" w:rsidRDefault="005968EC" w:rsidP="005968EC">
      <w:pPr>
        <w:pStyle w:val="NormalWeb"/>
        <w:spacing w:line="360" w:lineRule="auto"/>
        <w:jc w:val="both"/>
      </w:pPr>
    </w:p>
    <w:p w14:paraId="66A68B90" w14:textId="77777777" w:rsidR="005968EC" w:rsidRDefault="005968EC" w:rsidP="005968EC">
      <w:pPr>
        <w:pStyle w:val="NormalWeb"/>
        <w:spacing w:line="360" w:lineRule="auto"/>
        <w:jc w:val="both"/>
      </w:pPr>
      <w:r>
        <w:t>On the local side, Ahmad (2023) demonstrated that electronic asset inventory systems in Philippine schools significantly improved reliability, transparency, and efficiency in tracking school property. Similarly, Martos et al. (2022) showed that automating equipment borrowing workflows in a Philippine high school minimized human error, improved record accuracy, and enhanced user satisfaction compared to traditional paper-based methods. In addition, Cepeda and Saludes (2025) emphasized the value of integrating role-based access control, borrowing workflows, and transaction history features into a unified inventory management platform to strengthen accountability and support informed decision-making.</w:t>
      </w:r>
    </w:p>
    <w:p w14:paraId="1E44FD43" w14:textId="77777777" w:rsidR="005968EC" w:rsidRDefault="005968EC" w:rsidP="005968EC">
      <w:pPr>
        <w:pStyle w:val="NormalWeb"/>
        <w:spacing w:line="360" w:lineRule="auto"/>
        <w:jc w:val="both"/>
      </w:pPr>
    </w:p>
    <w:p w14:paraId="57B4C709" w14:textId="21D19E1F" w:rsidR="005968EC" w:rsidRDefault="005968EC" w:rsidP="005968EC">
      <w:pPr>
        <w:pStyle w:val="NormalWeb"/>
        <w:spacing w:line="360" w:lineRule="auto"/>
        <w:jc w:val="both"/>
      </w:pPr>
      <w:r>
        <w:t>From the foreign literature, Adekunle et al. (2024) confirmed that web-based laboratory management systems are effective in enabling centralized monitoring of borrowed equipment, while reducing administrative workload and improving operational efficiency. Similarly, Saini and Sharma (2022) demonstrated that web-based laboratory resource management systems in engineering institutions significantly improve equipment accountability through structured reservation workflows, role-</w:t>
      </w:r>
      <w:r w:rsidR="0051557F">
        <w:t>based</w:t>
      </w:r>
      <w:r>
        <w:t xml:space="preserve"> access</w:t>
      </w:r>
      <w:r w:rsidR="0051557F">
        <w:t xml:space="preserve"> controls</w:t>
      </w:r>
      <w:r>
        <w:t xml:space="preserve">, and availability tracking. These studies collectively support the idea that digital inventory platforms </w:t>
      </w:r>
      <w:r w:rsidR="0051557F">
        <w:t>enable</w:t>
      </w:r>
      <w:r>
        <w:t xml:space="preserve"> faster transaction processing, </w:t>
      </w:r>
      <w:r w:rsidR="0051557F">
        <w:t xml:space="preserve">more </w:t>
      </w:r>
      <w:r>
        <w:t>organized record management, and better resource monitoring in academic institutions.</w:t>
      </w:r>
    </w:p>
    <w:p w14:paraId="4D4479FD" w14:textId="77777777" w:rsidR="005968EC" w:rsidRDefault="005968EC" w:rsidP="005968EC">
      <w:pPr>
        <w:pStyle w:val="NormalWeb"/>
        <w:spacing w:line="360" w:lineRule="auto"/>
        <w:jc w:val="both"/>
      </w:pPr>
    </w:p>
    <w:p w14:paraId="5708B0F5" w14:textId="38AF4878" w:rsidR="005968EC" w:rsidRDefault="005968EC" w:rsidP="005968EC">
      <w:pPr>
        <w:pStyle w:val="NormalWeb"/>
        <w:spacing w:line="360" w:lineRule="auto"/>
        <w:jc w:val="both"/>
      </w:pPr>
      <w:r>
        <w:lastRenderedPageBreak/>
        <w:t>Taken together, these studies validate the need for the ECP system and support its core design decisions. The recurring themes identified across the reviewed literature including automation of borrowing processes, updated inventory status, role-based access control, transaction monitoring, and digital record management</w:t>
      </w:r>
      <w:r w:rsidR="0051557F">
        <w:t>,</w:t>
      </w:r>
      <w:r>
        <w:t xml:space="preserve"> directly align with the features implemented in ECP. This body of literature confirms that the proposed system is grounded in established research and addresses a genuine and documented need within STI College Cotabato’s Engineering Laboratory.</w:t>
      </w:r>
    </w:p>
    <w:p w14:paraId="5E4F26E0" w14:textId="77777777" w:rsidR="005968EC" w:rsidRDefault="005968EC" w:rsidP="005968EC">
      <w:pPr>
        <w:jc w:val="both"/>
      </w:pPr>
    </w:p>
    <w:p w14:paraId="2D3315CE" w14:textId="77777777" w:rsidR="00997F32" w:rsidRDefault="00997F32" w:rsidP="00997F32">
      <w:pPr>
        <w:jc w:val="both"/>
      </w:pPr>
    </w:p>
    <w:p w14:paraId="505214E5" w14:textId="77777777" w:rsidR="005968EC" w:rsidRDefault="005968EC" w:rsidP="00997F32">
      <w:pPr>
        <w:jc w:val="both"/>
      </w:pPr>
    </w:p>
    <w:p w14:paraId="77F86DFA" w14:textId="77777777" w:rsidR="005968EC" w:rsidRDefault="005968EC" w:rsidP="00997F32">
      <w:pPr>
        <w:jc w:val="both"/>
      </w:pPr>
    </w:p>
    <w:p w14:paraId="10A01964" w14:textId="77777777" w:rsidR="005968EC" w:rsidRDefault="005968EC" w:rsidP="00997F32">
      <w:pPr>
        <w:jc w:val="both"/>
      </w:pPr>
    </w:p>
    <w:p w14:paraId="68FAD7AF" w14:textId="77777777" w:rsidR="005968EC" w:rsidRDefault="005968EC" w:rsidP="00997F32">
      <w:pPr>
        <w:jc w:val="both"/>
      </w:pPr>
    </w:p>
    <w:p w14:paraId="7A3143EA" w14:textId="77777777" w:rsidR="005968EC" w:rsidRDefault="005968EC" w:rsidP="00997F32">
      <w:pPr>
        <w:jc w:val="both"/>
      </w:pPr>
    </w:p>
    <w:p w14:paraId="4F076510" w14:textId="77777777" w:rsidR="005968EC" w:rsidRDefault="005968EC" w:rsidP="00997F32">
      <w:pPr>
        <w:jc w:val="both"/>
      </w:pPr>
    </w:p>
    <w:p w14:paraId="69BCF6CB" w14:textId="77777777" w:rsidR="005968EC" w:rsidRDefault="005968EC" w:rsidP="00997F32">
      <w:pPr>
        <w:jc w:val="both"/>
      </w:pPr>
    </w:p>
    <w:p w14:paraId="1154BDBD" w14:textId="77777777" w:rsidR="005968EC" w:rsidRDefault="005968EC" w:rsidP="00997F32">
      <w:pPr>
        <w:jc w:val="both"/>
      </w:pPr>
    </w:p>
    <w:p w14:paraId="7AFFB607" w14:textId="77777777" w:rsidR="005968EC" w:rsidRDefault="005968EC" w:rsidP="00997F32">
      <w:pPr>
        <w:jc w:val="both"/>
      </w:pPr>
    </w:p>
    <w:p w14:paraId="3EF7177D" w14:textId="77777777" w:rsidR="005968EC" w:rsidRDefault="005968EC" w:rsidP="00997F32">
      <w:pPr>
        <w:jc w:val="both"/>
      </w:pPr>
    </w:p>
    <w:p w14:paraId="284CF472" w14:textId="77777777" w:rsidR="005968EC" w:rsidRDefault="005968EC" w:rsidP="00997F32">
      <w:pPr>
        <w:jc w:val="both"/>
      </w:pPr>
    </w:p>
    <w:p w14:paraId="2B4A91AE" w14:textId="77777777" w:rsidR="005968EC" w:rsidRDefault="005968EC" w:rsidP="00997F32">
      <w:pPr>
        <w:jc w:val="both"/>
      </w:pPr>
    </w:p>
    <w:p w14:paraId="66C39900" w14:textId="77777777" w:rsidR="005968EC" w:rsidRDefault="005968EC" w:rsidP="00997F32">
      <w:pPr>
        <w:jc w:val="both"/>
      </w:pPr>
    </w:p>
    <w:p w14:paraId="78D17834" w14:textId="77777777" w:rsidR="005968EC" w:rsidRDefault="005968EC" w:rsidP="00997F32">
      <w:pPr>
        <w:jc w:val="both"/>
      </w:pPr>
    </w:p>
    <w:p w14:paraId="16FD4F9D" w14:textId="77777777" w:rsidR="005968EC" w:rsidRDefault="005968EC" w:rsidP="00997F32">
      <w:pPr>
        <w:jc w:val="both"/>
      </w:pPr>
    </w:p>
    <w:p w14:paraId="0EE40318" w14:textId="77777777" w:rsidR="005968EC" w:rsidRDefault="005968EC" w:rsidP="00997F32">
      <w:pPr>
        <w:jc w:val="both"/>
      </w:pPr>
    </w:p>
    <w:p w14:paraId="5C576704" w14:textId="77777777" w:rsidR="005968EC" w:rsidRDefault="005968EC" w:rsidP="00997F32">
      <w:pPr>
        <w:jc w:val="both"/>
      </w:pPr>
    </w:p>
    <w:p w14:paraId="2017E03E" w14:textId="77777777" w:rsidR="005968EC" w:rsidRDefault="005968EC" w:rsidP="00997F32">
      <w:pPr>
        <w:jc w:val="both"/>
      </w:pPr>
    </w:p>
    <w:p w14:paraId="4F02718E" w14:textId="77777777" w:rsidR="005968EC" w:rsidRDefault="005968EC" w:rsidP="00997F32">
      <w:pPr>
        <w:jc w:val="both"/>
      </w:pPr>
    </w:p>
    <w:p w14:paraId="2BCB35EB" w14:textId="77777777" w:rsidR="005968EC" w:rsidRDefault="005968EC" w:rsidP="00997F32">
      <w:pPr>
        <w:jc w:val="both"/>
      </w:pPr>
    </w:p>
    <w:p w14:paraId="2DE05057" w14:textId="77777777" w:rsidR="005968EC" w:rsidRDefault="005968EC" w:rsidP="00997F32">
      <w:pPr>
        <w:jc w:val="both"/>
      </w:pPr>
    </w:p>
    <w:p w14:paraId="1176D686" w14:textId="77777777" w:rsidR="005968EC" w:rsidRDefault="005968EC" w:rsidP="00997F32">
      <w:pPr>
        <w:jc w:val="both"/>
      </w:pPr>
    </w:p>
    <w:p w14:paraId="1710A002" w14:textId="77777777" w:rsidR="005968EC" w:rsidRDefault="005968EC" w:rsidP="00997F32">
      <w:pPr>
        <w:jc w:val="both"/>
      </w:pPr>
    </w:p>
    <w:p w14:paraId="73D73195" w14:textId="77777777" w:rsidR="005968EC" w:rsidRDefault="005968EC" w:rsidP="00997F32">
      <w:pPr>
        <w:jc w:val="both"/>
      </w:pPr>
    </w:p>
    <w:p w14:paraId="21961E90" w14:textId="77777777" w:rsidR="005968EC" w:rsidRDefault="005968EC" w:rsidP="00997F32">
      <w:pPr>
        <w:jc w:val="both"/>
      </w:pPr>
    </w:p>
    <w:p w14:paraId="171F307D" w14:textId="77777777" w:rsidR="005968EC" w:rsidRDefault="005968EC" w:rsidP="00997F32">
      <w:pPr>
        <w:jc w:val="both"/>
      </w:pPr>
    </w:p>
    <w:p w14:paraId="2293EB67" w14:textId="77777777" w:rsidR="005968EC" w:rsidRDefault="005968EC" w:rsidP="00997F32">
      <w:pPr>
        <w:jc w:val="both"/>
      </w:pPr>
    </w:p>
    <w:p w14:paraId="1FBA868B" w14:textId="77777777" w:rsidR="005968EC" w:rsidRDefault="005968EC" w:rsidP="00997F32">
      <w:pPr>
        <w:jc w:val="both"/>
      </w:pPr>
    </w:p>
    <w:p w14:paraId="51C837D8" w14:textId="77777777" w:rsidR="005968EC" w:rsidRDefault="005968EC" w:rsidP="00997F32">
      <w:pPr>
        <w:jc w:val="both"/>
      </w:pPr>
    </w:p>
    <w:p w14:paraId="09133FE6" w14:textId="77777777" w:rsidR="005968EC" w:rsidRDefault="005968EC" w:rsidP="00997F32">
      <w:pPr>
        <w:jc w:val="both"/>
      </w:pPr>
    </w:p>
    <w:p w14:paraId="3641440E" w14:textId="77777777" w:rsidR="00997F32" w:rsidRDefault="00997F32" w:rsidP="00997F32">
      <w:pPr>
        <w:jc w:val="both"/>
      </w:pPr>
    </w:p>
    <w:p w14:paraId="7B121CFF" w14:textId="77777777" w:rsidR="00997F32" w:rsidRDefault="00997F32" w:rsidP="00997F32">
      <w:pPr>
        <w:jc w:val="both"/>
      </w:pPr>
    </w:p>
    <w:p w14:paraId="00EF5608" w14:textId="77777777" w:rsidR="00997F32" w:rsidRDefault="00997F32" w:rsidP="00997F32">
      <w:pPr>
        <w:jc w:val="both"/>
      </w:pPr>
    </w:p>
    <w:p w14:paraId="78C419E4" w14:textId="77777777" w:rsidR="00997F32" w:rsidRPr="00997F32" w:rsidRDefault="00997F32" w:rsidP="00997F32">
      <w:pPr>
        <w:jc w:val="both"/>
      </w:pPr>
    </w:p>
    <w:p w14:paraId="13B5360F" w14:textId="500BCF15" w:rsidR="00B97191" w:rsidRDefault="00B97191" w:rsidP="00331348">
      <w:pPr>
        <w:pStyle w:val="Heading1"/>
      </w:pPr>
      <w:r>
        <w:lastRenderedPageBreak/>
        <w:t>METHOD</w:t>
      </w:r>
      <w:r w:rsidR="00BF44A8">
        <w:t>ology</w:t>
      </w:r>
    </w:p>
    <w:p w14:paraId="6771C414" w14:textId="77777777" w:rsidR="005968EC" w:rsidRPr="005968EC" w:rsidRDefault="005968EC" w:rsidP="005968EC">
      <w:pPr>
        <w:rPr>
          <w:lang w:eastAsia="en-PH"/>
        </w:rPr>
      </w:pPr>
    </w:p>
    <w:p w14:paraId="09788A78" w14:textId="5C3C8A3D" w:rsidR="005968EC" w:rsidRDefault="005968EC" w:rsidP="005968EC">
      <w:pPr>
        <w:spacing w:line="360" w:lineRule="auto"/>
        <w:jc w:val="both"/>
        <w:rPr>
          <w:b w:val="0"/>
        </w:rPr>
      </w:pPr>
      <w:r w:rsidRPr="005968EC">
        <w:rPr>
          <w:b w:val="0"/>
        </w:rPr>
        <w:t xml:space="preserve">This chapter presents the research methodology used </w:t>
      </w:r>
      <w:r w:rsidR="0051557F">
        <w:rPr>
          <w:b w:val="0"/>
        </w:rPr>
        <w:t>to develop</w:t>
      </w:r>
      <w:r w:rsidRPr="005968EC">
        <w:rPr>
          <w:b w:val="0"/>
        </w:rPr>
        <w:t xml:space="preserve"> of the ECP: A Web-App Engineering Laboratory Management System for STI College Cotabato. It discusses the research design, data</w:t>
      </w:r>
      <w:r w:rsidR="0051557F">
        <w:rPr>
          <w:b w:val="0"/>
        </w:rPr>
        <w:t>-</w:t>
      </w:r>
      <w:r w:rsidRPr="005968EC">
        <w:rPr>
          <w:b w:val="0"/>
        </w:rPr>
        <w:t>gathering procedures, system development process, software and hardware requirements, system architecture, testing procedures, and evaluation methods used to achieve the study</w:t>
      </w:r>
      <w:r w:rsidR="0051557F">
        <w:rPr>
          <w:b w:val="0"/>
        </w:rPr>
        <w:t>’s objective</w:t>
      </w:r>
      <w:r w:rsidRPr="005968EC">
        <w:rPr>
          <w:b w:val="0"/>
        </w:rPr>
        <w:t>.</w:t>
      </w:r>
    </w:p>
    <w:p w14:paraId="127C2409" w14:textId="77777777" w:rsidR="005968EC" w:rsidRPr="005968EC" w:rsidRDefault="005968EC" w:rsidP="005968EC">
      <w:pPr>
        <w:spacing w:line="360" w:lineRule="auto"/>
        <w:jc w:val="both"/>
        <w:rPr>
          <w:b w:val="0"/>
        </w:rPr>
      </w:pPr>
    </w:p>
    <w:p w14:paraId="7064E2AD" w14:textId="77777777" w:rsidR="005968EC" w:rsidRDefault="005968EC" w:rsidP="00227BB8">
      <w:pPr>
        <w:pStyle w:val="Heading3"/>
      </w:pPr>
      <w:r w:rsidRPr="005968EC">
        <w:t>Development Methodology: Feature-Driven Development (FDD)</w:t>
      </w:r>
    </w:p>
    <w:p w14:paraId="3F7F2EE8" w14:textId="77777777" w:rsidR="005968EC" w:rsidRPr="005968EC" w:rsidRDefault="005968EC" w:rsidP="005968EC"/>
    <w:p w14:paraId="6958FE52" w14:textId="4B6557FC" w:rsidR="005968EC" w:rsidRPr="005968EC" w:rsidRDefault="005968EC" w:rsidP="005968EC">
      <w:pPr>
        <w:spacing w:before="80" w:after="80" w:line="360" w:lineRule="auto"/>
        <w:jc w:val="both"/>
        <w:rPr>
          <w:b w:val="0"/>
        </w:rPr>
      </w:pPr>
      <w:r w:rsidRPr="005968EC">
        <w:rPr>
          <w:b w:val="0"/>
        </w:rPr>
        <w:t>In developing the system, the researchers adopted the Feature-Driven Development (FDD) methodology to guide the entire development process. FDD is an</w:t>
      </w:r>
      <w:r w:rsidR="0051557F">
        <w:rPr>
          <w:b w:val="0"/>
        </w:rPr>
        <w:t>,</w:t>
      </w:r>
      <w:r w:rsidRPr="005968EC">
        <w:rPr>
          <w:b w:val="0"/>
        </w:rPr>
        <w:t xml:space="preserve"> and iterative approach </w:t>
      </w:r>
      <w:r w:rsidR="0051557F">
        <w:rPr>
          <w:b w:val="0"/>
        </w:rPr>
        <w:t xml:space="preserve">that delivers </w:t>
      </w:r>
      <w:r w:rsidRPr="005968EC">
        <w:rPr>
          <w:b w:val="0"/>
        </w:rPr>
        <w:t>client-valued features in a structured</w:t>
      </w:r>
      <w:r w:rsidR="0051557F">
        <w:rPr>
          <w:b w:val="0"/>
        </w:rPr>
        <w:t>,</w:t>
      </w:r>
      <w:r w:rsidRPr="005968EC">
        <w:rPr>
          <w:b w:val="0"/>
        </w:rPr>
        <w:t xml:space="preserve"> measurable manner. According to Laura Fitzgibbons (2024), FDD organizes development around five core processes: Develop an Overall Model, build a Features List, Plan by Feature, Design by Feature, and Build by Feature.</w:t>
      </w:r>
    </w:p>
    <w:p w14:paraId="16216E94" w14:textId="77777777" w:rsidR="005968EC" w:rsidRPr="005968EC" w:rsidRDefault="005968EC" w:rsidP="005968EC">
      <w:pPr>
        <w:spacing w:before="80" w:after="80" w:line="360" w:lineRule="auto"/>
        <w:jc w:val="both"/>
        <w:rPr>
          <w:b w:val="0"/>
        </w:rPr>
      </w:pPr>
    </w:p>
    <w:p w14:paraId="1B9BCEA1" w14:textId="13B163D6" w:rsidR="005968EC" w:rsidRPr="005968EC" w:rsidRDefault="005968EC" w:rsidP="005968EC">
      <w:pPr>
        <w:spacing w:before="80" w:after="80" w:line="360" w:lineRule="auto"/>
        <w:jc w:val="both"/>
        <w:rPr>
          <w:b w:val="0"/>
        </w:rPr>
      </w:pPr>
      <w:r w:rsidRPr="005968EC">
        <w:rPr>
          <w:b w:val="0"/>
        </w:rPr>
        <w:t>During each iteration, small teams work on discrete, well-defined features, which improve transparency, allow regular feedback, and help catch defects early before they affect the overall system. FDD is especially suited to the ECP system because the project involves multiple well-defined functional modules — equipment inventory management, borrowing and returning workflows, approval requests, equipment condition monitoring, role-based access control, and push notification delivery — each of which can be independently designed, built, and validated before being integrated into the complete platform.</w:t>
      </w:r>
    </w:p>
    <w:p w14:paraId="4352A611" w14:textId="77777777" w:rsidR="005968EC" w:rsidRPr="005968EC" w:rsidRDefault="005968EC" w:rsidP="005968EC">
      <w:pPr>
        <w:spacing w:line="360" w:lineRule="auto"/>
        <w:rPr>
          <w:b w:val="0"/>
        </w:rPr>
      </w:pPr>
    </w:p>
    <w:p w14:paraId="54B9C120" w14:textId="77777777" w:rsidR="005968EC" w:rsidRPr="005968EC" w:rsidRDefault="005968EC" w:rsidP="005968EC">
      <w:pPr>
        <w:spacing w:line="360" w:lineRule="auto"/>
        <w:jc w:val="both"/>
        <w:rPr>
          <w:b w:val="0"/>
          <w:lang w:val="en-US"/>
        </w:rPr>
      </w:pPr>
      <w:r w:rsidRPr="005968EC">
        <w:rPr>
          <w:b w:val="0"/>
          <w:lang w:val="en-US"/>
        </w:rPr>
        <w:t>The FDD model consists of the following steps:</w:t>
      </w:r>
    </w:p>
    <w:p w14:paraId="7532D87D" w14:textId="77777777" w:rsidR="005968EC" w:rsidRPr="007C794B" w:rsidRDefault="005968EC" w:rsidP="005968EC">
      <w:pPr>
        <w:spacing w:line="360" w:lineRule="auto"/>
        <w:jc w:val="both"/>
        <w:rPr>
          <w:lang w:val="en-US"/>
        </w:rPr>
      </w:pPr>
    </w:p>
    <w:p w14:paraId="3AA83AE2" w14:textId="77777777" w:rsidR="005968EC" w:rsidRPr="005968EC" w:rsidRDefault="005968EC" w:rsidP="005968EC">
      <w:pPr>
        <w:numPr>
          <w:ilvl w:val="0"/>
          <w:numId w:val="13"/>
        </w:numPr>
        <w:spacing w:line="360" w:lineRule="auto"/>
        <w:jc w:val="both"/>
        <w:rPr>
          <w:lang w:val="en-US"/>
        </w:rPr>
      </w:pPr>
      <w:r w:rsidRPr="005968EC">
        <w:rPr>
          <w:bCs/>
          <w:lang w:val="en-US"/>
        </w:rPr>
        <w:t>Develop an Overall Model</w:t>
      </w:r>
      <w:r w:rsidRPr="005968EC">
        <w:rPr>
          <w:lang w:val="en-US"/>
        </w:rPr>
        <w:t xml:space="preserve"> </w:t>
      </w:r>
    </w:p>
    <w:p w14:paraId="62E7B329" w14:textId="77777777" w:rsidR="005968EC" w:rsidRPr="005968EC" w:rsidRDefault="005968EC" w:rsidP="005968EC">
      <w:pPr>
        <w:spacing w:line="360" w:lineRule="auto"/>
        <w:ind w:left="720"/>
        <w:jc w:val="both"/>
        <w:rPr>
          <w:b w:val="0"/>
          <w:lang w:val="en-US"/>
        </w:rPr>
      </w:pPr>
      <w:r w:rsidRPr="005968EC">
        <w:rPr>
          <w:b w:val="0"/>
          <w:lang w:val="en-US"/>
        </w:rPr>
        <w:t xml:space="preserve">The researchers identified the current laboratory workflow, existing problems, and overall system structure through interviews and requirements gathering. </w:t>
      </w:r>
    </w:p>
    <w:p w14:paraId="6DD11B89" w14:textId="77777777" w:rsidR="005968EC" w:rsidRPr="005968EC" w:rsidRDefault="005968EC" w:rsidP="005968EC">
      <w:pPr>
        <w:spacing w:line="360" w:lineRule="auto"/>
        <w:ind w:left="720"/>
        <w:jc w:val="both"/>
        <w:rPr>
          <w:b w:val="0"/>
          <w:lang w:val="en-US"/>
        </w:rPr>
      </w:pPr>
    </w:p>
    <w:p w14:paraId="0A1A4957" w14:textId="77777777" w:rsidR="005968EC" w:rsidRPr="005968EC" w:rsidRDefault="005968EC" w:rsidP="005968EC">
      <w:pPr>
        <w:numPr>
          <w:ilvl w:val="0"/>
          <w:numId w:val="13"/>
        </w:numPr>
        <w:spacing w:line="360" w:lineRule="auto"/>
        <w:jc w:val="both"/>
        <w:rPr>
          <w:lang w:val="en-US"/>
        </w:rPr>
      </w:pPr>
      <w:r w:rsidRPr="005968EC">
        <w:rPr>
          <w:bCs/>
          <w:lang w:val="en-US"/>
        </w:rPr>
        <w:t>Build a Features List</w:t>
      </w:r>
      <w:r w:rsidRPr="005968EC">
        <w:rPr>
          <w:lang w:val="en-US"/>
        </w:rPr>
        <w:t xml:space="preserve">  </w:t>
      </w:r>
    </w:p>
    <w:p w14:paraId="2D7C37BE" w14:textId="77777777" w:rsidR="005968EC" w:rsidRPr="005968EC" w:rsidRDefault="005968EC" w:rsidP="005968EC">
      <w:pPr>
        <w:spacing w:line="360" w:lineRule="auto"/>
        <w:ind w:left="720"/>
        <w:jc w:val="both"/>
        <w:rPr>
          <w:b w:val="0"/>
          <w:lang w:val="en-US"/>
        </w:rPr>
      </w:pPr>
      <w:r w:rsidRPr="005968EC">
        <w:rPr>
          <w:b w:val="0"/>
          <w:lang w:val="en-US"/>
        </w:rPr>
        <w:t>The researchers identified the major system features, including inventory management, borrowing requests, approval workflows, notifications, and damage monitoring, and the mobile application.</w:t>
      </w:r>
    </w:p>
    <w:p w14:paraId="11734327" w14:textId="77777777" w:rsidR="005968EC" w:rsidRPr="005968EC" w:rsidRDefault="005968EC" w:rsidP="005968EC">
      <w:pPr>
        <w:spacing w:line="360" w:lineRule="auto"/>
        <w:ind w:left="720"/>
        <w:jc w:val="both"/>
        <w:rPr>
          <w:b w:val="0"/>
          <w:lang w:val="en-US"/>
        </w:rPr>
      </w:pPr>
    </w:p>
    <w:p w14:paraId="0DE3DB74" w14:textId="77777777" w:rsidR="005968EC" w:rsidRPr="005968EC" w:rsidRDefault="005968EC" w:rsidP="005968EC">
      <w:pPr>
        <w:numPr>
          <w:ilvl w:val="0"/>
          <w:numId w:val="13"/>
        </w:numPr>
        <w:spacing w:line="360" w:lineRule="auto"/>
        <w:jc w:val="both"/>
        <w:rPr>
          <w:lang w:val="en-US"/>
        </w:rPr>
      </w:pPr>
      <w:r w:rsidRPr="005968EC">
        <w:rPr>
          <w:bCs/>
          <w:lang w:val="en-US"/>
        </w:rPr>
        <w:t>Plan by Feature</w:t>
      </w:r>
      <w:r w:rsidRPr="005968EC">
        <w:rPr>
          <w:lang w:val="en-US"/>
        </w:rPr>
        <w:t xml:space="preserve"> </w:t>
      </w:r>
    </w:p>
    <w:p w14:paraId="7966B206" w14:textId="77777777" w:rsidR="005968EC" w:rsidRPr="005968EC" w:rsidRDefault="005968EC" w:rsidP="005968EC">
      <w:pPr>
        <w:spacing w:line="360" w:lineRule="auto"/>
        <w:ind w:left="720"/>
        <w:jc w:val="both"/>
        <w:rPr>
          <w:b w:val="0"/>
          <w:lang w:val="en-US"/>
        </w:rPr>
      </w:pPr>
      <w:r w:rsidRPr="005968EC">
        <w:rPr>
          <w:b w:val="0"/>
          <w:lang w:val="en-US"/>
        </w:rPr>
        <w:t xml:space="preserve">The identified features were organized according to development priority and implementation schedule. </w:t>
      </w:r>
    </w:p>
    <w:p w14:paraId="73C89BEB" w14:textId="77777777" w:rsidR="005968EC" w:rsidRPr="005968EC" w:rsidRDefault="005968EC" w:rsidP="005968EC">
      <w:pPr>
        <w:spacing w:line="360" w:lineRule="auto"/>
        <w:ind w:left="720"/>
        <w:jc w:val="both"/>
        <w:rPr>
          <w:b w:val="0"/>
          <w:lang w:val="en-US"/>
        </w:rPr>
      </w:pPr>
    </w:p>
    <w:p w14:paraId="72127D6E" w14:textId="77777777" w:rsidR="005968EC" w:rsidRPr="005968EC" w:rsidRDefault="005968EC" w:rsidP="005968EC">
      <w:pPr>
        <w:numPr>
          <w:ilvl w:val="0"/>
          <w:numId w:val="13"/>
        </w:numPr>
        <w:spacing w:line="360" w:lineRule="auto"/>
        <w:jc w:val="both"/>
        <w:rPr>
          <w:lang w:val="en-US"/>
        </w:rPr>
      </w:pPr>
      <w:r w:rsidRPr="005968EC">
        <w:rPr>
          <w:bCs/>
          <w:lang w:val="en-US"/>
        </w:rPr>
        <w:t>Design by Feature</w:t>
      </w:r>
      <w:r w:rsidRPr="005968EC">
        <w:rPr>
          <w:lang w:val="en-US"/>
        </w:rPr>
        <w:t xml:space="preserve">  </w:t>
      </w:r>
    </w:p>
    <w:p w14:paraId="4A62D6ED" w14:textId="77777777" w:rsidR="005968EC" w:rsidRPr="005968EC" w:rsidRDefault="005968EC" w:rsidP="005968EC">
      <w:pPr>
        <w:spacing w:line="360" w:lineRule="auto"/>
        <w:ind w:left="720"/>
        <w:jc w:val="both"/>
        <w:rPr>
          <w:b w:val="0"/>
          <w:lang w:val="en-US"/>
        </w:rPr>
      </w:pPr>
      <w:r w:rsidRPr="005968EC">
        <w:rPr>
          <w:b w:val="0"/>
          <w:lang w:val="en-US"/>
        </w:rPr>
        <w:t xml:space="preserve">The researchers designed the database structure, system architecture, user interface, and workflows for each module. </w:t>
      </w:r>
    </w:p>
    <w:p w14:paraId="4CDC2693" w14:textId="77777777" w:rsidR="005968EC" w:rsidRPr="005968EC" w:rsidRDefault="005968EC" w:rsidP="005968EC">
      <w:pPr>
        <w:spacing w:line="360" w:lineRule="auto"/>
        <w:jc w:val="both"/>
        <w:rPr>
          <w:b w:val="0"/>
          <w:lang w:val="en-US"/>
        </w:rPr>
      </w:pPr>
    </w:p>
    <w:p w14:paraId="34C0C57F" w14:textId="77777777" w:rsidR="005968EC" w:rsidRPr="005968EC" w:rsidRDefault="005968EC" w:rsidP="005968EC">
      <w:pPr>
        <w:numPr>
          <w:ilvl w:val="0"/>
          <w:numId w:val="13"/>
        </w:numPr>
        <w:spacing w:line="360" w:lineRule="auto"/>
        <w:jc w:val="both"/>
        <w:rPr>
          <w:lang w:val="en-US"/>
        </w:rPr>
      </w:pPr>
      <w:r w:rsidRPr="005968EC">
        <w:rPr>
          <w:bCs/>
          <w:lang w:val="en-US"/>
        </w:rPr>
        <w:t>Build by Feature</w:t>
      </w:r>
      <w:r w:rsidRPr="005968EC">
        <w:rPr>
          <w:lang w:val="en-US"/>
        </w:rPr>
        <w:t xml:space="preserve">  </w:t>
      </w:r>
    </w:p>
    <w:p w14:paraId="626568C9" w14:textId="77777777" w:rsidR="005968EC" w:rsidRDefault="005968EC" w:rsidP="005968EC">
      <w:pPr>
        <w:spacing w:line="360" w:lineRule="auto"/>
        <w:ind w:left="720"/>
        <w:jc w:val="both"/>
        <w:rPr>
          <w:b w:val="0"/>
          <w:lang w:val="en-US"/>
        </w:rPr>
      </w:pPr>
      <w:r w:rsidRPr="005968EC">
        <w:rPr>
          <w:b w:val="0"/>
          <w:lang w:val="en-US"/>
        </w:rPr>
        <w:t>Each feature was developed, tested, refined, and integrated into the complete system incrementally until the final system was completed.</w:t>
      </w:r>
    </w:p>
    <w:p w14:paraId="0D37589F" w14:textId="77777777" w:rsidR="005968EC" w:rsidRDefault="005968EC" w:rsidP="005968EC">
      <w:pPr>
        <w:spacing w:line="360" w:lineRule="auto"/>
        <w:ind w:left="720"/>
        <w:jc w:val="both"/>
        <w:rPr>
          <w:b w:val="0"/>
          <w:lang w:val="en-US"/>
        </w:rPr>
      </w:pPr>
    </w:p>
    <w:p w14:paraId="1F4F732D" w14:textId="77777777" w:rsidR="005968EC" w:rsidRDefault="005968EC" w:rsidP="005968EC">
      <w:pPr>
        <w:spacing w:line="360" w:lineRule="auto"/>
        <w:ind w:left="720"/>
        <w:jc w:val="both"/>
        <w:rPr>
          <w:b w:val="0"/>
          <w:lang w:val="en-US"/>
        </w:rPr>
      </w:pPr>
    </w:p>
    <w:p w14:paraId="46024DA7" w14:textId="77777777" w:rsidR="005968EC" w:rsidRDefault="005968EC" w:rsidP="005968EC">
      <w:pPr>
        <w:spacing w:line="360" w:lineRule="auto"/>
        <w:ind w:left="720"/>
        <w:jc w:val="both"/>
        <w:rPr>
          <w:b w:val="0"/>
          <w:lang w:val="en-US"/>
        </w:rPr>
      </w:pPr>
    </w:p>
    <w:p w14:paraId="6169E45F" w14:textId="77777777" w:rsidR="005968EC" w:rsidRDefault="005968EC" w:rsidP="005968EC">
      <w:pPr>
        <w:spacing w:line="360" w:lineRule="auto"/>
        <w:ind w:left="720"/>
        <w:jc w:val="both"/>
        <w:rPr>
          <w:b w:val="0"/>
          <w:lang w:val="en-US"/>
        </w:rPr>
      </w:pPr>
    </w:p>
    <w:p w14:paraId="366AEF26" w14:textId="77777777" w:rsidR="005968EC" w:rsidRDefault="005968EC" w:rsidP="005968EC">
      <w:pPr>
        <w:spacing w:line="360" w:lineRule="auto"/>
        <w:ind w:left="720"/>
        <w:jc w:val="both"/>
        <w:rPr>
          <w:b w:val="0"/>
          <w:lang w:val="en-US"/>
        </w:rPr>
      </w:pPr>
    </w:p>
    <w:p w14:paraId="3F654817" w14:textId="77777777" w:rsidR="005968EC" w:rsidRDefault="005968EC" w:rsidP="005968EC">
      <w:pPr>
        <w:spacing w:line="360" w:lineRule="auto"/>
        <w:ind w:left="720"/>
        <w:jc w:val="both"/>
        <w:rPr>
          <w:b w:val="0"/>
          <w:lang w:val="en-US"/>
        </w:rPr>
      </w:pPr>
    </w:p>
    <w:p w14:paraId="2B8B788B" w14:textId="77777777" w:rsidR="005968EC" w:rsidRDefault="005968EC" w:rsidP="005968EC">
      <w:pPr>
        <w:spacing w:line="360" w:lineRule="auto"/>
        <w:ind w:left="720"/>
        <w:jc w:val="both"/>
        <w:rPr>
          <w:b w:val="0"/>
          <w:lang w:val="en-US"/>
        </w:rPr>
      </w:pPr>
    </w:p>
    <w:p w14:paraId="209C2C56" w14:textId="77777777" w:rsidR="005968EC" w:rsidRDefault="005968EC" w:rsidP="005968EC">
      <w:pPr>
        <w:spacing w:line="360" w:lineRule="auto"/>
        <w:ind w:left="720"/>
        <w:jc w:val="both"/>
        <w:rPr>
          <w:b w:val="0"/>
          <w:lang w:val="en-US"/>
        </w:rPr>
      </w:pPr>
    </w:p>
    <w:p w14:paraId="225DAFCB" w14:textId="77777777" w:rsidR="005968EC" w:rsidRDefault="005968EC" w:rsidP="005968EC">
      <w:pPr>
        <w:spacing w:line="360" w:lineRule="auto"/>
        <w:ind w:left="720"/>
        <w:jc w:val="both"/>
        <w:rPr>
          <w:b w:val="0"/>
          <w:lang w:val="en-US"/>
        </w:rPr>
      </w:pPr>
    </w:p>
    <w:p w14:paraId="7F2DBC55" w14:textId="77777777" w:rsidR="005968EC" w:rsidRPr="005968EC" w:rsidRDefault="005968EC" w:rsidP="005968EC">
      <w:pPr>
        <w:spacing w:line="360" w:lineRule="auto"/>
        <w:ind w:left="720"/>
        <w:jc w:val="both"/>
        <w:rPr>
          <w:b w:val="0"/>
          <w:lang w:val="en-US"/>
        </w:rPr>
      </w:pPr>
    </w:p>
    <w:p w14:paraId="35826459" w14:textId="77777777" w:rsidR="005968EC" w:rsidRDefault="005968EC" w:rsidP="005968EC">
      <w:pPr>
        <w:jc w:val="both"/>
        <w:rPr>
          <w:lang w:eastAsia="en-PH"/>
        </w:rPr>
      </w:pPr>
    </w:p>
    <w:p w14:paraId="68538941" w14:textId="77777777" w:rsidR="0051557F" w:rsidRDefault="0051557F" w:rsidP="005968EC">
      <w:pPr>
        <w:jc w:val="both"/>
        <w:rPr>
          <w:lang w:eastAsia="en-PH"/>
        </w:rPr>
      </w:pPr>
    </w:p>
    <w:p w14:paraId="1F3E1D57" w14:textId="77777777" w:rsidR="0051557F" w:rsidRPr="005968EC" w:rsidRDefault="0051557F" w:rsidP="005968EC">
      <w:pPr>
        <w:jc w:val="both"/>
        <w:rPr>
          <w:lang w:eastAsia="en-PH"/>
        </w:rPr>
      </w:pPr>
    </w:p>
    <w:p w14:paraId="636408D5" w14:textId="6F036E4A" w:rsidR="00B97191" w:rsidRDefault="00227BB8" w:rsidP="00DB0E68">
      <w:pPr>
        <w:pStyle w:val="Heading2"/>
        <w:rPr>
          <w:lang w:eastAsia="en-PH"/>
        </w:rPr>
      </w:pPr>
      <w:r>
        <w:rPr>
          <w:lang w:eastAsia="en-PH"/>
        </w:rPr>
        <w:lastRenderedPageBreak/>
        <w:t>TECHNICAL BACKGROUND</w:t>
      </w:r>
    </w:p>
    <w:p w14:paraId="1016C7C7" w14:textId="77777777" w:rsidR="00227BB8" w:rsidRDefault="00227BB8" w:rsidP="00227BB8">
      <w:pPr>
        <w:jc w:val="both"/>
        <w:rPr>
          <w:lang w:eastAsia="en-PH"/>
        </w:rPr>
      </w:pPr>
    </w:p>
    <w:p w14:paraId="74B7264B" w14:textId="3144F1C0" w:rsidR="00630311" w:rsidRPr="00630311" w:rsidRDefault="00227BB8" w:rsidP="00630311">
      <w:pPr>
        <w:pStyle w:val="Heading3"/>
      </w:pPr>
      <w:r w:rsidRPr="001C5B77">
        <w:t>Overview of Current Technologies to be Used in the System</w:t>
      </w:r>
    </w:p>
    <w:p w14:paraId="784C1398" w14:textId="3920941F" w:rsidR="00227BB8" w:rsidRPr="00227BB8" w:rsidRDefault="00227BB8" w:rsidP="00227BB8">
      <w:pPr>
        <w:spacing w:line="360" w:lineRule="auto"/>
        <w:jc w:val="both"/>
        <w:rPr>
          <w:b w:val="0"/>
          <w:bCs/>
        </w:rPr>
      </w:pPr>
      <w:r w:rsidRPr="00227BB8">
        <w:rPr>
          <w:b w:val="0"/>
        </w:rPr>
        <w:t xml:space="preserve">In this section, the researchers provide information on the technologies used </w:t>
      </w:r>
      <w:r w:rsidR="0051557F">
        <w:rPr>
          <w:b w:val="0"/>
        </w:rPr>
        <w:t>to develop</w:t>
      </w:r>
      <w:r w:rsidRPr="00227BB8">
        <w:rPr>
          <w:b w:val="0"/>
        </w:rPr>
        <w:t xml:space="preserve"> and implement the capstone project entitled ECP: A Web-App Engineering Laboratory Management System for STI College Cotabato.</w:t>
      </w:r>
    </w:p>
    <w:p w14:paraId="1998ACED" w14:textId="77777777" w:rsidR="00227BB8" w:rsidRPr="00D138D6" w:rsidRDefault="00227BB8" w:rsidP="00227BB8">
      <w:pPr>
        <w:spacing w:line="360" w:lineRule="auto"/>
        <w:jc w:val="both"/>
        <w:rPr>
          <w:b w:val="0"/>
          <w:bCs/>
        </w:rPr>
      </w:pPr>
    </w:p>
    <w:p w14:paraId="10F7DE81" w14:textId="6049952A" w:rsidR="00227BB8" w:rsidRDefault="00227BB8" w:rsidP="00630311">
      <w:pPr>
        <w:pStyle w:val="Heading3"/>
      </w:pPr>
      <w:r w:rsidRPr="00227BB8">
        <w:t>Software Tools</w:t>
      </w:r>
    </w:p>
    <w:p w14:paraId="01EC571C" w14:textId="77777777" w:rsidR="00630311" w:rsidRPr="00630311" w:rsidRDefault="00630311" w:rsidP="00630311"/>
    <w:p w14:paraId="4891D5BA" w14:textId="77777777" w:rsidR="00227BB8" w:rsidRPr="00227BB8" w:rsidRDefault="00227BB8" w:rsidP="00227BB8">
      <w:pPr>
        <w:spacing w:before="160" w:after="60" w:line="360" w:lineRule="auto"/>
        <w:jc w:val="both"/>
        <w:rPr>
          <w:bCs/>
        </w:rPr>
      </w:pPr>
      <w:r w:rsidRPr="00227BB8">
        <w:rPr>
          <w:bCs/>
        </w:rPr>
        <w:t>PHP (Hypertext Preprocessor)</w:t>
      </w:r>
    </w:p>
    <w:p w14:paraId="1DC1298C" w14:textId="77777777" w:rsidR="00227BB8" w:rsidRDefault="00227BB8" w:rsidP="00227BB8">
      <w:pPr>
        <w:spacing w:before="160" w:after="60" w:line="360" w:lineRule="auto"/>
        <w:rPr>
          <w:b w:val="0"/>
          <w:bCs/>
        </w:rPr>
      </w:pPr>
      <w:r>
        <w:rPr>
          <w:noProof/>
          <w:lang w:eastAsia="en-PH"/>
        </w:rPr>
        <w:drawing>
          <wp:inline distT="0" distB="0" distL="0" distR="0" wp14:anchorId="58E3F2AB" wp14:editId="3BE16FCD">
            <wp:extent cx="1957753" cy="1608887"/>
            <wp:effectExtent l="0" t="0" r="0" b="0"/>
            <wp:docPr id="1719152023" name="Picture 2" descr="PHP Logo Vector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P Logo Vector 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1231" cy="1644618"/>
                    </a:xfrm>
                    <a:prstGeom prst="rect">
                      <a:avLst/>
                    </a:prstGeom>
                    <a:noFill/>
                    <a:ln>
                      <a:noFill/>
                    </a:ln>
                  </pic:spPr>
                </pic:pic>
              </a:graphicData>
            </a:graphic>
          </wp:inline>
        </w:drawing>
      </w:r>
    </w:p>
    <w:p w14:paraId="1663A5B2" w14:textId="77777777" w:rsidR="00227BB8" w:rsidRPr="00227BB8" w:rsidRDefault="00227BB8" w:rsidP="00227BB8">
      <w:pPr>
        <w:spacing w:before="120" w:after="240" w:line="360" w:lineRule="auto"/>
        <w:rPr>
          <w:b w:val="0"/>
          <w:bCs/>
        </w:rPr>
      </w:pPr>
      <w:r w:rsidRPr="00227BB8">
        <w:rPr>
          <w:b w:val="0"/>
          <w:i/>
          <w:iCs/>
        </w:rPr>
        <w:t>Figure 1. PHP</w:t>
      </w:r>
    </w:p>
    <w:p w14:paraId="07D85C3C" w14:textId="77777777" w:rsidR="00227BB8" w:rsidRPr="00227BB8" w:rsidRDefault="00227BB8" w:rsidP="00227BB8">
      <w:pPr>
        <w:spacing w:before="60" w:after="100" w:line="360" w:lineRule="auto"/>
        <w:ind w:left="720"/>
        <w:jc w:val="both"/>
        <w:rPr>
          <w:b w:val="0"/>
        </w:rPr>
      </w:pPr>
      <w:r w:rsidRPr="00227BB8">
        <w:rPr>
          <w:b w:val="0"/>
        </w:rPr>
        <w:t>PHP, an acronym for "PHP: Hypertext Preprocessor," is a widely used open-source, server-side scripting language primarily designed for web development. It was created by Rasmus Lerdorf in 1993 and released in 1995. In the ECP system, PHP serves as the primary backend language responsible for processing borrowing requests, managing user authentication, handling inventory updates, and generating administrative reports.</w:t>
      </w:r>
    </w:p>
    <w:p w14:paraId="1257109D" w14:textId="77777777" w:rsidR="00227BB8" w:rsidRDefault="00227BB8" w:rsidP="00227BB8">
      <w:pPr>
        <w:spacing w:before="60" w:after="100" w:line="360" w:lineRule="auto"/>
        <w:ind w:left="720"/>
        <w:jc w:val="both"/>
      </w:pPr>
    </w:p>
    <w:p w14:paraId="31250DF5" w14:textId="77777777" w:rsidR="00227BB8" w:rsidRDefault="00227BB8" w:rsidP="00227BB8">
      <w:pPr>
        <w:spacing w:before="60" w:after="100" w:line="360" w:lineRule="auto"/>
        <w:ind w:left="720"/>
        <w:jc w:val="both"/>
      </w:pPr>
    </w:p>
    <w:p w14:paraId="75954F4F" w14:textId="77777777" w:rsidR="00227BB8" w:rsidRDefault="00227BB8" w:rsidP="00227BB8">
      <w:pPr>
        <w:spacing w:before="60" w:after="100" w:line="360" w:lineRule="auto"/>
        <w:ind w:left="720"/>
        <w:jc w:val="both"/>
      </w:pPr>
    </w:p>
    <w:p w14:paraId="7C108BB2" w14:textId="77777777" w:rsidR="00227BB8" w:rsidRDefault="00227BB8" w:rsidP="00227BB8">
      <w:pPr>
        <w:spacing w:before="60" w:after="100" w:line="360" w:lineRule="auto"/>
        <w:ind w:left="720"/>
        <w:jc w:val="both"/>
      </w:pPr>
    </w:p>
    <w:p w14:paraId="21CC3190" w14:textId="77777777" w:rsidR="00227BB8" w:rsidRDefault="00227BB8" w:rsidP="00227BB8">
      <w:pPr>
        <w:spacing w:before="60" w:after="100" w:line="360" w:lineRule="auto"/>
        <w:ind w:left="720"/>
        <w:jc w:val="both"/>
      </w:pPr>
    </w:p>
    <w:p w14:paraId="31962B91" w14:textId="77777777" w:rsidR="00227BB8" w:rsidRPr="00227BB8" w:rsidRDefault="00227BB8" w:rsidP="00227BB8">
      <w:pPr>
        <w:spacing w:before="160" w:after="60" w:line="360" w:lineRule="auto"/>
        <w:jc w:val="both"/>
        <w:rPr>
          <w:bCs/>
        </w:rPr>
      </w:pPr>
      <w:r w:rsidRPr="00227BB8">
        <w:rPr>
          <w:bCs/>
        </w:rPr>
        <w:t>MySQL Database</w:t>
      </w:r>
    </w:p>
    <w:p w14:paraId="691233BD" w14:textId="77777777" w:rsidR="00227BB8" w:rsidRDefault="00227BB8" w:rsidP="00227BB8">
      <w:pPr>
        <w:spacing w:before="160" w:after="60" w:line="360" w:lineRule="auto"/>
      </w:pPr>
      <w:r>
        <w:rPr>
          <w:noProof/>
          <w:lang w:eastAsia="en-PH"/>
        </w:rPr>
        <w:drawing>
          <wp:inline distT="0" distB="0" distL="0" distR="0" wp14:anchorId="528AD19B" wp14:editId="6FD8EB8C">
            <wp:extent cx="1781907" cy="1781907"/>
            <wp:effectExtent l="0" t="0" r="8890" b="8890"/>
            <wp:docPr id="1118865139" name="Picture 12"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tory pin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2168" cy="1812168"/>
                    </a:xfrm>
                    <a:prstGeom prst="rect">
                      <a:avLst/>
                    </a:prstGeom>
                    <a:noFill/>
                    <a:ln>
                      <a:noFill/>
                    </a:ln>
                  </pic:spPr>
                </pic:pic>
              </a:graphicData>
            </a:graphic>
          </wp:inline>
        </w:drawing>
      </w:r>
    </w:p>
    <w:p w14:paraId="7A57C03C" w14:textId="77777777" w:rsidR="00227BB8" w:rsidRPr="00227BB8" w:rsidRDefault="00227BB8" w:rsidP="00227BB8">
      <w:pPr>
        <w:spacing w:before="120" w:after="240" w:line="360" w:lineRule="auto"/>
        <w:rPr>
          <w:b w:val="0"/>
          <w:bCs/>
        </w:rPr>
      </w:pPr>
      <w:r w:rsidRPr="00227BB8">
        <w:rPr>
          <w:b w:val="0"/>
          <w:i/>
          <w:iCs/>
        </w:rPr>
        <w:t>Figure 2. MySQL Database</w:t>
      </w:r>
    </w:p>
    <w:p w14:paraId="1376B131" w14:textId="77777777" w:rsidR="00227BB8" w:rsidRPr="00227BB8" w:rsidRDefault="00227BB8" w:rsidP="00227BB8">
      <w:pPr>
        <w:spacing w:before="60" w:after="100" w:line="360" w:lineRule="auto"/>
        <w:ind w:left="720"/>
        <w:jc w:val="both"/>
        <w:rPr>
          <w:b w:val="0"/>
        </w:rPr>
      </w:pPr>
      <w:r w:rsidRPr="00227BB8">
        <w:rPr>
          <w:b w:val="0"/>
        </w:rPr>
        <w:t>MySQL is an open-source relational database management system (RDBMS) that utilizes Structured Query Language (SQL) to store, manage, and retrieve data. It organizes data into tables composed of rows and columns, with defined relationships between them, enabling efficient storage and retrieval of various data types. In ECP, MySQL is used to store all system data including equipment records, user accounts, borrowing transactions, return logs, and notification records.</w:t>
      </w:r>
    </w:p>
    <w:p w14:paraId="4B784DC9" w14:textId="77777777" w:rsidR="00227BB8" w:rsidRDefault="00227BB8" w:rsidP="00227BB8">
      <w:pPr>
        <w:spacing w:before="60" w:after="100" w:line="360" w:lineRule="auto"/>
        <w:ind w:left="720"/>
        <w:jc w:val="both"/>
      </w:pPr>
    </w:p>
    <w:p w14:paraId="614CFF92" w14:textId="77777777" w:rsidR="00227BB8" w:rsidRPr="00227BB8" w:rsidRDefault="00227BB8" w:rsidP="00227BB8">
      <w:pPr>
        <w:spacing w:before="160" w:after="60" w:line="360" w:lineRule="auto"/>
        <w:jc w:val="both"/>
        <w:rPr>
          <w:bCs/>
        </w:rPr>
      </w:pPr>
      <w:r w:rsidRPr="00227BB8">
        <w:rPr>
          <w:bCs/>
        </w:rPr>
        <w:t>Firebase</w:t>
      </w:r>
    </w:p>
    <w:p w14:paraId="61F55EED" w14:textId="77777777" w:rsidR="00227BB8" w:rsidRDefault="00227BB8" w:rsidP="00227BB8">
      <w:pPr>
        <w:spacing w:before="160" w:after="60" w:line="360" w:lineRule="auto"/>
      </w:pPr>
      <w:r>
        <w:rPr>
          <w:noProof/>
          <w:lang w:eastAsia="en-PH"/>
        </w:rPr>
        <w:drawing>
          <wp:inline distT="0" distB="0" distL="0" distR="0" wp14:anchorId="0C87DF72" wp14:editId="5393D0D6">
            <wp:extent cx="2233246" cy="1699671"/>
            <wp:effectExtent l="0" t="0" r="0" b="0"/>
            <wp:docPr id="2031530568" name="Picture 5" descr="Firebase Vertical Locku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rebase Vertical Lockup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8407" cy="1756874"/>
                    </a:xfrm>
                    <a:prstGeom prst="rect">
                      <a:avLst/>
                    </a:prstGeom>
                    <a:noFill/>
                    <a:ln>
                      <a:noFill/>
                    </a:ln>
                  </pic:spPr>
                </pic:pic>
              </a:graphicData>
            </a:graphic>
          </wp:inline>
        </w:drawing>
      </w:r>
    </w:p>
    <w:p w14:paraId="1D47909A" w14:textId="77777777" w:rsidR="00227BB8" w:rsidRPr="00227BB8" w:rsidRDefault="00227BB8" w:rsidP="00227BB8">
      <w:pPr>
        <w:spacing w:before="120" w:after="240" w:line="360" w:lineRule="auto"/>
        <w:rPr>
          <w:b w:val="0"/>
          <w:bCs/>
        </w:rPr>
      </w:pPr>
      <w:r w:rsidRPr="00227BB8">
        <w:rPr>
          <w:b w:val="0"/>
          <w:i/>
          <w:iCs/>
        </w:rPr>
        <w:t>Figure 3. Firebase</w:t>
      </w:r>
    </w:p>
    <w:p w14:paraId="5D832A00" w14:textId="4C97C6F6" w:rsidR="00227BB8" w:rsidRPr="00227BB8" w:rsidRDefault="00227BB8" w:rsidP="00227BB8">
      <w:pPr>
        <w:spacing w:before="60" w:after="100" w:line="360" w:lineRule="auto"/>
        <w:ind w:left="720"/>
        <w:jc w:val="both"/>
        <w:rPr>
          <w:b w:val="0"/>
        </w:rPr>
      </w:pPr>
      <w:r w:rsidRPr="00227BB8">
        <w:rPr>
          <w:b w:val="0"/>
        </w:rPr>
        <w:t xml:space="preserve">Firebase is a Backend-as-a-Service (BaaS) platform from Google that provides a suite of cloud-based tools for building, deploying, and scaling mobile and web applications. In the </w:t>
      </w:r>
      <w:r w:rsidRPr="00227BB8">
        <w:rPr>
          <w:b w:val="0"/>
        </w:rPr>
        <w:lastRenderedPageBreak/>
        <w:t xml:space="preserve">ECP system, Firebase </w:t>
      </w:r>
      <w:r w:rsidR="00F71BB8">
        <w:rPr>
          <w:b w:val="0"/>
        </w:rPr>
        <w:t>supports</w:t>
      </w:r>
      <w:r w:rsidRPr="00227BB8">
        <w:rPr>
          <w:b w:val="0"/>
        </w:rPr>
        <w:t xml:space="preserve"> data synchronization and push notification delivery between the web and Android application</w:t>
      </w:r>
      <w:r w:rsidR="00F71BB8">
        <w:rPr>
          <w:b w:val="0"/>
        </w:rPr>
        <w:t>s</w:t>
      </w:r>
      <w:r w:rsidRPr="00227BB8">
        <w:rPr>
          <w:b w:val="0"/>
        </w:rPr>
        <w:t>, ensuring that students receive timely updates regarding the status of their borrowing requests.</w:t>
      </w:r>
    </w:p>
    <w:p w14:paraId="0BEF3BD6" w14:textId="77777777" w:rsidR="00227BB8" w:rsidRDefault="00227BB8" w:rsidP="00227BB8">
      <w:pPr>
        <w:spacing w:before="60" w:after="100" w:line="360" w:lineRule="auto"/>
        <w:ind w:left="720"/>
        <w:jc w:val="both"/>
      </w:pPr>
    </w:p>
    <w:p w14:paraId="73D7418D" w14:textId="77777777" w:rsidR="00227BB8" w:rsidRPr="00227BB8" w:rsidRDefault="00227BB8" w:rsidP="00227BB8">
      <w:pPr>
        <w:spacing w:before="160" w:after="60" w:line="360" w:lineRule="auto"/>
        <w:jc w:val="both"/>
        <w:rPr>
          <w:bCs/>
        </w:rPr>
      </w:pPr>
      <w:r w:rsidRPr="00227BB8">
        <w:rPr>
          <w:bCs/>
        </w:rPr>
        <w:t>HTML5 and CSS</w:t>
      </w:r>
    </w:p>
    <w:p w14:paraId="23FAC2FF" w14:textId="77777777" w:rsidR="00227BB8" w:rsidRDefault="00227BB8" w:rsidP="00227BB8">
      <w:pPr>
        <w:spacing w:before="160" w:after="60" w:line="360" w:lineRule="auto"/>
      </w:pPr>
      <w:r>
        <w:rPr>
          <w:noProof/>
          <w:lang w:eastAsia="en-PH"/>
        </w:rPr>
        <w:drawing>
          <wp:inline distT="0" distB="0" distL="0" distR="0" wp14:anchorId="68BF72F6" wp14:editId="39FB1171">
            <wp:extent cx="2836985" cy="1596411"/>
            <wp:effectExtent l="0" t="0" r="1905" b="3810"/>
            <wp:docPr id="1707583263" name="Picture 14"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ory pin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5019" cy="1612186"/>
                    </a:xfrm>
                    <a:prstGeom prst="rect">
                      <a:avLst/>
                    </a:prstGeom>
                    <a:noFill/>
                    <a:ln>
                      <a:noFill/>
                    </a:ln>
                  </pic:spPr>
                </pic:pic>
              </a:graphicData>
            </a:graphic>
          </wp:inline>
        </w:drawing>
      </w:r>
    </w:p>
    <w:p w14:paraId="66178561" w14:textId="77777777" w:rsidR="00227BB8" w:rsidRPr="00227BB8" w:rsidRDefault="00227BB8" w:rsidP="00227BB8">
      <w:pPr>
        <w:spacing w:before="120" w:after="240" w:line="360" w:lineRule="auto"/>
        <w:rPr>
          <w:b w:val="0"/>
          <w:bCs/>
        </w:rPr>
      </w:pPr>
      <w:r w:rsidRPr="00227BB8">
        <w:rPr>
          <w:b w:val="0"/>
          <w:i/>
          <w:iCs/>
        </w:rPr>
        <w:t>Figure 4. HTML5 and CSS</w:t>
      </w:r>
    </w:p>
    <w:p w14:paraId="2F64C4CA" w14:textId="7A76FC14" w:rsidR="00227BB8" w:rsidRPr="00227BB8" w:rsidRDefault="00227BB8" w:rsidP="00227BB8">
      <w:pPr>
        <w:spacing w:before="60" w:after="100" w:line="360" w:lineRule="auto"/>
        <w:ind w:left="720"/>
        <w:jc w:val="both"/>
        <w:rPr>
          <w:b w:val="0"/>
        </w:rPr>
      </w:pPr>
      <w:r w:rsidRPr="00227BB8">
        <w:rPr>
          <w:b w:val="0"/>
        </w:rPr>
        <w:t xml:space="preserve">HTML5 and CSS are fundamental technologies for web development, working </w:t>
      </w:r>
      <w:r w:rsidR="00F71BB8">
        <w:rPr>
          <w:b w:val="0"/>
        </w:rPr>
        <w:t>together</w:t>
      </w:r>
      <w:r w:rsidRPr="00227BB8">
        <w:rPr>
          <w:b w:val="0"/>
        </w:rPr>
        <w:t xml:space="preserve"> to create structured</w:t>
      </w:r>
      <w:r w:rsidR="00F71BB8">
        <w:rPr>
          <w:b w:val="0"/>
        </w:rPr>
        <w:t>,</w:t>
      </w:r>
      <w:r w:rsidRPr="00227BB8">
        <w:rPr>
          <w:b w:val="0"/>
        </w:rPr>
        <w:t xml:space="preserve"> visually appealing web pages. HTML5 provides the structural foundation of the ECP web application's interface</w:t>
      </w:r>
      <w:r w:rsidR="00F71BB8">
        <w:rPr>
          <w:b w:val="0"/>
        </w:rPr>
        <w:t>. At the same time</w:t>
      </w:r>
      <w:r w:rsidRPr="00227BB8">
        <w:rPr>
          <w:b w:val="0"/>
        </w:rPr>
        <w:t xml:space="preserve"> CSS is used to style and design the layout, ensuring a clean and responsive user experie</w:t>
      </w:r>
      <w:r w:rsidR="001658F9">
        <w:rPr>
          <w:b w:val="0"/>
        </w:rPr>
        <w:t>nce for administrator/laboratory custodian</w:t>
      </w:r>
      <w:r w:rsidRPr="00227BB8">
        <w:rPr>
          <w:b w:val="0"/>
        </w:rPr>
        <w:t xml:space="preserve"> and faculty across different screen sizes and devices.</w:t>
      </w:r>
    </w:p>
    <w:p w14:paraId="47DE3819" w14:textId="77777777" w:rsidR="00227BB8" w:rsidRDefault="00227BB8" w:rsidP="00227BB8">
      <w:pPr>
        <w:spacing w:before="60" w:after="100" w:line="360" w:lineRule="auto"/>
        <w:ind w:left="720"/>
        <w:jc w:val="both"/>
      </w:pPr>
    </w:p>
    <w:p w14:paraId="331AF232" w14:textId="77777777" w:rsidR="00227BB8" w:rsidRPr="00227BB8" w:rsidRDefault="00227BB8" w:rsidP="00227BB8">
      <w:pPr>
        <w:spacing w:before="160" w:after="60" w:line="360" w:lineRule="auto"/>
        <w:jc w:val="both"/>
        <w:rPr>
          <w:bCs/>
        </w:rPr>
      </w:pPr>
      <w:r w:rsidRPr="00227BB8">
        <w:rPr>
          <w:bCs/>
        </w:rPr>
        <w:t>JavaScript</w:t>
      </w:r>
    </w:p>
    <w:p w14:paraId="2BCA3D36" w14:textId="77777777" w:rsidR="00227BB8" w:rsidRDefault="00227BB8" w:rsidP="00227BB8">
      <w:pPr>
        <w:spacing w:before="160" w:after="60" w:line="360" w:lineRule="auto"/>
      </w:pPr>
      <w:r>
        <w:rPr>
          <w:noProof/>
          <w:lang w:eastAsia="en-PH"/>
        </w:rPr>
        <w:drawing>
          <wp:inline distT="0" distB="0" distL="0" distR="0" wp14:anchorId="05F30471" wp14:editId="6D6AEC60">
            <wp:extent cx="1717431" cy="1717431"/>
            <wp:effectExtent l="0" t="0" r="0" b="0"/>
            <wp:docPr id="1840766128" name="Picture 13" descr="This may contain: the letter f is shown in white on a yellow background with an image of a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is may contain: the letter f is shown in white on a yellow background with an image of a cub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37332" cy="1737332"/>
                    </a:xfrm>
                    <a:prstGeom prst="rect">
                      <a:avLst/>
                    </a:prstGeom>
                    <a:noFill/>
                    <a:ln>
                      <a:noFill/>
                    </a:ln>
                  </pic:spPr>
                </pic:pic>
              </a:graphicData>
            </a:graphic>
          </wp:inline>
        </w:drawing>
      </w:r>
    </w:p>
    <w:p w14:paraId="089AFA51" w14:textId="77777777" w:rsidR="00227BB8" w:rsidRPr="00227BB8" w:rsidRDefault="00227BB8" w:rsidP="00227BB8">
      <w:pPr>
        <w:spacing w:before="120" w:after="240" w:line="360" w:lineRule="auto"/>
        <w:rPr>
          <w:b w:val="0"/>
          <w:bCs/>
        </w:rPr>
      </w:pPr>
      <w:r w:rsidRPr="00227BB8">
        <w:rPr>
          <w:b w:val="0"/>
          <w:i/>
          <w:iCs/>
        </w:rPr>
        <w:t>Figure 5. JavaScript</w:t>
      </w:r>
    </w:p>
    <w:p w14:paraId="3C81A3A8" w14:textId="679B3C4E" w:rsidR="00227BB8" w:rsidRPr="00227BB8" w:rsidRDefault="00227BB8" w:rsidP="00227BB8">
      <w:pPr>
        <w:spacing w:before="60" w:after="100" w:line="360" w:lineRule="auto"/>
        <w:ind w:left="720"/>
        <w:jc w:val="both"/>
        <w:rPr>
          <w:b w:val="0"/>
        </w:rPr>
      </w:pPr>
      <w:r w:rsidRPr="00227BB8">
        <w:rPr>
          <w:b w:val="0"/>
        </w:rPr>
        <w:lastRenderedPageBreak/>
        <w:t xml:space="preserve">JavaScript (JS) is a high-level, dynamic, and multi-paradigm programming language primarily </w:t>
      </w:r>
      <w:r w:rsidR="00F71BB8">
        <w:rPr>
          <w:b w:val="0"/>
        </w:rPr>
        <w:t>used</w:t>
      </w:r>
      <w:r w:rsidRPr="00227BB8">
        <w:rPr>
          <w:b w:val="0"/>
        </w:rPr>
        <w:t xml:space="preserve"> in web development and is one of the core technologies of the World Wide Web, alongside HTML and CSS. In ECP, JavaScript handles dynamic and interactive functionalit</w:t>
      </w:r>
      <w:r w:rsidR="00F71BB8">
        <w:rPr>
          <w:b w:val="0"/>
        </w:rPr>
        <w:t>y</w:t>
      </w:r>
      <w:r w:rsidRPr="00227BB8">
        <w:rPr>
          <w:b w:val="0"/>
        </w:rPr>
        <w:t xml:space="preserve"> within the web application, including dynamic interface updates, form validation, and responsive user interactions without requiring full page reloads.</w:t>
      </w:r>
    </w:p>
    <w:p w14:paraId="547040A4" w14:textId="77777777" w:rsidR="00227BB8" w:rsidRDefault="00227BB8" w:rsidP="00227BB8">
      <w:pPr>
        <w:spacing w:before="60" w:after="100" w:line="360" w:lineRule="auto"/>
        <w:ind w:left="720"/>
        <w:jc w:val="both"/>
      </w:pPr>
    </w:p>
    <w:p w14:paraId="716CC0E5" w14:textId="77777777" w:rsidR="00227BB8" w:rsidRPr="00227BB8" w:rsidRDefault="00227BB8" w:rsidP="00227BB8">
      <w:pPr>
        <w:spacing w:before="160" w:after="60" w:line="360" w:lineRule="auto"/>
        <w:jc w:val="both"/>
        <w:rPr>
          <w:bCs/>
        </w:rPr>
      </w:pPr>
      <w:r w:rsidRPr="00227BB8">
        <w:rPr>
          <w:bCs/>
        </w:rPr>
        <w:t>Android Studio</w:t>
      </w:r>
    </w:p>
    <w:p w14:paraId="743111EA" w14:textId="77777777" w:rsidR="00227BB8" w:rsidRDefault="00227BB8" w:rsidP="00227BB8">
      <w:pPr>
        <w:spacing w:before="160" w:after="60" w:line="360" w:lineRule="auto"/>
        <w:rPr>
          <w:b w:val="0"/>
          <w:bCs/>
        </w:rPr>
      </w:pPr>
      <w:r>
        <w:rPr>
          <w:noProof/>
          <w:lang w:eastAsia="en-PH"/>
        </w:rPr>
        <w:drawing>
          <wp:inline distT="0" distB="0" distL="0" distR="0" wp14:anchorId="6A4066E8" wp14:editId="0C5D2BED">
            <wp:extent cx="1635369" cy="1635369"/>
            <wp:effectExtent l="0" t="0" r="3175" b="3175"/>
            <wp:docPr id="1916762909" name="Picture 15" descr="This may contain: the logo for an app that is designed to look like a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is may contain: the logo for an app that is designed to look like a lett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57123" cy="1657123"/>
                    </a:xfrm>
                    <a:prstGeom prst="rect">
                      <a:avLst/>
                    </a:prstGeom>
                    <a:noFill/>
                    <a:ln>
                      <a:noFill/>
                    </a:ln>
                  </pic:spPr>
                </pic:pic>
              </a:graphicData>
            </a:graphic>
          </wp:inline>
        </w:drawing>
      </w:r>
    </w:p>
    <w:p w14:paraId="1989409C" w14:textId="77777777" w:rsidR="00227BB8" w:rsidRPr="00227BB8" w:rsidRDefault="00227BB8" w:rsidP="00227BB8">
      <w:pPr>
        <w:spacing w:before="120" w:after="240" w:line="360" w:lineRule="auto"/>
        <w:rPr>
          <w:b w:val="0"/>
          <w:bCs/>
        </w:rPr>
      </w:pPr>
      <w:r w:rsidRPr="00227BB8">
        <w:rPr>
          <w:b w:val="0"/>
          <w:i/>
          <w:iCs/>
        </w:rPr>
        <w:t>Figure 6. Android Studio</w:t>
      </w:r>
    </w:p>
    <w:p w14:paraId="41806B3A" w14:textId="77777777" w:rsidR="00227BB8" w:rsidRPr="00227BB8" w:rsidRDefault="00227BB8" w:rsidP="00227BB8">
      <w:pPr>
        <w:spacing w:before="60" w:after="100" w:line="360" w:lineRule="auto"/>
        <w:ind w:left="720"/>
        <w:jc w:val="both"/>
        <w:rPr>
          <w:b w:val="0"/>
        </w:rPr>
      </w:pPr>
      <w:r w:rsidRPr="00227BB8">
        <w:rPr>
          <w:b w:val="0"/>
        </w:rPr>
        <w:t>Android Studio is the official Integrated Development Environment (IDE) for Android application development. Based on IntelliJ IDEA, it provides a comprehensive suite of tools and features specifically designed to enhance productivity for building Android applications across all Android devices. ECP uses Android Studio to develop the student-facing mobile application, which allows students to browse available equipment, submit borrowing requests, view request status, and receive push notifications.</w:t>
      </w:r>
    </w:p>
    <w:p w14:paraId="769E5FA4" w14:textId="77777777" w:rsidR="00227BB8" w:rsidRDefault="00227BB8" w:rsidP="00227BB8">
      <w:pPr>
        <w:spacing w:before="60" w:after="100" w:line="360" w:lineRule="auto"/>
        <w:ind w:left="720"/>
        <w:jc w:val="both"/>
      </w:pPr>
    </w:p>
    <w:p w14:paraId="34C81309" w14:textId="77777777" w:rsidR="00227BB8" w:rsidRDefault="00227BB8" w:rsidP="00227BB8">
      <w:pPr>
        <w:spacing w:before="60" w:after="100" w:line="360" w:lineRule="auto"/>
        <w:ind w:left="720"/>
        <w:jc w:val="both"/>
      </w:pPr>
    </w:p>
    <w:p w14:paraId="7A8F0EDE" w14:textId="77777777" w:rsidR="00227BB8" w:rsidRDefault="00227BB8" w:rsidP="00227BB8">
      <w:pPr>
        <w:spacing w:before="60" w:after="100" w:line="360" w:lineRule="auto"/>
        <w:ind w:left="720"/>
        <w:jc w:val="both"/>
      </w:pPr>
    </w:p>
    <w:p w14:paraId="5D3A493E" w14:textId="77777777" w:rsidR="00227BB8" w:rsidRDefault="00227BB8" w:rsidP="00227BB8">
      <w:pPr>
        <w:spacing w:before="60" w:after="100" w:line="360" w:lineRule="auto"/>
        <w:ind w:left="720"/>
        <w:jc w:val="both"/>
      </w:pPr>
    </w:p>
    <w:p w14:paraId="2018AD43" w14:textId="77777777" w:rsidR="00227BB8" w:rsidRDefault="00227BB8" w:rsidP="00227BB8">
      <w:pPr>
        <w:spacing w:before="60" w:after="100" w:line="360" w:lineRule="auto"/>
        <w:ind w:left="720"/>
        <w:jc w:val="both"/>
      </w:pPr>
    </w:p>
    <w:p w14:paraId="6DBB9FBB" w14:textId="77777777" w:rsidR="00227BB8" w:rsidRDefault="00227BB8" w:rsidP="00227BB8">
      <w:pPr>
        <w:spacing w:before="60" w:after="100" w:line="360" w:lineRule="auto"/>
        <w:ind w:left="720"/>
        <w:jc w:val="both"/>
      </w:pPr>
    </w:p>
    <w:p w14:paraId="51EBB235" w14:textId="77777777" w:rsidR="00227BB8" w:rsidRDefault="00227BB8" w:rsidP="00227BB8">
      <w:pPr>
        <w:spacing w:before="60" w:after="100" w:line="360" w:lineRule="auto"/>
        <w:ind w:left="720"/>
        <w:jc w:val="both"/>
      </w:pPr>
    </w:p>
    <w:p w14:paraId="5A207D09" w14:textId="77777777" w:rsidR="00227BB8" w:rsidRPr="00227BB8" w:rsidRDefault="00227BB8" w:rsidP="00227BB8">
      <w:pPr>
        <w:spacing w:before="160" w:after="60" w:line="360" w:lineRule="auto"/>
        <w:jc w:val="both"/>
        <w:rPr>
          <w:bCs/>
        </w:rPr>
      </w:pPr>
      <w:r w:rsidRPr="00227BB8">
        <w:rPr>
          <w:bCs/>
        </w:rPr>
        <w:lastRenderedPageBreak/>
        <w:t>Visual Studio Code</w:t>
      </w:r>
    </w:p>
    <w:p w14:paraId="2B699DAF" w14:textId="77777777" w:rsidR="00227BB8" w:rsidRDefault="00227BB8" w:rsidP="00227BB8">
      <w:pPr>
        <w:spacing w:before="160" w:after="60" w:line="360" w:lineRule="auto"/>
      </w:pPr>
      <w:r>
        <w:rPr>
          <w:noProof/>
          <w:lang w:eastAsia="en-PH"/>
        </w:rPr>
        <w:drawing>
          <wp:inline distT="0" distB="0" distL="0" distR="0" wp14:anchorId="2105D809" wp14:editId="2DB82481">
            <wp:extent cx="2385646" cy="1657066"/>
            <wp:effectExtent l="0" t="0" r="0" b="635"/>
            <wp:docPr id="994276092" name="Picture 11" descr="This may contain: the logo for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may contain: the logo for visual studio cod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6333" cy="1685327"/>
                    </a:xfrm>
                    <a:prstGeom prst="rect">
                      <a:avLst/>
                    </a:prstGeom>
                    <a:noFill/>
                    <a:ln>
                      <a:noFill/>
                    </a:ln>
                  </pic:spPr>
                </pic:pic>
              </a:graphicData>
            </a:graphic>
          </wp:inline>
        </w:drawing>
      </w:r>
    </w:p>
    <w:p w14:paraId="0DD30D22" w14:textId="77777777" w:rsidR="00227BB8" w:rsidRPr="00227BB8" w:rsidRDefault="00227BB8" w:rsidP="00227BB8">
      <w:pPr>
        <w:spacing w:before="120" w:after="240" w:line="360" w:lineRule="auto"/>
        <w:rPr>
          <w:b w:val="0"/>
          <w:bCs/>
        </w:rPr>
      </w:pPr>
      <w:r w:rsidRPr="00227BB8">
        <w:rPr>
          <w:b w:val="0"/>
          <w:i/>
          <w:iCs/>
        </w:rPr>
        <w:t>Figure 7. Visual Studio Code</w:t>
      </w:r>
    </w:p>
    <w:p w14:paraId="74AB7A8F" w14:textId="70A2D581" w:rsidR="00227BB8" w:rsidRPr="00227BB8" w:rsidRDefault="00227BB8" w:rsidP="00227BB8">
      <w:pPr>
        <w:spacing w:before="60" w:after="100" w:line="360" w:lineRule="auto"/>
        <w:ind w:left="720"/>
        <w:jc w:val="both"/>
        <w:rPr>
          <w:b w:val="0"/>
        </w:rPr>
      </w:pPr>
      <w:r w:rsidRPr="00227BB8">
        <w:rPr>
          <w:b w:val="0"/>
        </w:rPr>
        <w:t>Visual Studio Code is a powerful, lightweight source-code editor developed by Microsoft that supports multiple programming languages and offers extensive extension support. It is used in ECP as the primary code editor for writing, editing, and managing the web application's codebase, offering features such as syntax highlighting, integrated debugging, and version control integration that streamline development.</w:t>
      </w:r>
    </w:p>
    <w:p w14:paraId="7189BC67" w14:textId="77777777" w:rsidR="00227BB8" w:rsidRDefault="00227BB8" w:rsidP="00227BB8">
      <w:pPr>
        <w:spacing w:before="60" w:after="100" w:line="360" w:lineRule="auto"/>
        <w:ind w:left="720"/>
        <w:jc w:val="both"/>
      </w:pPr>
    </w:p>
    <w:p w14:paraId="4C0DB061" w14:textId="77777777" w:rsidR="00227BB8" w:rsidRPr="00227BB8" w:rsidRDefault="00227BB8" w:rsidP="00227BB8">
      <w:pPr>
        <w:spacing w:before="160" w:after="60" w:line="360" w:lineRule="auto"/>
        <w:jc w:val="both"/>
        <w:rPr>
          <w:bCs/>
        </w:rPr>
      </w:pPr>
      <w:r w:rsidRPr="00227BB8">
        <w:rPr>
          <w:bCs/>
        </w:rPr>
        <w:t>XAMPP</w:t>
      </w:r>
    </w:p>
    <w:p w14:paraId="443467E8" w14:textId="77777777" w:rsidR="00227BB8" w:rsidRDefault="00227BB8" w:rsidP="00227BB8">
      <w:pPr>
        <w:spacing w:before="160" w:after="60" w:line="360" w:lineRule="auto"/>
      </w:pPr>
      <w:r>
        <w:rPr>
          <w:noProof/>
          <w:lang w:eastAsia="en-PH"/>
        </w:rPr>
        <w:drawing>
          <wp:inline distT="0" distB="0" distL="0" distR="0" wp14:anchorId="6ECEFA61" wp14:editId="6B86CECB">
            <wp:extent cx="2074985" cy="1383324"/>
            <wp:effectExtent l="0" t="0" r="1905" b="7620"/>
            <wp:docPr id="361784766" name="Picture 16" descr="This may contain: the logo for xampp, an appliance that is designed to look lik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s may contain: the logo for xampp, an appliance that is designed to look like 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00213" cy="1400143"/>
                    </a:xfrm>
                    <a:prstGeom prst="rect">
                      <a:avLst/>
                    </a:prstGeom>
                    <a:noFill/>
                    <a:ln>
                      <a:noFill/>
                    </a:ln>
                  </pic:spPr>
                </pic:pic>
              </a:graphicData>
            </a:graphic>
          </wp:inline>
        </w:drawing>
      </w:r>
    </w:p>
    <w:p w14:paraId="298313FD" w14:textId="77777777" w:rsidR="00227BB8" w:rsidRPr="00227BB8" w:rsidRDefault="00227BB8" w:rsidP="00227BB8">
      <w:pPr>
        <w:spacing w:before="120" w:after="240" w:line="360" w:lineRule="auto"/>
        <w:rPr>
          <w:b w:val="0"/>
          <w:bCs/>
        </w:rPr>
      </w:pPr>
      <w:r w:rsidRPr="00227BB8">
        <w:rPr>
          <w:b w:val="0"/>
          <w:i/>
          <w:iCs/>
        </w:rPr>
        <w:t>Figure 8. XAMPP</w:t>
      </w:r>
    </w:p>
    <w:p w14:paraId="24A2892F" w14:textId="77777777" w:rsidR="00227BB8" w:rsidRPr="00227BB8" w:rsidRDefault="00227BB8" w:rsidP="00227BB8">
      <w:pPr>
        <w:spacing w:before="60" w:after="100" w:line="360" w:lineRule="auto"/>
        <w:ind w:left="720"/>
        <w:jc w:val="both"/>
        <w:rPr>
          <w:b w:val="0"/>
        </w:rPr>
      </w:pPr>
      <w:r w:rsidRPr="00227BB8">
        <w:rPr>
          <w:b w:val="0"/>
        </w:rPr>
        <w:t>XAMPP is a free, open-source local development environment package that includes the Apache Web Server, PHP, and MySQL. It provides a complete, ready-to-use server environment on a local machine, allowing developers to build and test web applications without requiring an active internet connection or live hosting server. In ECP, XAMPP is used during the development and testing phases to run the web application locally before deployment.</w:t>
      </w:r>
    </w:p>
    <w:p w14:paraId="3CF73226" w14:textId="77777777" w:rsidR="00227BB8" w:rsidRDefault="00227BB8" w:rsidP="00227BB8">
      <w:pPr>
        <w:spacing w:before="60" w:after="100" w:line="360" w:lineRule="auto"/>
        <w:ind w:left="720"/>
        <w:jc w:val="both"/>
      </w:pPr>
    </w:p>
    <w:p w14:paraId="0A75935D" w14:textId="77777777" w:rsidR="00227BB8" w:rsidRPr="00227BB8" w:rsidRDefault="00227BB8" w:rsidP="00227BB8">
      <w:pPr>
        <w:spacing w:before="160" w:after="60" w:line="360" w:lineRule="auto"/>
        <w:jc w:val="both"/>
        <w:rPr>
          <w:bCs/>
        </w:rPr>
      </w:pPr>
      <w:r w:rsidRPr="00227BB8">
        <w:rPr>
          <w:bCs/>
        </w:rPr>
        <w:t>phpMyAdmin</w:t>
      </w:r>
    </w:p>
    <w:p w14:paraId="5BA30E9B" w14:textId="77777777" w:rsidR="00227BB8" w:rsidRDefault="00227BB8" w:rsidP="00227BB8">
      <w:pPr>
        <w:spacing w:before="160" w:after="60" w:line="360" w:lineRule="auto"/>
      </w:pPr>
      <w:r>
        <w:rPr>
          <w:noProof/>
          <w:lang w:eastAsia="en-PH"/>
        </w:rPr>
        <w:drawing>
          <wp:inline distT="0" distB="0" distL="0" distR="0" wp14:anchorId="5CE26E51" wp14:editId="75AF0745">
            <wp:extent cx="2702169" cy="1125303"/>
            <wp:effectExtent l="0" t="0" r="3175" b="0"/>
            <wp:docPr id="728313634" name="Picture 17" descr="This may contain: an image of a sailboat with the word phi myadmin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s may contain: an image of a sailboat with the word phi myadmin on 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8717" cy="1140523"/>
                    </a:xfrm>
                    <a:prstGeom prst="rect">
                      <a:avLst/>
                    </a:prstGeom>
                    <a:noFill/>
                    <a:ln>
                      <a:noFill/>
                    </a:ln>
                  </pic:spPr>
                </pic:pic>
              </a:graphicData>
            </a:graphic>
          </wp:inline>
        </w:drawing>
      </w:r>
    </w:p>
    <w:p w14:paraId="19743683" w14:textId="77777777" w:rsidR="00227BB8" w:rsidRPr="00227BB8" w:rsidRDefault="00227BB8" w:rsidP="00227BB8">
      <w:pPr>
        <w:spacing w:before="120" w:after="240" w:line="360" w:lineRule="auto"/>
        <w:rPr>
          <w:b w:val="0"/>
          <w:bCs/>
        </w:rPr>
      </w:pPr>
      <w:r w:rsidRPr="00227BB8">
        <w:rPr>
          <w:b w:val="0"/>
          <w:i/>
          <w:iCs/>
        </w:rPr>
        <w:t>Figure 9. phpMyAdmin</w:t>
      </w:r>
    </w:p>
    <w:p w14:paraId="1A5C1024" w14:textId="3D21BC2C" w:rsidR="00227BB8" w:rsidRPr="00227BB8" w:rsidRDefault="00227BB8" w:rsidP="00227BB8">
      <w:pPr>
        <w:widowControl w:val="0"/>
        <w:pBdr>
          <w:top w:val="nil"/>
          <w:left w:val="nil"/>
          <w:bottom w:val="nil"/>
          <w:right w:val="nil"/>
          <w:between w:val="nil"/>
        </w:pBdr>
        <w:spacing w:after="240" w:line="360" w:lineRule="auto"/>
        <w:ind w:left="720"/>
        <w:jc w:val="both"/>
        <w:rPr>
          <w:b w:val="0"/>
          <w:bCs/>
          <w:color w:val="000000"/>
          <w:highlight w:val="lightGray"/>
        </w:rPr>
      </w:pPr>
      <w:r w:rsidRPr="00227BB8">
        <w:rPr>
          <w:b w:val="0"/>
        </w:rPr>
        <w:t xml:space="preserve">phpMyAdmin is a free, web-based database administration tool written in PHP that provides a graphical interface for managing MySQL databases, tables, and records. In ECP, phpMyAdmin is used during development to design the database schema, manage </w:t>
      </w:r>
      <w:r w:rsidR="00F71BB8">
        <w:rPr>
          <w:b w:val="0"/>
        </w:rPr>
        <w:t xml:space="preserve">table </w:t>
      </w:r>
      <w:r w:rsidRPr="00227BB8">
        <w:rPr>
          <w:b w:val="0"/>
        </w:rPr>
        <w:t>relationships, and monitor data entries across all system modules.</w:t>
      </w:r>
    </w:p>
    <w:p w14:paraId="54FAD2CA" w14:textId="77777777" w:rsidR="00227BB8" w:rsidRDefault="00227BB8" w:rsidP="00227BB8">
      <w:pPr>
        <w:jc w:val="both"/>
        <w:rPr>
          <w:lang w:eastAsia="en-PH"/>
        </w:rPr>
      </w:pPr>
    </w:p>
    <w:p w14:paraId="101FC558" w14:textId="77777777" w:rsidR="00227BB8" w:rsidRDefault="00227BB8" w:rsidP="00227BB8">
      <w:pPr>
        <w:jc w:val="both"/>
        <w:rPr>
          <w:lang w:eastAsia="en-PH"/>
        </w:rPr>
      </w:pPr>
    </w:p>
    <w:p w14:paraId="2DE28993" w14:textId="77777777" w:rsidR="00227BB8" w:rsidRDefault="00227BB8" w:rsidP="00227BB8">
      <w:pPr>
        <w:jc w:val="both"/>
        <w:rPr>
          <w:lang w:eastAsia="en-PH"/>
        </w:rPr>
      </w:pPr>
    </w:p>
    <w:p w14:paraId="66C4A69D" w14:textId="77777777" w:rsidR="00227BB8" w:rsidRDefault="00227BB8" w:rsidP="00227BB8">
      <w:pPr>
        <w:jc w:val="both"/>
        <w:rPr>
          <w:lang w:eastAsia="en-PH"/>
        </w:rPr>
      </w:pPr>
    </w:p>
    <w:p w14:paraId="2138C98D" w14:textId="77777777" w:rsidR="00227BB8" w:rsidRDefault="00227BB8" w:rsidP="00227BB8">
      <w:pPr>
        <w:jc w:val="both"/>
        <w:rPr>
          <w:lang w:eastAsia="en-PH"/>
        </w:rPr>
      </w:pPr>
    </w:p>
    <w:p w14:paraId="1A98EB02" w14:textId="77777777" w:rsidR="00227BB8" w:rsidRDefault="00227BB8" w:rsidP="00227BB8">
      <w:pPr>
        <w:jc w:val="both"/>
        <w:rPr>
          <w:lang w:eastAsia="en-PH"/>
        </w:rPr>
      </w:pPr>
    </w:p>
    <w:p w14:paraId="777C7BD2" w14:textId="77777777" w:rsidR="00227BB8" w:rsidRDefault="00227BB8" w:rsidP="00227BB8">
      <w:pPr>
        <w:jc w:val="both"/>
        <w:rPr>
          <w:lang w:eastAsia="en-PH"/>
        </w:rPr>
      </w:pPr>
    </w:p>
    <w:p w14:paraId="7DA72E28" w14:textId="77777777" w:rsidR="00227BB8" w:rsidRDefault="00227BB8" w:rsidP="00227BB8">
      <w:pPr>
        <w:jc w:val="both"/>
        <w:rPr>
          <w:lang w:eastAsia="en-PH"/>
        </w:rPr>
      </w:pPr>
    </w:p>
    <w:p w14:paraId="11A2B2F0" w14:textId="77777777" w:rsidR="00227BB8" w:rsidRDefault="00227BB8" w:rsidP="00227BB8">
      <w:pPr>
        <w:jc w:val="both"/>
        <w:rPr>
          <w:lang w:eastAsia="en-PH"/>
        </w:rPr>
      </w:pPr>
    </w:p>
    <w:p w14:paraId="29B76526" w14:textId="77777777" w:rsidR="00227BB8" w:rsidRDefault="00227BB8" w:rsidP="00227BB8">
      <w:pPr>
        <w:jc w:val="both"/>
        <w:rPr>
          <w:lang w:eastAsia="en-PH"/>
        </w:rPr>
      </w:pPr>
    </w:p>
    <w:p w14:paraId="7BB032FA" w14:textId="77777777" w:rsidR="00227BB8" w:rsidRDefault="00227BB8" w:rsidP="00227BB8">
      <w:pPr>
        <w:jc w:val="both"/>
        <w:rPr>
          <w:lang w:eastAsia="en-PH"/>
        </w:rPr>
      </w:pPr>
    </w:p>
    <w:p w14:paraId="31A0884C" w14:textId="77777777" w:rsidR="00227BB8" w:rsidRDefault="00227BB8" w:rsidP="00227BB8">
      <w:pPr>
        <w:jc w:val="both"/>
        <w:rPr>
          <w:lang w:eastAsia="en-PH"/>
        </w:rPr>
      </w:pPr>
    </w:p>
    <w:p w14:paraId="76999F9A" w14:textId="77777777" w:rsidR="00227BB8" w:rsidRDefault="00227BB8" w:rsidP="00227BB8">
      <w:pPr>
        <w:jc w:val="both"/>
        <w:rPr>
          <w:lang w:eastAsia="en-PH"/>
        </w:rPr>
      </w:pPr>
    </w:p>
    <w:p w14:paraId="7E8CC888" w14:textId="77777777" w:rsidR="00227BB8" w:rsidRDefault="00227BB8" w:rsidP="00227BB8">
      <w:pPr>
        <w:jc w:val="both"/>
        <w:rPr>
          <w:lang w:eastAsia="en-PH"/>
        </w:rPr>
      </w:pPr>
    </w:p>
    <w:p w14:paraId="79F617B1" w14:textId="77777777" w:rsidR="00227BB8" w:rsidRDefault="00227BB8" w:rsidP="00227BB8">
      <w:pPr>
        <w:jc w:val="both"/>
        <w:rPr>
          <w:lang w:eastAsia="en-PH"/>
        </w:rPr>
      </w:pPr>
    </w:p>
    <w:p w14:paraId="70F7DF1A" w14:textId="77777777" w:rsidR="00227BB8" w:rsidRDefault="00227BB8" w:rsidP="00227BB8">
      <w:pPr>
        <w:jc w:val="both"/>
        <w:rPr>
          <w:lang w:eastAsia="en-PH"/>
        </w:rPr>
      </w:pPr>
    </w:p>
    <w:p w14:paraId="7036E7BF" w14:textId="77777777" w:rsidR="00227BB8" w:rsidRDefault="00227BB8" w:rsidP="00227BB8">
      <w:pPr>
        <w:jc w:val="both"/>
        <w:rPr>
          <w:lang w:eastAsia="en-PH"/>
        </w:rPr>
      </w:pPr>
    </w:p>
    <w:p w14:paraId="05657B9B" w14:textId="77777777" w:rsidR="00227BB8" w:rsidRDefault="00227BB8" w:rsidP="00227BB8">
      <w:pPr>
        <w:jc w:val="both"/>
        <w:rPr>
          <w:lang w:eastAsia="en-PH"/>
        </w:rPr>
      </w:pPr>
    </w:p>
    <w:p w14:paraId="2143AE78" w14:textId="77777777" w:rsidR="00227BB8" w:rsidRDefault="00227BB8" w:rsidP="00227BB8">
      <w:pPr>
        <w:jc w:val="both"/>
        <w:rPr>
          <w:lang w:eastAsia="en-PH"/>
        </w:rPr>
      </w:pPr>
    </w:p>
    <w:p w14:paraId="3C88FE2C" w14:textId="77777777" w:rsidR="00227BB8" w:rsidRDefault="00227BB8" w:rsidP="00227BB8">
      <w:pPr>
        <w:jc w:val="both"/>
        <w:rPr>
          <w:lang w:eastAsia="en-PH"/>
        </w:rPr>
      </w:pPr>
    </w:p>
    <w:p w14:paraId="6E8BA9E2" w14:textId="77777777" w:rsidR="00227BB8" w:rsidRDefault="00227BB8" w:rsidP="00227BB8">
      <w:pPr>
        <w:jc w:val="both"/>
        <w:rPr>
          <w:lang w:eastAsia="en-PH"/>
        </w:rPr>
      </w:pPr>
    </w:p>
    <w:p w14:paraId="7F014360" w14:textId="77777777" w:rsidR="00227BB8" w:rsidRDefault="00227BB8" w:rsidP="00227BB8">
      <w:pPr>
        <w:jc w:val="both"/>
        <w:rPr>
          <w:lang w:eastAsia="en-PH"/>
        </w:rPr>
      </w:pPr>
    </w:p>
    <w:p w14:paraId="6E82B8E0" w14:textId="77777777" w:rsidR="00227BB8" w:rsidRDefault="00227BB8" w:rsidP="00227BB8">
      <w:pPr>
        <w:jc w:val="both"/>
        <w:rPr>
          <w:lang w:eastAsia="en-PH"/>
        </w:rPr>
      </w:pPr>
    </w:p>
    <w:p w14:paraId="27FB6515" w14:textId="77777777" w:rsidR="00227BB8" w:rsidRDefault="00227BB8" w:rsidP="00227BB8">
      <w:pPr>
        <w:jc w:val="both"/>
        <w:rPr>
          <w:lang w:eastAsia="en-PH"/>
        </w:rPr>
      </w:pPr>
    </w:p>
    <w:p w14:paraId="7261AC45" w14:textId="77777777" w:rsidR="00227BB8" w:rsidRDefault="00227BB8" w:rsidP="00227BB8">
      <w:pPr>
        <w:jc w:val="both"/>
        <w:rPr>
          <w:lang w:eastAsia="en-PH"/>
        </w:rPr>
      </w:pPr>
    </w:p>
    <w:p w14:paraId="281AC482" w14:textId="77777777" w:rsidR="00227BB8" w:rsidRDefault="00227BB8" w:rsidP="00227BB8">
      <w:pPr>
        <w:jc w:val="both"/>
        <w:rPr>
          <w:lang w:eastAsia="en-PH"/>
        </w:rPr>
      </w:pPr>
    </w:p>
    <w:p w14:paraId="25F1895E" w14:textId="709243F0" w:rsidR="00227BB8" w:rsidRDefault="00227BB8" w:rsidP="00227BB8">
      <w:pPr>
        <w:jc w:val="both"/>
        <w:rPr>
          <w:lang w:eastAsia="en-PH"/>
        </w:rPr>
      </w:pPr>
      <w:r>
        <w:rPr>
          <w:lang w:eastAsia="en-PH"/>
        </w:rPr>
        <w:lastRenderedPageBreak/>
        <w:t>Calendar of Activities</w:t>
      </w:r>
    </w:p>
    <w:p w14:paraId="36452EC5" w14:textId="77777777" w:rsidR="00227BB8" w:rsidRDefault="00227BB8" w:rsidP="00227BB8">
      <w:pPr>
        <w:jc w:val="both"/>
        <w:rPr>
          <w:lang w:eastAsia="en-PH"/>
        </w:rPr>
      </w:pPr>
    </w:p>
    <w:p w14:paraId="3772C5DB" w14:textId="77777777" w:rsidR="00227BB8" w:rsidRDefault="00227BB8" w:rsidP="00227BB8">
      <w:pPr>
        <w:spacing w:line="360" w:lineRule="auto"/>
      </w:pPr>
    </w:p>
    <w:tbl>
      <w:tblPr>
        <w:tblW w:w="935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49"/>
        <w:gridCol w:w="2635"/>
        <w:gridCol w:w="5566"/>
      </w:tblGrid>
      <w:tr w:rsidR="00227BB8" w14:paraId="51F4A41E" w14:textId="77777777" w:rsidTr="00227BB8">
        <w:trPr>
          <w:tblHeader/>
        </w:trPr>
        <w:tc>
          <w:tcPr>
            <w:tcW w:w="1149" w:type="dxa"/>
            <w:vAlign w:val="center"/>
          </w:tcPr>
          <w:p w14:paraId="491D3A60" w14:textId="77777777" w:rsidR="00227BB8" w:rsidRDefault="00227BB8" w:rsidP="00EF63E6">
            <w:pPr>
              <w:spacing w:line="360" w:lineRule="auto"/>
            </w:pPr>
            <w:r>
              <w:t>Timeline</w:t>
            </w:r>
          </w:p>
        </w:tc>
        <w:tc>
          <w:tcPr>
            <w:tcW w:w="2635" w:type="dxa"/>
            <w:vAlign w:val="center"/>
          </w:tcPr>
          <w:p w14:paraId="01554A39" w14:textId="77777777" w:rsidR="00227BB8" w:rsidRDefault="00227BB8" w:rsidP="00EF63E6">
            <w:pPr>
              <w:spacing w:line="360" w:lineRule="auto"/>
            </w:pPr>
            <w:r>
              <w:t>Activity</w:t>
            </w:r>
          </w:p>
        </w:tc>
        <w:tc>
          <w:tcPr>
            <w:tcW w:w="5566" w:type="dxa"/>
            <w:vAlign w:val="center"/>
          </w:tcPr>
          <w:p w14:paraId="400D1BEA" w14:textId="77777777" w:rsidR="00227BB8" w:rsidRDefault="00227BB8" w:rsidP="00EF63E6">
            <w:pPr>
              <w:spacing w:line="360" w:lineRule="auto"/>
            </w:pPr>
            <w:r>
              <w:t>Description</w:t>
            </w:r>
          </w:p>
        </w:tc>
      </w:tr>
      <w:tr w:rsidR="00227BB8" w14:paraId="75EE4DDF" w14:textId="77777777" w:rsidTr="00227BB8">
        <w:tc>
          <w:tcPr>
            <w:tcW w:w="1149" w:type="dxa"/>
            <w:vAlign w:val="center"/>
          </w:tcPr>
          <w:p w14:paraId="3148FC79" w14:textId="77777777" w:rsidR="00227BB8" w:rsidRPr="00227BB8" w:rsidRDefault="00227BB8" w:rsidP="00EF63E6">
            <w:pPr>
              <w:spacing w:line="360" w:lineRule="auto"/>
              <w:jc w:val="left"/>
              <w:rPr>
                <w:b w:val="0"/>
                <w:bCs/>
              </w:rPr>
            </w:pPr>
            <w:r w:rsidRPr="00227BB8">
              <w:rPr>
                <w:b w:val="0"/>
              </w:rPr>
              <w:t>Day 1 – 5</w:t>
            </w:r>
          </w:p>
        </w:tc>
        <w:tc>
          <w:tcPr>
            <w:tcW w:w="2635" w:type="dxa"/>
            <w:vAlign w:val="center"/>
          </w:tcPr>
          <w:p w14:paraId="580A852C" w14:textId="77777777" w:rsidR="00227BB8" w:rsidRPr="00227BB8" w:rsidRDefault="00227BB8" w:rsidP="00EF63E6">
            <w:pPr>
              <w:spacing w:line="360" w:lineRule="auto"/>
              <w:jc w:val="left"/>
              <w:rPr>
                <w:b w:val="0"/>
                <w:bCs/>
              </w:rPr>
            </w:pPr>
            <w:r w:rsidRPr="00227BB8">
              <w:rPr>
                <w:b w:val="0"/>
              </w:rPr>
              <w:t>Initial Planning and Topic Approval</w:t>
            </w:r>
          </w:p>
        </w:tc>
        <w:tc>
          <w:tcPr>
            <w:tcW w:w="5566" w:type="dxa"/>
            <w:vAlign w:val="center"/>
          </w:tcPr>
          <w:p w14:paraId="26A3D34F" w14:textId="77777777" w:rsidR="00227BB8" w:rsidRPr="00227BB8" w:rsidRDefault="00227BB8" w:rsidP="00EF63E6">
            <w:pPr>
              <w:spacing w:line="360" w:lineRule="auto"/>
              <w:jc w:val="left"/>
              <w:rPr>
                <w:b w:val="0"/>
                <w:bCs/>
              </w:rPr>
            </w:pPr>
            <w:r w:rsidRPr="00227BB8">
              <w:rPr>
                <w:b w:val="0"/>
              </w:rPr>
              <w:t>Defined the project idea, identified laboratory problems, and finalized the capstone title and overall concept.</w:t>
            </w:r>
          </w:p>
        </w:tc>
      </w:tr>
      <w:tr w:rsidR="00227BB8" w14:paraId="0A9C2FA8" w14:textId="77777777" w:rsidTr="00227BB8">
        <w:tc>
          <w:tcPr>
            <w:tcW w:w="1149" w:type="dxa"/>
            <w:vAlign w:val="center"/>
          </w:tcPr>
          <w:p w14:paraId="522E4B7D" w14:textId="77777777" w:rsidR="00227BB8" w:rsidRPr="00227BB8" w:rsidRDefault="00227BB8" w:rsidP="00EF63E6">
            <w:pPr>
              <w:spacing w:line="360" w:lineRule="auto"/>
              <w:rPr>
                <w:b w:val="0"/>
                <w:bCs/>
              </w:rPr>
            </w:pPr>
            <w:r w:rsidRPr="00227BB8">
              <w:rPr>
                <w:b w:val="0"/>
              </w:rPr>
              <w:t>Day 6 – 12</w:t>
            </w:r>
          </w:p>
        </w:tc>
        <w:tc>
          <w:tcPr>
            <w:tcW w:w="2635" w:type="dxa"/>
            <w:vAlign w:val="center"/>
          </w:tcPr>
          <w:p w14:paraId="5512CE67" w14:textId="77777777" w:rsidR="00227BB8" w:rsidRPr="00227BB8" w:rsidRDefault="00227BB8" w:rsidP="00EF63E6">
            <w:pPr>
              <w:spacing w:line="360" w:lineRule="auto"/>
              <w:jc w:val="left"/>
              <w:rPr>
                <w:b w:val="0"/>
                <w:bCs/>
              </w:rPr>
            </w:pPr>
            <w:r w:rsidRPr="00227BB8">
              <w:rPr>
                <w:b w:val="0"/>
              </w:rPr>
              <w:t>Initial Requirements Identification</w:t>
            </w:r>
          </w:p>
        </w:tc>
        <w:tc>
          <w:tcPr>
            <w:tcW w:w="5566" w:type="dxa"/>
            <w:vAlign w:val="center"/>
          </w:tcPr>
          <w:p w14:paraId="4D853702" w14:textId="7CB8D6F0" w:rsidR="00227BB8" w:rsidRPr="00227BB8" w:rsidRDefault="00227BB8" w:rsidP="00EF63E6">
            <w:pPr>
              <w:spacing w:line="360" w:lineRule="auto"/>
              <w:jc w:val="both"/>
              <w:rPr>
                <w:b w:val="0"/>
                <w:bCs/>
              </w:rPr>
            </w:pPr>
            <w:r w:rsidRPr="00227BB8">
              <w:rPr>
                <w:b w:val="0"/>
              </w:rPr>
              <w:t>Identified initial system features such as equipment inventory, borrowing process, and user roles based on</w:t>
            </w:r>
            <w:r w:rsidR="00F71BB8">
              <w:rPr>
                <w:b w:val="0"/>
              </w:rPr>
              <w:t xml:space="preserve"> a</w:t>
            </w:r>
            <w:r w:rsidRPr="00227BB8">
              <w:rPr>
                <w:b w:val="0"/>
              </w:rPr>
              <w:t xml:space="preserve"> preliminary understanding of the current workflow.</w:t>
            </w:r>
          </w:p>
        </w:tc>
      </w:tr>
      <w:tr w:rsidR="00227BB8" w14:paraId="0C0B3674" w14:textId="77777777" w:rsidTr="00227BB8">
        <w:tc>
          <w:tcPr>
            <w:tcW w:w="1149" w:type="dxa"/>
            <w:vAlign w:val="center"/>
          </w:tcPr>
          <w:p w14:paraId="24DCF109" w14:textId="77777777" w:rsidR="00227BB8" w:rsidRPr="00227BB8" w:rsidRDefault="00227BB8" w:rsidP="00EF63E6">
            <w:pPr>
              <w:spacing w:line="360" w:lineRule="auto"/>
              <w:rPr>
                <w:b w:val="0"/>
                <w:bCs/>
              </w:rPr>
            </w:pPr>
            <w:r w:rsidRPr="00227BB8">
              <w:rPr>
                <w:b w:val="0"/>
              </w:rPr>
              <w:t>Day 13 – 18</w:t>
            </w:r>
          </w:p>
        </w:tc>
        <w:tc>
          <w:tcPr>
            <w:tcW w:w="2635" w:type="dxa"/>
            <w:vAlign w:val="center"/>
          </w:tcPr>
          <w:p w14:paraId="4B17B82A" w14:textId="77777777" w:rsidR="00227BB8" w:rsidRPr="00227BB8" w:rsidRDefault="00227BB8" w:rsidP="00EF63E6">
            <w:pPr>
              <w:spacing w:line="360" w:lineRule="auto"/>
              <w:jc w:val="left"/>
              <w:rPr>
                <w:b w:val="0"/>
                <w:bCs/>
              </w:rPr>
            </w:pPr>
            <w:r w:rsidRPr="00227BB8">
              <w:rPr>
                <w:b w:val="0"/>
              </w:rPr>
              <w:t>Initial System Design</w:t>
            </w:r>
          </w:p>
        </w:tc>
        <w:tc>
          <w:tcPr>
            <w:tcW w:w="5566" w:type="dxa"/>
            <w:vAlign w:val="center"/>
          </w:tcPr>
          <w:p w14:paraId="6801118D" w14:textId="77777777" w:rsidR="00227BB8" w:rsidRPr="00227BB8" w:rsidRDefault="00227BB8" w:rsidP="00EF63E6">
            <w:pPr>
              <w:spacing w:line="360" w:lineRule="auto"/>
              <w:jc w:val="both"/>
              <w:rPr>
                <w:b w:val="0"/>
                <w:bCs/>
              </w:rPr>
            </w:pPr>
            <w:r w:rsidRPr="00227BB8">
              <w:rPr>
                <w:b w:val="0"/>
              </w:rPr>
              <w:t xml:space="preserve">Developed the initial system design, including database structure (Users, Equipment, </w:t>
            </w:r>
            <w:proofErr w:type="spellStart"/>
            <w:r w:rsidRPr="00227BB8">
              <w:rPr>
                <w:b w:val="0"/>
              </w:rPr>
              <w:t>BorrowRecords</w:t>
            </w:r>
            <w:proofErr w:type="spellEnd"/>
            <w:r w:rsidRPr="00227BB8">
              <w:rPr>
                <w:b w:val="0"/>
              </w:rPr>
              <w:t>), system flowchart, architecture diagram, and user interface layouts.</w:t>
            </w:r>
          </w:p>
        </w:tc>
      </w:tr>
      <w:tr w:rsidR="00227BB8" w14:paraId="752FFA9B" w14:textId="77777777" w:rsidTr="00227BB8">
        <w:tc>
          <w:tcPr>
            <w:tcW w:w="1149" w:type="dxa"/>
            <w:vAlign w:val="center"/>
          </w:tcPr>
          <w:p w14:paraId="2534A6A8" w14:textId="77777777" w:rsidR="00227BB8" w:rsidRPr="00227BB8" w:rsidRDefault="00227BB8" w:rsidP="00EF63E6">
            <w:pPr>
              <w:spacing w:line="360" w:lineRule="auto"/>
              <w:rPr>
                <w:b w:val="0"/>
                <w:bCs/>
              </w:rPr>
            </w:pPr>
            <w:r w:rsidRPr="00227BB8">
              <w:rPr>
                <w:b w:val="0"/>
              </w:rPr>
              <w:t>Day 19 – 26</w:t>
            </w:r>
          </w:p>
        </w:tc>
        <w:tc>
          <w:tcPr>
            <w:tcW w:w="2635" w:type="dxa"/>
            <w:vAlign w:val="center"/>
          </w:tcPr>
          <w:p w14:paraId="6FEA3C71" w14:textId="77777777" w:rsidR="00227BB8" w:rsidRPr="00227BB8" w:rsidRDefault="00227BB8" w:rsidP="00EF63E6">
            <w:pPr>
              <w:spacing w:line="360" w:lineRule="auto"/>
              <w:jc w:val="left"/>
              <w:rPr>
                <w:b w:val="0"/>
                <w:bCs/>
              </w:rPr>
            </w:pPr>
            <w:r w:rsidRPr="00227BB8">
              <w:rPr>
                <w:b w:val="0"/>
              </w:rPr>
              <w:t>Core Development — Inventory and User Module</w:t>
            </w:r>
          </w:p>
        </w:tc>
        <w:tc>
          <w:tcPr>
            <w:tcW w:w="5566" w:type="dxa"/>
            <w:vAlign w:val="center"/>
          </w:tcPr>
          <w:p w14:paraId="081DAAD9" w14:textId="77777777" w:rsidR="00227BB8" w:rsidRPr="00227BB8" w:rsidRDefault="00227BB8" w:rsidP="00EF63E6">
            <w:pPr>
              <w:spacing w:line="360" w:lineRule="auto"/>
              <w:jc w:val="both"/>
              <w:rPr>
                <w:b w:val="0"/>
                <w:bCs/>
              </w:rPr>
            </w:pPr>
            <w:r w:rsidRPr="00227BB8">
              <w:rPr>
                <w:b w:val="0"/>
              </w:rPr>
              <w:t>Developed the login system and implemented role-based access; created equipment inventory management features (add, edit, delete, and view items).</w:t>
            </w:r>
          </w:p>
        </w:tc>
      </w:tr>
      <w:tr w:rsidR="00227BB8" w14:paraId="6AA5A373" w14:textId="77777777" w:rsidTr="00227BB8">
        <w:tc>
          <w:tcPr>
            <w:tcW w:w="1149" w:type="dxa"/>
            <w:vAlign w:val="center"/>
          </w:tcPr>
          <w:p w14:paraId="4CADF9DA" w14:textId="77777777" w:rsidR="00227BB8" w:rsidRPr="00227BB8" w:rsidRDefault="00227BB8" w:rsidP="00EF63E6">
            <w:pPr>
              <w:spacing w:line="360" w:lineRule="auto"/>
              <w:rPr>
                <w:b w:val="0"/>
                <w:bCs/>
              </w:rPr>
            </w:pPr>
            <w:r w:rsidRPr="00227BB8">
              <w:rPr>
                <w:b w:val="0"/>
              </w:rPr>
              <w:t>Day 21 – 28</w:t>
            </w:r>
          </w:p>
        </w:tc>
        <w:tc>
          <w:tcPr>
            <w:tcW w:w="2635" w:type="dxa"/>
            <w:vAlign w:val="center"/>
          </w:tcPr>
          <w:p w14:paraId="49570F9D" w14:textId="77777777" w:rsidR="00227BB8" w:rsidRPr="00227BB8" w:rsidRDefault="00227BB8" w:rsidP="00EF63E6">
            <w:pPr>
              <w:spacing w:line="360" w:lineRule="auto"/>
              <w:jc w:val="left"/>
              <w:rPr>
                <w:b w:val="0"/>
                <w:bCs/>
              </w:rPr>
            </w:pPr>
            <w:r w:rsidRPr="00227BB8">
              <w:rPr>
                <w:b w:val="0"/>
              </w:rPr>
              <w:t>Interviews and Requirements Validation</w:t>
            </w:r>
          </w:p>
        </w:tc>
        <w:tc>
          <w:tcPr>
            <w:tcW w:w="5566" w:type="dxa"/>
            <w:vAlign w:val="center"/>
          </w:tcPr>
          <w:p w14:paraId="2BFED7B2" w14:textId="77777777" w:rsidR="00227BB8" w:rsidRPr="00227BB8" w:rsidRDefault="00227BB8" w:rsidP="00EF63E6">
            <w:pPr>
              <w:spacing w:line="360" w:lineRule="auto"/>
              <w:jc w:val="both"/>
              <w:rPr>
                <w:b w:val="0"/>
                <w:bCs/>
              </w:rPr>
            </w:pPr>
            <w:r w:rsidRPr="00227BB8">
              <w:rPr>
                <w:b w:val="0"/>
              </w:rPr>
              <w:t>Conducted interviews with faculty to validate system requirements; refined borrowing workflow, approval process, and system functionalities based on user feedback.</w:t>
            </w:r>
          </w:p>
        </w:tc>
      </w:tr>
      <w:tr w:rsidR="00227BB8" w14:paraId="0A80CF7B" w14:textId="77777777" w:rsidTr="00227BB8">
        <w:tc>
          <w:tcPr>
            <w:tcW w:w="1149" w:type="dxa"/>
            <w:vAlign w:val="center"/>
          </w:tcPr>
          <w:p w14:paraId="6F7C602C" w14:textId="77777777" w:rsidR="00227BB8" w:rsidRPr="00227BB8" w:rsidRDefault="00227BB8" w:rsidP="00EF63E6">
            <w:pPr>
              <w:spacing w:line="360" w:lineRule="auto"/>
              <w:rPr>
                <w:b w:val="0"/>
                <w:bCs/>
              </w:rPr>
            </w:pPr>
            <w:r w:rsidRPr="00227BB8">
              <w:rPr>
                <w:b w:val="0"/>
              </w:rPr>
              <w:t>Day 27 – 33</w:t>
            </w:r>
          </w:p>
        </w:tc>
        <w:tc>
          <w:tcPr>
            <w:tcW w:w="2635" w:type="dxa"/>
            <w:vAlign w:val="center"/>
          </w:tcPr>
          <w:p w14:paraId="11825952" w14:textId="77777777" w:rsidR="00227BB8" w:rsidRPr="00227BB8" w:rsidRDefault="00227BB8" w:rsidP="00EF63E6">
            <w:pPr>
              <w:spacing w:line="360" w:lineRule="auto"/>
              <w:jc w:val="left"/>
              <w:rPr>
                <w:b w:val="0"/>
                <w:bCs/>
              </w:rPr>
            </w:pPr>
            <w:r w:rsidRPr="00227BB8">
              <w:rPr>
                <w:b w:val="0"/>
              </w:rPr>
              <w:t>Core Development — Borrowing and Request Module (Ongoing)</w:t>
            </w:r>
          </w:p>
        </w:tc>
        <w:tc>
          <w:tcPr>
            <w:tcW w:w="5566" w:type="dxa"/>
            <w:vAlign w:val="center"/>
          </w:tcPr>
          <w:p w14:paraId="50A95077" w14:textId="77777777" w:rsidR="00227BB8" w:rsidRPr="00227BB8" w:rsidRDefault="00227BB8" w:rsidP="00EF63E6">
            <w:pPr>
              <w:spacing w:line="360" w:lineRule="auto"/>
              <w:jc w:val="both"/>
              <w:rPr>
                <w:b w:val="0"/>
                <w:bCs/>
              </w:rPr>
            </w:pPr>
            <w:r w:rsidRPr="00227BB8">
              <w:rPr>
                <w:b w:val="0"/>
              </w:rPr>
              <w:t>Developed the borrowing request and approval process based on validated requirements; continuously refined features to align with user input.</w:t>
            </w:r>
          </w:p>
        </w:tc>
      </w:tr>
      <w:tr w:rsidR="00227BB8" w14:paraId="4728C834" w14:textId="77777777" w:rsidTr="00227BB8">
        <w:tc>
          <w:tcPr>
            <w:tcW w:w="1149" w:type="dxa"/>
            <w:vAlign w:val="center"/>
          </w:tcPr>
          <w:p w14:paraId="0AA46AE4" w14:textId="77777777" w:rsidR="00227BB8" w:rsidRPr="00227BB8" w:rsidRDefault="00227BB8" w:rsidP="00EF63E6">
            <w:pPr>
              <w:spacing w:line="360" w:lineRule="auto"/>
              <w:rPr>
                <w:b w:val="0"/>
                <w:bCs/>
              </w:rPr>
            </w:pPr>
            <w:r w:rsidRPr="00227BB8">
              <w:rPr>
                <w:b w:val="0"/>
              </w:rPr>
              <w:t>Day 34 – 36</w:t>
            </w:r>
          </w:p>
        </w:tc>
        <w:tc>
          <w:tcPr>
            <w:tcW w:w="2635" w:type="dxa"/>
            <w:vAlign w:val="center"/>
          </w:tcPr>
          <w:p w14:paraId="60A5720F" w14:textId="77777777" w:rsidR="00227BB8" w:rsidRPr="00227BB8" w:rsidRDefault="00227BB8" w:rsidP="00EF63E6">
            <w:pPr>
              <w:spacing w:line="360" w:lineRule="auto"/>
              <w:jc w:val="left"/>
              <w:rPr>
                <w:b w:val="0"/>
                <w:bCs/>
              </w:rPr>
            </w:pPr>
            <w:r w:rsidRPr="00227BB8">
              <w:rPr>
                <w:b w:val="0"/>
              </w:rPr>
              <w:t>Testing and Debugging (Ongoing)</w:t>
            </w:r>
          </w:p>
        </w:tc>
        <w:tc>
          <w:tcPr>
            <w:tcW w:w="5566" w:type="dxa"/>
            <w:vAlign w:val="center"/>
          </w:tcPr>
          <w:p w14:paraId="4615A35C" w14:textId="77777777" w:rsidR="00227BB8" w:rsidRPr="00227BB8" w:rsidRDefault="00227BB8" w:rsidP="00EF63E6">
            <w:pPr>
              <w:spacing w:line="360" w:lineRule="auto"/>
              <w:jc w:val="both"/>
              <w:rPr>
                <w:b w:val="0"/>
                <w:bCs/>
              </w:rPr>
            </w:pPr>
            <w:r w:rsidRPr="00227BB8">
              <w:rPr>
                <w:b w:val="0"/>
              </w:rPr>
              <w:t>Performed system testing for login, inventory, and borrowing functionalities; identified errors, applied fixes, and improved system performance and usability.</w:t>
            </w:r>
          </w:p>
        </w:tc>
      </w:tr>
    </w:tbl>
    <w:p w14:paraId="17201AA7" w14:textId="77777777" w:rsidR="00227BB8" w:rsidRDefault="00227BB8" w:rsidP="00227BB8">
      <w:pPr>
        <w:jc w:val="both"/>
        <w:rPr>
          <w:lang w:eastAsia="en-PH"/>
        </w:rPr>
      </w:pPr>
    </w:p>
    <w:p w14:paraId="64D52717" w14:textId="77777777" w:rsidR="00630311" w:rsidRDefault="00630311" w:rsidP="00227BB8">
      <w:pPr>
        <w:jc w:val="both"/>
        <w:rPr>
          <w:lang w:eastAsia="en-PH"/>
        </w:rPr>
      </w:pPr>
    </w:p>
    <w:p w14:paraId="1CF4CB79" w14:textId="196A2EFF" w:rsidR="00227BB8" w:rsidRDefault="00227BB8" w:rsidP="00227BB8">
      <w:pPr>
        <w:jc w:val="both"/>
        <w:rPr>
          <w:lang w:eastAsia="en-PH"/>
        </w:rPr>
      </w:pPr>
      <w:r>
        <w:rPr>
          <w:lang w:eastAsia="en-PH"/>
        </w:rPr>
        <w:t>Resources</w:t>
      </w:r>
    </w:p>
    <w:p w14:paraId="1999AA9B" w14:textId="77777777" w:rsidR="00227BB8" w:rsidRDefault="00227BB8" w:rsidP="00227BB8">
      <w:pPr>
        <w:jc w:val="both"/>
        <w:rPr>
          <w:lang w:eastAsia="en-PH"/>
        </w:rPr>
      </w:pPr>
    </w:p>
    <w:p w14:paraId="18583093" w14:textId="77777777" w:rsidR="00227BB8" w:rsidRDefault="00227BB8" w:rsidP="00227BB8">
      <w:pPr>
        <w:spacing w:line="360" w:lineRule="auto"/>
        <w:jc w:val="both"/>
      </w:pPr>
      <w:r>
        <w:t>Hardware:</w:t>
      </w:r>
    </w:p>
    <w:p w14:paraId="0A4C3DEA" w14:textId="77777777" w:rsidR="00227BB8" w:rsidRPr="00227BB8" w:rsidRDefault="00227BB8" w:rsidP="00227BB8">
      <w:pPr>
        <w:numPr>
          <w:ilvl w:val="0"/>
          <w:numId w:val="10"/>
        </w:numPr>
        <w:pBdr>
          <w:top w:val="nil"/>
          <w:left w:val="nil"/>
          <w:bottom w:val="nil"/>
          <w:right w:val="nil"/>
          <w:between w:val="nil"/>
        </w:pBdr>
        <w:spacing w:line="360" w:lineRule="auto"/>
        <w:jc w:val="both"/>
        <w:rPr>
          <w:b w:val="0"/>
          <w:bCs/>
        </w:rPr>
      </w:pPr>
      <w:r w:rsidRPr="00227BB8">
        <w:rPr>
          <w:b w:val="0"/>
          <w:color w:val="000000"/>
        </w:rPr>
        <w:t>Laptop or desktop computers for development and testing</w:t>
      </w:r>
    </w:p>
    <w:p w14:paraId="29EFEA90" w14:textId="77777777" w:rsidR="00227BB8" w:rsidRPr="00227BB8" w:rsidRDefault="00227BB8" w:rsidP="00227BB8">
      <w:pPr>
        <w:numPr>
          <w:ilvl w:val="0"/>
          <w:numId w:val="10"/>
        </w:numPr>
        <w:pBdr>
          <w:top w:val="nil"/>
          <w:left w:val="nil"/>
          <w:bottom w:val="nil"/>
          <w:right w:val="nil"/>
          <w:between w:val="nil"/>
        </w:pBdr>
        <w:spacing w:line="360" w:lineRule="auto"/>
        <w:jc w:val="both"/>
        <w:rPr>
          <w:b w:val="0"/>
          <w:bCs/>
        </w:rPr>
      </w:pPr>
      <w:r w:rsidRPr="00227BB8">
        <w:rPr>
          <w:b w:val="0"/>
          <w:color w:val="000000"/>
        </w:rPr>
        <w:lastRenderedPageBreak/>
        <w:t>Mobile devices for testing the responsive web interface</w:t>
      </w:r>
    </w:p>
    <w:p w14:paraId="740664C2" w14:textId="77777777" w:rsidR="00227BB8" w:rsidRPr="00227BB8" w:rsidRDefault="00227BB8" w:rsidP="00227BB8">
      <w:pPr>
        <w:pStyle w:val="NormalWeb"/>
        <w:numPr>
          <w:ilvl w:val="0"/>
          <w:numId w:val="10"/>
        </w:numPr>
        <w:spacing w:line="360" w:lineRule="auto"/>
      </w:pPr>
      <w:r w:rsidRPr="00227BB8">
        <w:t>Stable internet connection for system deployment and immediate notification services.</w:t>
      </w:r>
    </w:p>
    <w:p w14:paraId="3732B81A" w14:textId="77777777" w:rsidR="00227BB8" w:rsidRPr="00227BB8" w:rsidRDefault="00227BB8" w:rsidP="00227BB8">
      <w:pPr>
        <w:jc w:val="both"/>
        <w:rPr>
          <w:lang w:eastAsia="en-PH"/>
        </w:rPr>
      </w:pPr>
    </w:p>
    <w:p w14:paraId="12DF560C" w14:textId="77777777" w:rsidR="00227BB8" w:rsidRDefault="00227BB8" w:rsidP="00DB0E68">
      <w:pPr>
        <w:pStyle w:val="Heading2"/>
        <w:rPr>
          <w:lang w:eastAsia="en-PH"/>
        </w:rPr>
      </w:pPr>
    </w:p>
    <w:p w14:paraId="34546D80" w14:textId="77777777" w:rsidR="00227BB8" w:rsidRDefault="00227BB8" w:rsidP="00227BB8">
      <w:pPr>
        <w:rPr>
          <w:lang w:eastAsia="en-PH"/>
        </w:rPr>
      </w:pPr>
    </w:p>
    <w:p w14:paraId="25F98744" w14:textId="77777777" w:rsidR="00227BB8" w:rsidRDefault="00227BB8" w:rsidP="00227BB8">
      <w:pPr>
        <w:rPr>
          <w:lang w:eastAsia="en-PH"/>
        </w:rPr>
      </w:pPr>
    </w:p>
    <w:p w14:paraId="70C70548" w14:textId="77777777" w:rsidR="00227BB8" w:rsidRDefault="00227BB8" w:rsidP="00227BB8">
      <w:pPr>
        <w:rPr>
          <w:lang w:eastAsia="en-PH"/>
        </w:rPr>
      </w:pPr>
    </w:p>
    <w:p w14:paraId="1E22833C" w14:textId="77777777" w:rsidR="00227BB8" w:rsidRDefault="00227BB8" w:rsidP="00227BB8">
      <w:pPr>
        <w:rPr>
          <w:lang w:eastAsia="en-PH"/>
        </w:rPr>
      </w:pPr>
    </w:p>
    <w:p w14:paraId="2D1153D0" w14:textId="77777777" w:rsidR="00227BB8" w:rsidRDefault="00227BB8" w:rsidP="00227BB8">
      <w:pPr>
        <w:rPr>
          <w:lang w:eastAsia="en-PH"/>
        </w:rPr>
      </w:pPr>
    </w:p>
    <w:p w14:paraId="0CC92330" w14:textId="77777777" w:rsidR="00227BB8" w:rsidRDefault="00227BB8" w:rsidP="00227BB8">
      <w:pPr>
        <w:rPr>
          <w:lang w:eastAsia="en-PH"/>
        </w:rPr>
      </w:pPr>
    </w:p>
    <w:p w14:paraId="1B57AD00" w14:textId="77777777" w:rsidR="00227BB8" w:rsidRDefault="00227BB8" w:rsidP="00227BB8">
      <w:pPr>
        <w:rPr>
          <w:lang w:eastAsia="en-PH"/>
        </w:rPr>
      </w:pPr>
    </w:p>
    <w:p w14:paraId="0D949432" w14:textId="77777777" w:rsidR="00227BB8" w:rsidRDefault="00227BB8" w:rsidP="00227BB8">
      <w:pPr>
        <w:rPr>
          <w:lang w:eastAsia="en-PH"/>
        </w:rPr>
      </w:pPr>
    </w:p>
    <w:p w14:paraId="180608AD" w14:textId="77777777" w:rsidR="00227BB8" w:rsidRDefault="00227BB8" w:rsidP="00227BB8">
      <w:pPr>
        <w:rPr>
          <w:lang w:eastAsia="en-PH"/>
        </w:rPr>
      </w:pPr>
    </w:p>
    <w:p w14:paraId="3A878567" w14:textId="77777777" w:rsidR="00227BB8" w:rsidRDefault="00227BB8" w:rsidP="00227BB8">
      <w:pPr>
        <w:rPr>
          <w:lang w:eastAsia="en-PH"/>
        </w:rPr>
      </w:pPr>
    </w:p>
    <w:p w14:paraId="7C158EDD" w14:textId="77777777" w:rsidR="00227BB8" w:rsidRDefault="00227BB8" w:rsidP="00227BB8">
      <w:pPr>
        <w:rPr>
          <w:lang w:eastAsia="en-PH"/>
        </w:rPr>
      </w:pPr>
    </w:p>
    <w:p w14:paraId="6216BB4E" w14:textId="77777777" w:rsidR="00227BB8" w:rsidRDefault="00227BB8" w:rsidP="00227BB8">
      <w:pPr>
        <w:rPr>
          <w:lang w:eastAsia="en-PH"/>
        </w:rPr>
      </w:pPr>
    </w:p>
    <w:p w14:paraId="1D1C8577" w14:textId="77777777" w:rsidR="00227BB8" w:rsidRDefault="00227BB8" w:rsidP="00227BB8">
      <w:pPr>
        <w:rPr>
          <w:lang w:eastAsia="en-PH"/>
        </w:rPr>
      </w:pPr>
    </w:p>
    <w:p w14:paraId="6A38EFCF" w14:textId="77777777" w:rsidR="00227BB8" w:rsidRDefault="00227BB8" w:rsidP="00227BB8">
      <w:pPr>
        <w:rPr>
          <w:lang w:eastAsia="en-PH"/>
        </w:rPr>
      </w:pPr>
    </w:p>
    <w:p w14:paraId="2554C047" w14:textId="77777777" w:rsidR="00227BB8" w:rsidRDefault="00227BB8" w:rsidP="00227BB8">
      <w:pPr>
        <w:rPr>
          <w:lang w:eastAsia="en-PH"/>
        </w:rPr>
      </w:pPr>
    </w:p>
    <w:p w14:paraId="3F6122BC" w14:textId="77777777" w:rsidR="00227BB8" w:rsidRDefault="00227BB8" w:rsidP="00227BB8">
      <w:pPr>
        <w:rPr>
          <w:lang w:eastAsia="en-PH"/>
        </w:rPr>
      </w:pPr>
    </w:p>
    <w:p w14:paraId="0C7E4FF4" w14:textId="77777777" w:rsidR="00227BB8" w:rsidRDefault="00227BB8" w:rsidP="00227BB8">
      <w:pPr>
        <w:rPr>
          <w:lang w:eastAsia="en-PH"/>
        </w:rPr>
      </w:pPr>
    </w:p>
    <w:p w14:paraId="64CE0C52" w14:textId="77777777" w:rsidR="00227BB8" w:rsidRDefault="00227BB8" w:rsidP="00227BB8">
      <w:pPr>
        <w:rPr>
          <w:lang w:eastAsia="en-PH"/>
        </w:rPr>
      </w:pPr>
    </w:p>
    <w:p w14:paraId="4FBB86F8" w14:textId="77777777" w:rsidR="00227BB8" w:rsidRDefault="00227BB8" w:rsidP="00227BB8">
      <w:pPr>
        <w:rPr>
          <w:lang w:eastAsia="en-PH"/>
        </w:rPr>
      </w:pPr>
    </w:p>
    <w:p w14:paraId="6835C87C" w14:textId="77777777" w:rsidR="00227BB8" w:rsidRDefault="00227BB8" w:rsidP="00227BB8">
      <w:pPr>
        <w:rPr>
          <w:lang w:eastAsia="en-PH"/>
        </w:rPr>
      </w:pPr>
    </w:p>
    <w:p w14:paraId="72592891" w14:textId="77777777" w:rsidR="00227BB8" w:rsidRDefault="00227BB8" w:rsidP="00227BB8">
      <w:pPr>
        <w:rPr>
          <w:lang w:eastAsia="en-PH"/>
        </w:rPr>
      </w:pPr>
    </w:p>
    <w:p w14:paraId="6176359D" w14:textId="77777777" w:rsidR="00227BB8" w:rsidRDefault="00227BB8" w:rsidP="00227BB8">
      <w:pPr>
        <w:rPr>
          <w:lang w:eastAsia="en-PH"/>
        </w:rPr>
      </w:pPr>
    </w:p>
    <w:p w14:paraId="0EF3BA74" w14:textId="77777777" w:rsidR="00227BB8" w:rsidRDefault="00227BB8" w:rsidP="00227BB8">
      <w:pPr>
        <w:rPr>
          <w:lang w:eastAsia="en-PH"/>
        </w:rPr>
      </w:pPr>
    </w:p>
    <w:p w14:paraId="3744B5A1" w14:textId="77777777" w:rsidR="00227BB8" w:rsidRDefault="00227BB8" w:rsidP="00227BB8">
      <w:pPr>
        <w:rPr>
          <w:lang w:eastAsia="en-PH"/>
        </w:rPr>
      </w:pPr>
    </w:p>
    <w:p w14:paraId="61F8B1E2" w14:textId="77777777" w:rsidR="00227BB8" w:rsidRDefault="00227BB8" w:rsidP="00227BB8">
      <w:pPr>
        <w:rPr>
          <w:lang w:eastAsia="en-PH"/>
        </w:rPr>
      </w:pPr>
    </w:p>
    <w:p w14:paraId="1CCD277C" w14:textId="77777777" w:rsidR="00227BB8" w:rsidRDefault="00227BB8" w:rsidP="00227BB8">
      <w:pPr>
        <w:rPr>
          <w:lang w:eastAsia="en-PH"/>
        </w:rPr>
      </w:pPr>
    </w:p>
    <w:p w14:paraId="0570879B" w14:textId="77777777" w:rsidR="00227BB8" w:rsidRDefault="00227BB8" w:rsidP="00227BB8">
      <w:pPr>
        <w:rPr>
          <w:lang w:eastAsia="en-PH"/>
        </w:rPr>
      </w:pPr>
    </w:p>
    <w:p w14:paraId="490F0AB1" w14:textId="77777777" w:rsidR="00227BB8" w:rsidRDefault="00227BB8" w:rsidP="00227BB8">
      <w:pPr>
        <w:rPr>
          <w:lang w:eastAsia="en-PH"/>
        </w:rPr>
      </w:pPr>
    </w:p>
    <w:p w14:paraId="611A09C8" w14:textId="77777777" w:rsidR="00227BB8" w:rsidRDefault="00227BB8" w:rsidP="00227BB8">
      <w:pPr>
        <w:rPr>
          <w:lang w:eastAsia="en-PH"/>
        </w:rPr>
      </w:pPr>
    </w:p>
    <w:p w14:paraId="3EF6238F" w14:textId="77777777" w:rsidR="00227BB8" w:rsidRDefault="00227BB8" w:rsidP="00227BB8">
      <w:pPr>
        <w:rPr>
          <w:lang w:eastAsia="en-PH"/>
        </w:rPr>
      </w:pPr>
    </w:p>
    <w:p w14:paraId="03BEFFFE" w14:textId="77777777" w:rsidR="00227BB8" w:rsidRDefault="00227BB8" w:rsidP="00227BB8">
      <w:pPr>
        <w:rPr>
          <w:lang w:eastAsia="en-PH"/>
        </w:rPr>
      </w:pPr>
    </w:p>
    <w:p w14:paraId="516F5AFC" w14:textId="77777777" w:rsidR="00227BB8" w:rsidRDefault="00227BB8" w:rsidP="00227BB8">
      <w:pPr>
        <w:rPr>
          <w:lang w:eastAsia="en-PH"/>
        </w:rPr>
      </w:pPr>
    </w:p>
    <w:p w14:paraId="380259BA" w14:textId="77777777" w:rsidR="00227BB8" w:rsidRDefault="00227BB8" w:rsidP="00227BB8">
      <w:pPr>
        <w:rPr>
          <w:lang w:eastAsia="en-PH"/>
        </w:rPr>
      </w:pPr>
    </w:p>
    <w:p w14:paraId="4D3908CA" w14:textId="77777777" w:rsidR="00227BB8" w:rsidRDefault="00227BB8" w:rsidP="00227BB8">
      <w:pPr>
        <w:rPr>
          <w:lang w:eastAsia="en-PH"/>
        </w:rPr>
      </w:pPr>
    </w:p>
    <w:p w14:paraId="20130D85" w14:textId="77777777" w:rsidR="00227BB8" w:rsidRDefault="00227BB8" w:rsidP="00227BB8">
      <w:pPr>
        <w:rPr>
          <w:lang w:eastAsia="en-PH"/>
        </w:rPr>
      </w:pPr>
    </w:p>
    <w:p w14:paraId="15FA5C85" w14:textId="77777777" w:rsidR="00227BB8" w:rsidRDefault="00227BB8" w:rsidP="00227BB8">
      <w:pPr>
        <w:rPr>
          <w:lang w:eastAsia="en-PH"/>
        </w:rPr>
      </w:pPr>
    </w:p>
    <w:p w14:paraId="40BC0C72" w14:textId="77777777" w:rsidR="00227BB8" w:rsidRPr="00227BB8" w:rsidRDefault="00227BB8" w:rsidP="00227BB8">
      <w:pPr>
        <w:rPr>
          <w:lang w:eastAsia="en-PH"/>
        </w:rPr>
      </w:pPr>
    </w:p>
    <w:p w14:paraId="4DCD17E4" w14:textId="6C32EECF" w:rsidR="00294F5B" w:rsidRDefault="00DB0E68" w:rsidP="00DB0E68">
      <w:pPr>
        <w:pStyle w:val="Heading2"/>
        <w:rPr>
          <w:lang w:eastAsia="en-PH"/>
        </w:rPr>
      </w:pPr>
      <w:r>
        <w:rPr>
          <w:lang w:eastAsia="en-PH"/>
        </w:rPr>
        <w:lastRenderedPageBreak/>
        <w:t>REQUIREMENTS ANALYSIS</w:t>
      </w:r>
    </w:p>
    <w:p w14:paraId="302BC544" w14:textId="77777777" w:rsidR="00DB0E68" w:rsidRPr="00DB0E68" w:rsidRDefault="00DB0E68" w:rsidP="00DB0E68">
      <w:pPr>
        <w:rPr>
          <w:lang w:eastAsia="en-PH"/>
        </w:rPr>
      </w:pPr>
    </w:p>
    <w:p w14:paraId="288B8DE3" w14:textId="77777777" w:rsidR="00DB0E68" w:rsidRPr="00DB0E68" w:rsidRDefault="00DB0E68" w:rsidP="00DB0E68">
      <w:pPr>
        <w:spacing w:line="360" w:lineRule="auto"/>
        <w:jc w:val="both"/>
        <w:rPr>
          <w:b w:val="0"/>
          <w:bCs/>
        </w:rPr>
      </w:pPr>
      <w:r w:rsidRPr="00DB0E68">
        <w:rPr>
          <w:b w:val="0"/>
        </w:rPr>
        <w:t>Interview-Based Problem Identification and System Mapping</w:t>
      </w:r>
    </w:p>
    <w:p w14:paraId="0CCF0ADF" w14:textId="77777777" w:rsidR="00DB0E68" w:rsidRPr="00DB0E68" w:rsidRDefault="00DB0E68" w:rsidP="00DB0E68">
      <w:pPr>
        <w:spacing w:line="360" w:lineRule="auto"/>
        <w:jc w:val="both"/>
        <w:rPr>
          <w:b w:val="0"/>
          <w:bCs/>
        </w:rPr>
      </w:pPr>
    </w:p>
    <w:p w14:paraId="6FEA747D" w14:textId="34C6F87F" w:rsidR="00DB0E68" w:rsidRDefault="00DB0E68" w:rsidP="00630311">
      <w:pPr>
        <w:spacing w:line="360" w:lineRule="auto"/>
        <w:ind w:firstLine="500"/>
        <w:jc w:val="both"/>
        <w:rPr>
          <w:b w:val="0"/>
        </w:rPr>
      </w:pPr>
      <w:r w:rsidRPr="00DB0E68">
        <w:rPr>
          <w:b w:val="0"/>
        </w:rPr>
        <w:t xml:space="preserve">The requirements of the ECP system were identified through interviews with the three primary user groups of the Engineering Laboratory of STI College Cotabato: The Administrator/Laboratory Custodian, Designated Faculty, and Students. The responses revealed several recurring issues and gaps in the current laboratory process. These findings </w:t>
      </w:r>
      <w:r w:rsidR="00F71BB8">
        <w:rPr>
          <w:b w:val="0"/>
        </w:rPr>
        <w:t>served</w:t>
      </w:r>
      <w:r w:rsidRPr="00DB0E68">
        <w:rPr>
          <w:b w:val="0"/>
        </w:rPr>
        <w:t xml:space="preserve"> as the primary basis for designing the proposed system</w:t>
      </w:r>
      <w:r w:rsidR="00F71BB8">
        <w:rPr>
          <w:b w:val="0"/>
        </w:rPr>
        <w:t>’s features</w:t>
      </w:r>
      <w:r w:rsidRPr="00DB0E68">
        <w:rPr>
          <w:b w:val="0"/>
        </w:rPr>
        <w:t>. A detailed mapping of interview findings to system features is presented in Table 1.</w:t>
      </w:r>
    </w:p>
    <w:p w14:paraId="17063969" w14:textId="77777777" w:rsidR="00630311" w:rsidRPr="00630311" w:rsidRDefault="00630311" w:rsidP="00630311">
      <w:pPr>
        <w:spacing w:line="360" w:lineRule="auto"/>
        <w:ind w:firstLine="500"/>
        <w:jc w:val="both"/>
        <w:rPr>
          <w:b w:val="0"/>
        </w:rPr>
      </w:pPr>
    </w:p>
    <w:tbl>
      <w:tblPr>
        <w:tblW w:w="95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7"/>
        <w:gridCol w:w="2786"/>
        <w:gridCol w:w="3513"/>
      </w:tblGrid>
      <w:tr w:rsidR="00DB0E68" w14:paraId="0A16EF9E" w14:textId="77777777" w:rsidTr="00DB0E68">
        <w:trPr>
          <w:tblHeader/>
          <w:jc w:val="center"/>
        </w:trPr>
        <w:tc>
          <w:tcPr>
            <w:tcW w:w="3287" w:type="dxa"/>
            <w:vAlign w:val="center"/>
          </w:tcPr>
          <w:p w14:paraId="1083E11D" w14:textId="77777777" w:rsidR="00DB0E68" w:rsidRPr="00DB0E68" w:rsidRDefault="00DB0E68" w:rsidP="00EF63E6">
            <w:pPr>
              <w:spacing w:line="276" w:lineRule="auto"/>
              <w:rPr>
                <w:bCs/>
              </w:rPr>
            </w:pPr>
            <w:r w:rsidRPr="00DB0E68">
              <w:rPr>
                <w:bCs/>
              </w:rPr>
              <w:t>Interview Findings</w:t>
            </w:r>
          </w:p>
        </w:tc>
        <w:tc>
          <w:tcPr>
            <w:tcW w:w="2786" w:type="dxa"/>
            <w:vAlign w:val="center"/>
          </w:tcPr>
          <w:p w14:paraId="2E5FD932" w14:textId="77777777" w:rsidR="00DB0E68" w:rsidRPr="00DB0E68" w:rsidRDefault="00DB0E68" w:rsidP="00EF63E6">
            <w:pPr>
              <w:spacing w:line="276" w:lineRule="auto"/>
              <w:rPr>
                <w:bCs/>
              </w:rPr>
            </w:pPr>
            <w:r w:rsidRPr="00DB0E68">
              <w:rPr>
                <w:bCs/>
              </w:rPr>
              <w:t>Identified Problem</w:t>
            </w:r>
          </w:p>
        </w:tc>
        <w:tc>
          <w:tcPr>
            <w:tcW w:w="3513" w:type="dxa"/>
            <w:vAlign w:val="center"/>
          </w:tcPr>
          <w:p w14:paraId="2E1C2DD4" w14:textId="77777777" w:rsidR="00DB0E68" w:rsidRPr="00DB0E68" w:rsidRDefault="00DB0E68" w:rsidP="00EF63E6">
            <w:pPr>
              <w:spacing w:line="276" w:lineRule="auto"/>
              <w:rPr>
                <w:bCs/>
              </w:rPr>
            </w:pPr>
            <w:r w:rsidRPr="00DB0E68">
              <w:rPr>
                <w:bCs/>
              </w:rPr>
              <w:t>Proposed System Feature</w:t>
            </w:r>
          </w:p>
        </w:tc>
      </w:tr>
      <w:tr w:rsidR="00DB0E68" w14:paraId="374F9BA5" w14:textId="77777777" w:rsidTr="00DB0E68">
        <w:trPr>
          <w:jc w:val="center"/>
        </w:trPr>
        <w:tc>
          <w:tcPr>
            <w:tcW w:w="3287" w:type="dxa"/>
            <w:vAlign w:val="center"/>
          </w:tcPr>
          <w:p w14:paraId="2CF32C75" w14:textId="77777777" w:rsidR="00DB0E68" w:rsidRPr="00DB0E68" w:rsidRDefault="00DB0E68" w:rsidP="00EF63E6">
            <w:pPr>
              <w:spacing w:line="276" w:lineRule="auto"/>
              <w:jc w:val="both"/>
              <w:rPr>
                <w:b w:val="0"/>
                <w:bCs/>
                <w:sz w:val="22"/>
              </w:rPr>
            </w:pPr>
            <w:r w:rsidRPr="00DB0E68">
              <w:rPr>
                <w:b w:val="0"/>
                <w:sz w:val="22"/>
              </w:rPr>
              <w:t>Students and faculty are not aware of how to check equipment availability.</w:t>
            </w:r>
          </w:p>
          <w:p w14:paraId="07FD56DB" w14:textId="77777777" w:rsidR="00DB0E68" w:rsidRPr="00DB0E68" w:rsidRDefault="00DB0E68" w:rsidP="00EF63E6">
            <w:pPr>
              <w:spacing w:line="276" w:lineRule="auto"/>
              <w:jc w:val="both"/>
              <w:rPr>
                <w:b w:val="0"/>
                <w:bCs/>
                <w:sz w:val="22"/>
              </w:rPr>
            </w:pPr>
          </w:p>
        </w:tc>
        <w:tc>
          <w:tcPr>
            <w:tcW w:w="2786" w:type="dxa"/>
            <w:vAlign w:val="center"/>
          </w:tcPr>
          <w:p w14:paraId="1CF9B493" w14:textId="77777777" w:rsidR="00DB0E68" w:rsidRPr="00DB0E68" w:rsidRDefault="00DB0E68" w:rsidP="00EF63E6">
            <w:pPr>
              <w:spacing w:line="276" w:lineRule="auto"/>
              <w:jc w:val="left"/>
              <w:rPr>
                <w:b w:val="0"/>
                <w:bCs/>
                <w:sz w:val="22"/>
              </w:rPr>
            </w:pPr>
            <w:r w:rsidRPr="00DB0E68">
              <w:rPr>
                <w:b w:val="0"/>
                <w:sz w:val="22"/>
              </w:rPr>
              <w:t>Lack of visibility of available equipment.</w:t>
            </w:r>
          </w:p>
          <w:p w14:paraId="32913AE7" w14:textId="77777777" w:rsidR="00DB0E68" w:rsidRPr="00DB0E68" w:rsidRDefault="00DB0E68" w:rsidP="00EF63E6">
            <w:pPr>
              <w:spacing w:line="276" w:lineRule="auto"/>
              <w:jc w:val="both"/>
              <w:rPr>
                <w:b w:val="0"/>
                <w:bCs/>
                <w:sz w:val="22"/>
              </w:rPr>
            </w:pPr>
          </w:p>
        </w:tc>
        <w:tc>
          <w:tcPr>
            <w:tcW w:w="3513" w:type="dxa"/>
            <w:vAlign w:val="center"/>
          </w:tcPr>
          <w:p w14:paraId="088D7F0C" w14:textId="77777777" w:rsidR="00DB0E68" w:rsidRPr="00DB0E68" w:rsidRDefault="00DB0E68" w:rsidP="00EF63E6">
            <w:pPr>
              <w:spacing w:line="276" w:lineRule="auto"/>
              <w:jc w:val="both"/>
              <w:rPr>
                <w:b w:val="0"/>
                <w:bCs/>
                <w:sz w:val="22"/>
              </w:rPr>
            </w:pPr>
            <w:r w:rsidRPr="00DB0E68">
              <w:rPr>
                <w:b w:val="0"/>
                <w:sz w:val="22"/>
              </w:rPr>
              <w:t>Inventory availability display showing equipment availability and status.</w:t>
            </w:r>
          </w:p>
        </w:tc>
      </w:tr>
      <w:tr w:rsidR="00DB0E68" w14:paraId="01D7BA6C" w14:textId="77777777" w:rsidTr="00DB0E68">
        <w:trPr>
          <w:jc w:val="center"/>
        </w:trPr>
        <w:tc>
          <w:tcPr>
            <w:tcW w:w="3287" w:type="dxa"/>
            <w:vAlign w:val="center"/>
          </w:tcPr>
          <w:p w14:paraId="0412C9D5" w14:textId="77777777" w:rsidR="00DB0E68" w:rsidRPr="00DB0E68" w:rsidRDefault="00DB0E68" w:rsidP="00EF63E6">
            <w:pPr>
              <w:spacing w:line="276" w:lineRule="auto"/>
              <w:jc w:val="both"/>
              <w:rPr>
                <w:b w:val="0"/>
                <w:bCs/>
                <w:sz w:val="22"/>
              </w:rPr>
            </w:pPr>
            <w:r w:rsidRPr="00DB0E68">
              <w:rPr>
                <w:b w:val="0"/>
                <w:sz w:val="22"/>
              </w:rPr>
              <w:t>The borrowing process is unclear or not commonly practiced.</w:t>
            </w:r>
          </w:p>
          <w:p w14:paraId="5FD5AF64" w14:textId="77777777" w:rsidR="00DB0E68" w:rsidRPr="00DB0E68" w:rsidRDefault="00DB0E68" w:rsidP="00EF63E6">
            <w:pPr>
              <w:spacing w:line="276" w:lineRule="auto"/>
              <w:jc w:val="both"/>
              <w:rPr>
                <w:b w:val="0"/>
                <w:bCs/>
                <w:sz w:val="22"/>
              </w:rPr>
            </w:pPr>
          </w:p>
        </w:tc>
        <w:tc>
          <w:tcPr>
            <w:tcW w:w="2786" w:type="dxa"/>
            <w:vAlign w:val="center"/>
          </w:tcPr>
          <w:p w14:paraId="23B68651" w14:textId="77777777" w:rsidR="00DB0E68" w:rsidRPr="00DB0E68" w:rsidRDefault="00DB0E68" w:rsidP="00EF63E6">
            <w:pPr>
              <w:spacing w:line="276" w:lineRule="auto"/>
              <w:jc w:val="left"/>
              <w:rPr>
                <w:b w:val="0"/>
                <w:bCs/>
                <w:sz w:val="22"/>
              </w:rPr>
            </w:pPr>
            <w:r w:rsidRPr="00DB0E68">
              <w:rPr>
                <w:b w:val="0"/>
                <w:sz w:val="22"/>
              </w:rPr>
              <w:t>Undefined and inconsistent borrowing workflow.</w:t>
            </w:r>
          </w:p>
          <w:p w14:paraId="2C4B95FD" w14:textId="77777777" w:rsidR="00DB0E68" w:rsidRPr="00DB0E68" w:rsidRDefault="00DB0E68" w:rsidP="00EF63E6">
            <w:pPr>
              <w:spacing w:line="276" w:lineRule="auto"/>
              <w:jc w:val="both"/>
              <w:rPr>
                <w:b w:val="0"/>
                <w:bCs/>
                <w:sz w:val="22"/>
              </w:rPr>
            </w:pPr>
          </w:p>
        </w:tc>
        <w:tc>
          <w:tcPr>
            <w:tcW w:w="3513" w:type="dxa"/>
            <w:vAlign w:val="center"/>
          </w:tcPr>
          <w:p w14:paraId="6AC5C61A" w14:textId="77777777" w:rsidR="00DB0E68" w:rsidRPr="00DB0E68" w:rsidRDefault="00DB0E68" w:rsidP="00EF63E6">
            <w:pPr>
              <w:spacing w:line="276" w:lineRule="auto"/>
              <w:jc w:val="both"/>
              <w:rPr>
                <w:b w:val="0"/>
                <w:bCs/>
                <w:sz w:val="22"/>
              </w:rPr>
            </w:pPr>
            <w:r w:rsidRPr="00DB0E68">
              <w:rPr>
                <w:b w:val="0"/>
                <w:sz w:val="22"/>
              </w:rPr>
              <w:t>Structured borrowing and returning workflow with guided steps.</w:t>
            </w:r>
          </w:p>
          <w:p w14:paraId="404DC051" w14:textId="77777777" w:rsidR="00DB0E68" w:rsidRPr="00DB0E68" w:rsidRDefault="00DB0E68" w:rsidP="00EF63E6">
            <w:pPr>
              <w:spacing w:line="276" w:lineRule="auto"/>
              <w:jc w:val="both"/>
              <w:rPr>
                <w:b w:val="0"/>
                <w:bCs/>
                <w:sz w:val="22"/>
              </w:rPr>
            </w:pPr>
          </w:p>
        </w:tc>
      </w:tr>
      <w:tr w:rsidR="00DB0E68" w14:paraId="68994B30" w14:textId="77777777" w:rsidTr="00DB0E68">
        <w:trPr>
          <w:jc w:val="center"/>
        </w:trPr>
        <w:tc>
          <w:tcPr>
            <w:tcW w:w="3287" w:type="dxa"/>
            <w:vAlign w:val="center"/>
          </w:tcPr>
          <w:p w14:paraId="4C17704A" w14:textId="77777777" w:rsidR="00DB0E68" w:rsidRPr="00DB0E68" w:rsidRDefault="00DB0E68" w:rsidP="00EF63E6">
            <w:pPr>
              <w:spacing w:line="276" w:lineRule="auto"/>
              <w:jc w:val="both"/>
              <w:rPr>
                <w:b w:val="0"/>
                <w:bCs/>
                <w:sz w:val="22"/>
              </w:rPr>
            </w:pPr>
            <w:r w:rsidRPr="00DB0E68">
              <w:rPr>
                <w:b w:val="0"/>
                <w:sz w:val="22"/>
              </w:rPr>
              <w:t>No clear way to track who borrowed equipment.</w:t>
            </w:r>
          </w:p>
          <w:p w14:paraId="3A3BA36C" w14:textId="77777777" w:rsidR="00DB0E68" w:rsidRPr="00DB0E68" w:rsidRDefault="00DB0E68" w:rsidP="00EF63E6">
            <w:pPr>
              <w:spacing w:line="276" w:lineRule="auto"/>
              <w:jc w:val="both"/>
              <w:rPr>
                <w:b w:val="0"/>
                <w:bCs/>
                <w:sz w:val="22"/>
              </w:rPr>
            </w:pPr>
          </w:p>
        </w:tc>
        <w:tc>
          <w:tcPr>
            <w:tcW w:w="2786" w:type="dxa"/>
            <w:vAlign w:val="center"/>
          </w:tcPr>
          <w:p w14:paraId="1CF93D3B" w14:textId="77777777" w:rsidR="00DB0E68" w:rsidRPr="00DB0E68" w:rsidRDefault="00DB0E68" w:rsidP="00EF63E6">
            <w:pPr>
              <w:spacing w:line="276" w:lineRule="auto"/>
              <w:jc w:val="both"/>
              <w:rPr>
                <w:b w:val="0"/>
                <w:bCs/>
                <w:sz w:val="22"/>
              </w:rPr>
            </w:pPr>
            <w:r w:rsidRPr="00DB0E68">
              <w:rPr>
                <w:b w:val="0"/>
                <w:sz w:val="22"/>
              </w:rPr>
              <w:t>Lack of tracking and accountability.</w:t>
            </w:r>
          </w:p>
          <w:p w14:paraId="20AEAF7E" w14:textId="77777777" w:rsidR="00DB0E68" w:rsidRPr="00DB0E68" w:rsidRDefault="00DB0E68" w:rsidP="00EF63E6">
            <w:pPr>
              <w:spacing w:line="276" w:lineRule="auto"/>
              <w:jc w:val="both"/>
              <w:rPr>
                <w:b w:val="0"/>
                <w:bCs/>
                <w:sz w:val="22"/>
              </w:rPr>
            </w:pPr>
          </w:p>
        </w:tc>
        <w:tc>
          <w:tcPr>
            <w:tcW w:w="3513" w:type="dxa"/>
            <w:vAlign w:val="center"/>
          </w:tcPr>
          <w:p w14:paraId="688F2AF2" w14:textId="77777777" w:rsidR="00DB0E68" w:rsidRPr="00DB0E68" w:rsidRDefault="00DB0E68" w:rsidP="00EF63E6">
            <w:pPr>
              <w:spacing w:line="276" w:lineRule="auto"/>
              <w:jc w:val="both"/>
              <w:rPr>
                <w:b w:val="0"/>
                <w:bCs/>
                <w:sz w:val="22"/>
              </w:rPr>
            </w:pPr>
            <w:r w:rsidRPr="00DB0E68">
              <w:rPr>
                <w:b w:val="0"/>
                <w:sz w:val="22"/>
              </w:rPr>
              <w:t>Records borrower identity, timestamps, and transaction details.</w:t>
            </w:r>
          </w:p>
          <w:p w14:paraId="576F6C44" w14:textId="77777777" w:rsidR="00DB0E68" w:rsidRPr="00DB0E68" w:rsidRDefault="00DB0E68" w:rsidP="00EF63E6">
            <w:pPr>
              <w:spacing w:line="276" w:lineRule="auto"/>
              <w:jc w:val="both"/>
              <w:rPr>
                <w:b w:val="0"/>
                <w:bCs/>
                <w:sz w:val="22"/>
              </w:rPr>
            </w:pPr>
          </w:p>
        </w:tc>
      </w:tr>
      <w:tr w:rsidR="00DB0E68" w14:paraId="7193BD0A" w14:textId="77777777" w:rsidTr="00DB0E68">
        <w:trPr>
          <w:jc w:val="center"/>
        </w:trPr>
        <w:tc>
          <w:tcPr>
            <w:tcW w:w="3287" w:type="dxa"/>
            <w:vAlign w:val="center"/>
          </w:tcPr>
          <w:p w14:paraId="5BE64C26" w14:textId="77777777" w:rsidR="00DB0E68" w:rsidRPr="00DB0E68" w:rsidRDefault="00DB0E68" w:rsidP="00EF63E6">
            <w:pPr>
              <w:spacing w:line="276" w:lineRule="auto"/>
              <w:jc w:val="both"/>
              <w:rPr>
                <w:b w:val="0"/>
                <w:bCs/>
                <w:sz w:val="22"/>
              </w:rPr>
            </w:pPr>
            <w:r w:rsidRPr="00DB0E68">
              <w:rPr>
                <w:b w:val="0"/>
                <w:sz w:val="22"/>
              </w:rPr>
              <w:t>Possible issues with responsibility for damaged or lost equipment.</w:t>
            </w:r>
          </w:p>
          <w:p w14:paraId="2D04343C" w14:textId="77777777" w:rsidR="00DB0E68" w:rsidRPr="00DB0E68" w:rsidRDefault="00DB0E68" w:rsidP="00EF63E6">
            <w:pPr>
              <w:spacing w:line="276" w:lineRule="auto"/>
              <w:jc w:val="both"/>
              <w:rPr>
                <w:b w:val="0"/>
                <w:bCs/>
                <w:sz w:val="22"/>
              </w:rPr>
            </w:pPr>
          </w:p>
        </w:tc>
        <w:tc>
          <w:tcPr>
            <w:tcW w:w="2786" w:type="dxa"/>
            <w:vAlign w:val="center"/>
          </w:tcPr>
          <w:p w14:paraId="1554A0E4" w14:textId="77777777" w:rsidR="00DB0E68" w:rsidRPr="00DB0E68" w:rsidRDefault="00DB0E68" w:rsidP="00EF63E6">
            <w:pPr>
              <w:spacing w:line="276" w:lineRule="auto"/>
              <w:jc w:val="left"/>
              <w:rPr>
                <w:b w:val="0"/>
                <w:bCs/>
                <w:sz w:val="22"/>
              </w:rPr>
            </w:pPr>
            <w:r w:rsidRPr="00DB0E68">
              <w:rPr>
                <w:b w:val="0"/>
                <w:sz w:val="22"/>
              </w:rPr>
              <w:t>No accountability mechanism.</w:t>
            </w:r>
          </w:p>
          <w:p w14:paraId="6AACFC0E" w14:textId="77777777" w:rsidR="00DB0E68" w:rsidRPr="00DB0E68" w:rsidRDefault="00DB0E68" w:rsidP="00EF63E6">
            <w:pPr>
              <w:spacing w:line="276" w:lineRule="auto"/>
              <w:jc w:val="left"/>
              <w:rPr>
                <w:b w:val="0"/>
                <w:bCs/>
                <w:sz w:val="22"/>
              </w:rPr>
            </w:pPr>
          </w:p>
        </w:tc>
        <w:tc>
          <w:tcPr>
            <w:tcW w:w="3513" w:type="dxa"/>
            <w:vAlign w:val="center"/>
          </w:tcPr>
          <w:p w14:paraId="094E8BE4" w14:textId="77777777" w:rsidR="00DB0E68" w:rsidRPr="00DB0E68" w:rsidRDefault="00DB0E68" w:rsidP="00EF63E6">
            <w:pPr>
              <w:spacing w:line="276" w:lineRule="auto"/>
              <w:jc w:val="both"/>
              <w:rPr>
                <w:b w:val="0"/>
                <w:bCs/>
                <w:sz w:val="22"/>
              </w:rPr>
            </w:pPr>
            <w:r w:rsidRPr="00DB0E68">
              <w:rPr>
                <w:b w:val="0"/>
                <w:sz w:val="22"/>
              </w:rPr>
              <w:t>Links equipment condition and damage reports to specific users and transactions.</w:t>
            </w:r>
          </w:p>
          <w:p w14:paraId="25596566" w14:textId="77777777" w:rsidR="00DB0E68" w:rsidRPr="00DB0E68" w:rsidRDefault="00DB0E68" w:rsidP="00EF63E6">
            <w:pPr>
              <w:spacing w:line="276" w:lineRule="auto"/>
              <w:jc w:val="both"/>
              <w:rPr>
                <w:b w:val="0"/>
                <w:bCs/>
                <w:sz w:val="22"/>
              </w:rPr>
            </w:pPr>
          </w:p>
        </w:tc>
      </w:tr>
      <w:tr w:rsidR="00DB0E68" w14:paraId="31F3E198" w14:textId="77777777" w:rsidTr="00DB0E68">
        <w:trPr>
          <w:jc w:val="center"/>
        </w:trPr>
        <w:tc>
          <w:tcPr>
            <w:tcW w:w="3287" w:type="dxa"/>
            <w:vAlign w:val="center"/>
          </w:tcPr>
          <w:p w14:paraId="4BC8114F" w14:textId="77777777" w:rsidR="00DB0E68" w:rsidRPr="00DB0E68" w:rsidRDefault="00DB0E68" w:rsidP="00EF63E6">
            <w:pPr>
              <w:spacing w:line="276" w:lineRule="auto"/>
              <w:jc w:val="both"/>
              <w:rPr>
                <w:b w:val="0"/>
                <w:bCs/>
                <w:sz w:val="22"/>
              </w:rPr>
            </w:pPr>
            <w:r w:rsidRPr="00DB0E68">
              <w:rPr>
                <w:b w:val="0"/>
                <w:sz w:val="22"/>
              </w:rPr>
              <w:t>Students experience confusion and delays during lab activities.</w:t>
            </w:r>
          </w:p>
          <w:p w14:paraId="554CD419" w14:textId="77777777" w:rsidR="00DB0E68" w:rsidRPr="00DB0E68" w:rsidRDefault="00DB0E68" w:rsidP="00EF63E6">
            <w:pPr>
              <w:spacing w:line="276" w:lineRule="auto"/>
              <w:jc w:val="both"/>
              <w:rPr>
                <w:b w:val="0"/>
                <w:bCs/>
                <w:sz w:val="22"/>
              </w:rPr>
            </w:pPr>
          </w:p>
        </w:tc>
        <w:tc>
          <w:tcPr>
            <w:tcW w:w="2786" w:type="dxa"/>
            <w:vAlign w:val="center"/>
          </w:tcPr>
          <w:p w14:paraId="7F719919" w14:textId="77777777" w:rsidR="00DB0E68" w:rsidRPr="00DB0E68" w:rsidRDefault="00DB0E68" w:rsidP="00EF63E6">
            <w:pPr>
              <w:spacing w:line="276" w:lineRule="auto"/>
              <w:jc w:val="left"/>
              <w:rPr>
                <w:b w:val="0"/>
                <w:bCs/>
                <w:sz w:val="22"/>
              </w:rPr>
            </w:pPr>
            <w:r w:rsidRPr="00DB0E68">
              <w:rPr>
                <w:b w:val="0"/>
                <w:sz w:val="22"/>
              </w:rPr>
              <w:t>Inefficient and manual processes.</w:t>
            </w:r>
          </w:p>
          <w:p w14:paraId="440B4200" w14:textId="77777777" w:rsidR="00DB0E68" w:rsidRPr="00DB0E68" w:rsidRDefault="00DB0E68" w:rsidP="00EF63E6">
            <w:pPr>
              <w:spacing w:line="276" w:lineRule="auto"/>
              <w:jc w:val="left"/>
              <w:rPr>
                <w:b w:val="0"/>
                <w:bCs/>
                <w:sz w:val="22"/>
              </w:rPr>
            </w:pPr>
          </w:p>
        </w:tc>
        <w:tc>
          <w:tcPr>
            <w:tcW w:w="3513" w:type="dxa"/>
            <w:vAlign w:val="center"/>
          </w:tcPr>
          <w:p w14:paraId="7EEFE5D1" w14:textId="77777777" w:rsidR="00DB0E68" w:rsidRPr="00DB0E68" w:rsidRDefault="00DB0E68" w:rsidP="00EF63E6">
            <w:pPr>
              <w:spacing w:line="276" w:lineRule="auto"/>
              <w:jc w:val="both"/>
              <w:rPr>
                <w:b w:val="0"/>
                <w:bCs/>
                <w:sz w:val="22"/>
              </w:rPr>
            </w:pPr>
            <w:r w:rsidRPr="00DB0E68">
              <w:rPr>
                <w:b w:val="0"/>
                <w:sz w:val="22"/>
              </w:rPr>
              <w:t>Automated request and approval system.</w:t>
            </w:r>
          </w:p>
          <w:p w14:paraId="545091BD" w14:textId="77777777" w:rsidR="00DB0E68" w:rsidRPr="00DB0E68" w:rsidRDefault="00DB0E68" w:rsidP="00EF63E6">
            <w:pPr>
              <w:spacing w:line="276" w:lineRule="auto"/>
              <w:jc w:val="both"/>
              <w:rPr>
                <w:b w:val="0"/>
                <w:bCs/>
                <w:sz w:val="22"/>
              </w:rPr>
            </w:pPr>
          </w:p>
        </w:tc>
      </w:tr>
      <w:tr w:rsidR="00DB0E68" w14:paraId="1CE8A6A2" w14:textId="77777777" w:rsidTr="00DB0E68">
        <w:trPr>
          <w:jc w:val="center"/>
        </w:trPr>
        <w:tc>
          <w:tcPr>
            <w:tcW w:w="3287" w:type="dxa"/>
            <w:vAlign w:val="center"/>
          </w:tcPr>
          <w:p w14:paraId="74224734" w14:textId="77777777" w:rsidR="00DB0E68" w:rsidRPr="00DB0E68" w:rsidRDefault="00DB0E68" w:rsidP="00EF63E6">
            <w:pPr>
              <w:spacing w:line="276" w:lineRule="auto"/>
              <w:jc w:val="both"/>
              <w:rPr>
                <w:b w:val="0"/>
                <w:bCs/>
                <w:sz w:val="22"/>
              </w:rPr>
            </w:pPr>
            <w:r w:rsidRPr="00DB0E68">
              <w:rPr>
                <w:b w:val="0"/>
                <w:sz w:val="22"/>
              </w:rPr>
              <w:t>No notification or reminder system.</w:t>
            </w:r>
          </w:p>
          <w:p w14:paraId="62127E90" w14:textId="77777777" w:rsidR="00DB0E68" w:rsidRPr="00DB0E68" w:rsidRDefault="00DB0E68" w:rsidP="00EF63E6">
            <w:pPr>
              <w:spacing w:line="276" w:lineRule="auto"/>
              <w:jc w:val="both"/>
              <w:rPr>
                <w:b w:val="0"/>
                <w:bCs/>
                <w:sz w:val="22"/>
              </w:rPr>
            </w:pPr>
          </w:p>
        </w:tc>
        <w:tc>
          <w:tcPr>
            <w:tcW w:w="2786" w:type="dxa"/>
            <w:vAlign w:val="center"/>
          </w:tcPr>
          <w:p w14:paraId="7A8E5112" w14:textId="77777777" w:rsidR="00DB0E68" w:rsidRPr="00DB0E68" w:rsidRDefault="00DB0E68" w:rsidP="00EF63E6">
            <w:pPr>
              <w:spacing w:line="276" w:lineRule="auto"/>
              <w:jc w:val="left"/>
              <w:rPr>
                <w:b w:val="0"/>
                <w:bCs/>
                <w:sz w:val="22"/>
              </w:rPr>
            </w:pPr>
            <w:r w:rsidRPr="00DB0E68">
              <w:rPr>
                <w:b w:val="0"/>
                <w:sz w:val="22"/>
              </w:rPr>
              <w:t>Lack of communication and follow-ups.</w:t>
            </w:r>
          </w:p>
          <w:p w14:paraId="40C91BEC" w14:textId="77777777" w:rsidR="00DB0E68" w:rsidRPr="00DB0E68" w:rsidRDefault="00DB0E68" w:rsidP="00EF63E6">
            <w:pPr>
              <w:spacing w:line="276" w:lineRule="auto"/>
              <w:jc w:val="left"/>
              <w:rPr>
                <w:b w:val="0"/>
                <w:bCs/>
                <w:sz w:val="22"/>
              </w:rPr>
            </w:pPr>
          </w:p>
        </w:tc>
        <w:tc>
          <w:tcPr>
            <w:tcW w:w="3513" w:type="dxa"/>
            <w:vAlign w:val="center"/>
          </w:tcPr>
          <w:p w14:paraId="7E40F44A" w14:textId="77777777" w:rsidR="00DB0E68" w:rsidRPr="00DB0E68" w:rsidRDefault="00DB0E68" w:rsidP="00EF63E6">
            <w:pPr>
              <w:spacing w:line="276" w:lineRule="auto"/>
              <w:jc w:val="both"/>
              <w:rPr>
                <w:b w:val="0"/>
                <w:bCs/>
                <w:sz w:val="22"/>
              </w:rPr>
            </w:pPr>
            <w:r w:rsidRPr="00DB0E68">
              <w:rPr>
                <w:b w:val="0"/>
                <w:sz w:val="22"/>
              </w:rPr>
              <w:t>Push notifications for confirmations and reminders.</w:t>
            </w:r>
          </w:p>
        </w:tc>
      </w:tr>
      <w:tr w:rsidR="00DB0E68" w14:paraId="06356884" w14:textId="77777777" w:rsidTr="00DB0E68">
        <w:trPr>
          <w:jc w:val="center"/>
        </w:trPr>
        <w:tc>
          <w:tcPr>
            <w:tcW w:w="3287" w:type="dxa"/>
            <w:vAlign w:val="center"/>
          </w:tcPr>
          <w:p w14:paraId="244D501F" w14:textId="77777777" w:rsidR="00DB0E68" w:rsidRPr="00DB0E68" w:rsidRDefault="00DB0E68" w:rsidP="00EF63E6">
            <w:pPr>
              <w:spacing w:line="276" w:lineRule="auto"/>
              <w:jc w:val="both"/>
              <w:rPr>
                <w:b w:val="0"/>
                <w:bCs/>
                <w:sz w:val="22"/>
              </w:rPr>
            </w:pPr>
            <w:r w:rsidRPr="00DB0E68">
              <w:rPr>
                <w:b w:val="0"/>
                <w:sz w:val="22"/>
              </w:rPr>
              <w:t>Faculty expect involvement in approval and monitoring.</w:t>
            </w:r>
          </w:p>
          <w:p w14:paraId="450782BD" w14:textId="77777777" w:rsidR="00DB0E68" w:rsidRPr="00DB0E68" w:rsidRDefault="00DB0E68" w:rsidP="00EF63E6">
            <w:pPr>
              <w:spacing w:line="276" w:lineRule="auto"/>
              <w:jc w:val="both"/>
              <w:rPr>
                <w:b w:val="0"/>
                <w:bCs/>
                <w:sz w:val="22"/>
              </w:rPr>
            </w:pPr>
          </w:p>
        </w:tc>
        <w:tc>
          <w:tcPr>
            <w:tcW w:w="2786" w:type="dxa"/>
            <w:vAlign w:val="center"/>
          </w:tcPr>
          <w:p w14:paraId="4C2F5F75" w14:textId="77777777" w:rsidR="00DB0E68" w:rsidRPr="00DB0E68" w:rsidRDefault="00DB0E68" w:rsidP="00EF63E6">
            <w:pPr>
              <w:spacing w:line="276" w:lineRule="auto"/>
              <w:jc w:val="both"/>
              <w:rPr>
                <w:b w:val="0"/>
                <w:bCs/>
                <w:sz w:val="22"/>
              </w:rPr>
            </w:pPr>
            <w:r w:rsidRPr="00DB0E68">
              <w:rPr>
                <w:b w:val="0"/>
                <w:sz w:val="22"/>
              </w:rPr>
              <w:t>No defined user roles.</w:t>
            </w:r>
          </w:p>
          <w:p w14:paraId="506DDA54" w14:textId="77777777" w:rsidR="00DB0E68" w:rsidRPr="00DB0E68" w:rsidRDefault="00DB0E68" w:rsidP="00EF63E6">
            <w:pPr>
              <w:spacing w:line="276" w:lineRule="auto"/>
              <w:jc w:val="both"/>
              <w:rPr>
                <w:b w:val="0"/>
                <w:bCs/>
                <w:sz w:val="22"/>
              </w:rPr>
            </w:pPr>
          </w:p>
        </w:tc>
        <w:tc>
          <w:tcPr>
            <w:tcW w:w="3513" w:type="dxa"/>
            <w:vAlign w:val="center"/>
          </w:tcPr>
          <w:p w14:paraId="215DA5A7" w14:textId="77777777" w:rsidR="00DB0E68" w:rsidRPr="00DB0E68" w:rsidRDefault="00DB0E68" w:rsidP="00EF63E6">
            <w:pPr>
              <w:spacing w:line="276" w:lineRule="auto"/>
              <w:jc w:val="both"/>
              <w:rPr>
                <w:b w:val="0"/>
                <w:bCs/>
                <w:sz w:val="22"/>
              </w:rPr>
            </w:pPr>
            <w:r w:rsidRPr="00DB0E68">
              <w:rPr>
                <w:b w:val="0"/>
                <w:sz w:val="22"/>
              </w:rPr>
              <w:t>Role-based access control (Admin, Faculty, Student).</w:t>
            </w:r>
          </w:p>
          <w:p w14:paraId="20A8C90B" w14:textId="77777777" w:rsidR="00DB0E68" w:rsidRPr="00DB0E68" w:rsidRDefault="00DB0E68" w:rsidP="00EF63E6">
            <w:pPr>
              <w:spacing w:line="276" w:lineRule="auto"/>
              <w:jc w:val="both"/>
              <w:rPr>
                <w:b w:val="0"/>
                <w:bCs/>
                <w:sz w:val="22"/>
              </w:rPr>
            </w:pPr>
          </w:p>
        </w:tc>
      </w:tr>
      <w:tr w:rsidR="00DB0E68" w14:paraId="3C2CC807" w14:textId="77777777" w:rsidTr="00DB0E68">
        <w:trPr>
          <w:jc w:val="center"/>
        </w:trPr>
        <w:tc>
          <w:tcPr>
            <w:tcW w:w="3287" w:type="dxa"/>
            <w:vAlign w:val="center"/>
          </w:tcPr>
          <w:p w14:paraId="49F7484D" w14:textId="77777777" w:rsidR="00DB0E68" w:rsidRPr="00DB0E68" w:rsidRDefault="00DB0E68" w:rsidP="00EF63E6">
            <w:pPr>
              <w:spacing w:line="276" w:lineRule="auto"/>
              <w:jc w:val="both"/>
              <w:rPr>
                <w:b w:val="0"/>
                <w:bCs/>
                <w:sz w:val="22"/>
              </w:rPr>
            </w:pPr>
            <w:r w:rsidRPr="00DB0E68">
              <w:rPr>
                <w:b w:val="0"/>
                <w:sz w:val="22"/>
              </w:rPr>
              <w:t>Difficulty handling multiple borrowing requests.</w:t>
            </w:r>
          </w:p>
          <w:p w14:paraId="2E9D7C3A" w14:textId="77777777" w:rsidR="00DB0E68" w:rsidRPr="00DB0E68" w:rsidRDefault="00DB0E68" w:rsidP="00EF63E6">
            <w:pPr>
              <w:spacing w:line="276" w:lineRule="auto"/>
              <w:jc w:val="both"/>
              <w:rPr>
                <w:b w:val="0"/>
                <w:bCs/>
                <w:sz w:val="22"/>
              </w:rPr>
            </w:pPr>
          </w:p>
        </w:tc>
        <w:tc>
          <w:tcPr>
            <w:tcW w:w="2786" w:type="dxa"/>
            <w:vAlign w:val="center"/>
          </w:tcPr>
          <w:p w14:paraId="6AB39722" w14:textId="77777777" w:rsidR="00DB0E68" w:rsidRPr="00DB0E68" w:rsidRDefault="00DB0E68" w:rsidP="00EF63E6">
            <w:pPr>
              <w:spacing w:line="276" w:lineRule="auto"/>
              <w:jc w:val="left"/>
              <w:rPr>
                <w:b w:val="0"/>
                <w:bCs/>
                <w:sz w:val="22"/>
              </w:rPr>
            </w:pPr>
            <w:r w:rsidRPr="00DB0E68">
              <w:rPr>
                <w:b w:val="0"/>
                <w:sz w:val="22"/>
              </w:rPr>
              <w:t>No conflict management system.</w:t>
            </w:r>
          </w:p>
          <w:p w14:paraId="06B9D9EF" w14:textId="77777777" w:rsidR="00DB0E68" w:rsidRPr="00DB0E68" w:rsidRDefault="00DB0E68" w:rsidP="00EF63E6">
            <w:pPr>
              <w:spacing w:line="276" w:lineRule="auto"/>
              <w:jc w:val="left"/>
              <w:rPr>
                <w:b w:val="0"/>
                <w:bCs/>
                <w:sz w:val="22"/>
              </w:rPr>
            </w:pPr>
          </w:p>
        </w:tc>
        <w:tc>
          <w:tcPr>
            <w:tcW w:w="3513" w:type="dxa"/>
            <w:vAlign w:val="center"/>
          </w:tcPr>
          <w:p w14:paraId="22EA4C7D" w14:textId="77777777" w:rsidR="00DB0E68" w:rsidRPr="00DB0E68" w:rsidRDefault="00DB0E68" w:rsidP="00EF63E6">
            <w:pPr>
              <w:spacing w:line="276" w:lineRule="auto"/>
              <w:jc w:val="both"/>
              <w:rPr>
                <w:b w:val="0"/>
                <w:bCs/>
                <w:sz w:val="22"/>
              </w:rPr>
            </w:pPr>
            <w:r w:rsidRPr="00DB0E68">
              <w:rPr>
                <w:b w:val="0"/>
                <w:sz w:val="22"/>
              </w:rPr>
              <w:t>Availability checking and request validation.</w:t>
            </w:r>
          </w:p>
          <w:p w14:paraId="118526C3" w14:textId="77777777" w:rsidR="00DB0E68" w:rsidRPr="00DB0E68" w:rsidRDefault="00DB0E68" w:rsidP="00EF63E6">
            <w:pPr>
              <w:spacing w:line="276" w:lineRule="auto"/>
              <w:jc w:val="both"/>
              <w:rPr>
                <w:b w:val="0"/>
                <w:bCs/>
                <w:sz w:val="22"/>
              </w:rPr>
            </w:pPr>
          </w:p>
        </w:tc>
      </w:tr>
    </w:tbl>
    <w:p w14:paraId="1D028F6F" w14:textId="2BAAAC0A" w:rsidR="00DB0E68" w:rsidRPr="00DB0E68" w:rsidRDefault="00DB0E68" w:rsidP="00DB0E68">
      <w:pPr>
        <w:pStyle w:val="Heading4"/>
        <w:spacing w:line="360" w:lineRule="auto"/>
        <w:rPr>
          <w:rFonts w:ascii="Times New Roman" w:hAnsi="Times New Roman" w:cs="Times New Roman"/>
          <w:b w:val="0"/>
          <w:bCs/>
          <w:color w:val="000000" w:themeColor="text1"/>
          <w:sz w:val="27"/>
          <w:szCs w:val="27"/>
        </w:rPr>
      </w:pPr>
      <w:r w:rsidRPr="00DB0E68">
        <w:rPr>
          <w:rFonts w:ascii="Times New Roman" w:hAnsi="Times New Roman" w:cs="Times New Roman"/>
          <w:b w:val="0"/>
          <w:bCs/>
          <w:color w:val="000000" w:themeColor="text1"/>
        </w:rPr>
        <w:lastRenderedPageBreak/>
        <w:t>Table 1. Mapping of Interview Findings to Proposed System Features</w:t>
      </w:r>
    </w:p>
    <w:p w14:paraId="2D25DA66" w14:textId="77777777" w:rsidR="00DB0E68" w:rsidRDefault="00DB0E68" w:rsidP="00DB0E68">
      <w:pPr>
        <w:spacing w:line="360" w:lineRule="auto"/>
        <w:jc w:val="both"/>
        <w:rPr>
          <w:b w:val="0"/>
        </w:rPr>
      </w:pPr>
    </w:p>
    <w:p w14:paraId="06455577" w14:textId="77777777" w:rsidR="00DB0E68" w:rsidRPr="00DB0E68" w:rsidRDefault="00DB0E68" w:rsidP="00DB0E68">
      <w:pPr>
        <w:spacing w:line="360" w:lineRule="auto"/>
        <w:jc w:val="both"/>
        <w:rPr>
          <w:b w:val="0"/>
          <w:bCs/>
        </w:rPr>
      </w:pPr>
      <w:r w:rsidRPr="00DB0E68">
        <w:rPr>
          <w:b w:val="0"/>
        </w:rPr>
        <w:t>As shown in Table 1, each identified problem from the interviews is directly addressed by a corresponding system feature, ensuring that the proposed system is grounded in actual user needs.</w:t>
      </w:r>
    </w:p>
    <w:p w14:paraId="7C3DEFFE" w14:textId="77777777" w:rsidR="00DB0E68" w:rsidRPr="00DB0E68" w:rsidRDefault="00DB0E68" w:rsidP="00DB0E68">
      <w:pPr>
        <w:spacing w:line="360" w:lineRule="auto"/>
        <w:ind w:firstLine="500"/>
        <w:jc w:val="both"/>
        <w:rPr>
          <w:b w:val="0"/>
        </w:rPr>
      </w:pPr>
    </w:p>
    <w:p w14:paraId="1595D4FE" w14:textId="77777777" w:rsidR="00DB0E68" w:rsidRPr="00DB0E68" w:rsidRDefault="00DB0E68" w:rsidP="00DB0E68">
      <w:pPr>
        <w:spacing w:line="360" w:lineRule="auto"/>
        <w:jc w:val="both"/>
        <w:rPr>
          <w:bCs/>
        </w:rPr>
      </w:pPr>
      <w:r w:rsidRPr="00DB0E68">
        <w:rPr>
          <w:bCs/>
        </w:rPr>
        <w:t>Data-Driven System Design</w:t>
      </w:r>
    </w:p>
    <w:p w14:paraId="3018D8C2" w14:textId="77777777" w:rsidR="00DB0E68" w:rsidRDefault="00DB0E68" w:rsidP="00DB0E68">
      <w:pPr>
        <w:spacing w:line="360" w:lineRule="auto"/>
        <w:jc w:val="both"/>
      </w:pPr>
    </w:p>
    <w:p w14:paraId="44406511" w14:textId="22095133" w:rsidR="00DB0E68" w:rsidRPr="00DB0E68" w:rsidRDefault="00DB0E68" w:rsidP="00DB0E68">
      <w:pPr>
        <w:spacing w:line="360" w:lineRule="auto"/>
        <w:jc w:val="both"/>
        <w:rPr>
          <w:b w:val="0"/>
        </w:rPr>
      </w:pPr>
      <w:r w:rsidRPr="00DB0E68">
        <w:rPr>
          <w:b w:val="0"/>
        </w:rPr>
        <w:t>The design of the ECP system follows a data-driven approach: problems were identified through direct interviews with stakeholders, validated through field observation, and translated into specific system features. This ensures that each feature system directly responds to real user needs rather than assumptions.</w:t>
      </w:r>
    </w:p>
    <w:p w14:paraId="757207CD" w14:textId="77777777" w:rsidR="00DB0E68" w:rsidRDefault="00DB0E68" w:rsidP="00DB0E68">
      <w:pPr>
        <w:spacing w:line="360" w:lineRule="auto"/>
        <w:ind w:firstLine="500"/>
        <w:jc w:val="both"/>
      </w:pPr>
    </w:p>
    <w:p w14:paraId="32A24061" w14:textId="77777777" w:rsidR="00DB0E68" w:rsidRPr="00DB0E68" w:rsidRDefault="00DB0E68" w:rsidP="00DB0E68">
      <w:pPr>
        <w:spacing w:line="360" w:lineRule="auto"/>
        <w:jc w:val="both"/>
        <w:rPr>
          <w:b w:val="0"/>
          <w:bCs/>
        </w:rPr>
      </w:pPr>
      <w:r w:rsidRPr="00DB0E68">
        <w:rPr>
          <w:b w:val="0"/>
        </w:rPr>
        <w:t>The primary users of the system are as follows:</w:t>
      </w:r>
    </w:p>
    <w:p w14:paraId="158C9B4A" w14:textId="77777777" w:rsidR="00DB0E68" w:rsidRDefault="00DB0E68" w:rsidP="00DB0E68">
      <w:pPr>
        <w:spacing w:line="360" w:lineRule="auto"/>
        <w:ind w:firstLine="500"/>
        <w:jc w:val="both"/>
        <w:rPr>
          <w:b w:val="0"/>
          <w:bCs/>
        </w:rPr>
      </w:pPr>
    </w:p>
    <w:p w14:paraId="4E2E1563" w14:textId="77777777" w:rsidR="00DB0E68" w:rsidRPr="00DB0E68" w:rsidRDefault="00DB0E68" w:rsidP="00DB0E68">
      <w:pPr>
        <w:spacing w:before="100" w:after="60" w:line="360" w:lineRule="auto"/>
        <w:jc w:val="both"/>
      </w:pPr>
      <w:r w:rsidRPr="00DB0E68">
        <w:rPr>
          <w:bCs/>
        </w:rPr>
        <w:t>Administrator/Laboratory Custodian</w:t>
      </w:r>
    </w:p>
    <w:p w14:paraId="58F756F2" w14:textId="77777777" w:rsidR="00DB0E68" w:rsidRPr="00DB0E68" w:rsidRDefault="00DB0E68" w:rsidP="00DB0E68">
      <w:pPr>
        <w:spacing w:line="360" w:lineRule="auto"/>
        <w:jc w:val="both"/>
        <w:rPr>
          <w:b w:val="0"/>
        </w:rPr>
      </w:pPr>
      <w:r w:rsidRPr="00DB0E68">
        <w:rPr>
          <w:b w:val="0"/>
        </w:rPr>
        <w:t>The Administrator/Laboratory Custodian manages equipment records, inventory monitoring, transaction records, and overall laboratory operations. The Administrator/Laboratory Custodian primarily reviews and approves student borrowing requests. If unavailable, the Designated Faculty may review and approve borrowing requests related to assigned laboratory courses or subject areas. Faculty borrowing transactions for instructional or laboratory purposes do not require approval; however, these transactions are still recorded and monitored by the system for accountability and inventory tracking.</w:t>
      </w:r>
    </w:p>
    <w:p w14:paraId="23CF75E8" w14:textId="77777777" w:rsidR="00DB0E68" w:rsidRPr="00CD773A" w:rsidRDefault="00DB0E68" w:rsidP="00DB0E68">
      <w:pPr>
        <w:spacing w:line="360" w:lineRule="auto"/>
        <w:jc w:val="both"/>
      </w:pPr>
    </w:p>
    <w:p w14:paraId="68EAFFA6" w14:textId="77777777" w:rsidR="00DB0E68" w:rsidRPr="00DB0E68" w:rsidRDefault="00DB0E68" w:rsidP="00DB0E68">
      <w:pPr>
        <w:spacing w:before="100" w:after="60" w:line="360" w:lineRule="auto"/>
        <w:jc w:val="both"/>
      </w:pPr>
      <w:r w:rsidRPr="00DB0E68">
        <w:rPr>
          <w:bCs/>
        </w:rPr>
        <w:t>Designated Faculty</w:t>
      </w:r>
    </w:p>
    <w:p w14:paraId="1A5E7041" w14:textId="77777777" w:rsidR="00DB0E68" w:rsidRPr="00DB0E68" w:rsidRDefault="00DB0E68" w:rsidP="00DB0E68">
      <w:pPr>
        <w:spacing w:line="360" w:lineRule="auto"/>
        <w:jc w:val="both"/>
        <w:rPr>
          <w:b w:val="0"/>
        </w:rPr>
      </w:pPr>
      <w:r w:rsidRPr="00DB0E68">
        <w:rPr>
          <w:b w:val="0"/>
        </w:rPr>
        <w:t>Faculty may perform direct borrowing transactions for instructional or laboratory purposes without requiring approval. However, all Designated Faculty borrowing activities are recorded in the system logs and reports for monitoring, accountability, and inventory tracking purposes.</w:t>
      </w:r>
    </w:p>
    <w:p w14:paraId="34052523" w14:textId="77777777" w:rsidR="00DB0E68" w:rsidRDefault="00DB0E68" w:rsidP="00DB0E68">
      <w:pPr>
        <w:spacing w:line="360" w:lineRule="auto"/>
        <w:jc w:val="both"/>
      </w:pPr>
    </w:p>
    <w:p w14:paraId="446E7A0B" w14:textId="77777777" w:rsidR="00DB0E68" w:rsidRPr="00DB0E68" w:rsidRDefault="00DB0E68" w:rsidP="00DB0E68">
      <w:pPr>
        <w:spacing w:before="100" w:after="60" w:line="360" w:lineRule="auto"/>
        <w:jc w:val="both"/>
      </w:pPr>
      <w:r w:rsidRPr="00DB0E68">
        <w:rPr>
          <w:bCs/>
        </w:rPr>
        <w:t>Students</w:t>
      </w:r>
    </w:p>
    <w:p w14:paraId="167819E6" w14:textId="294969DB" w:rsidR="00DB0E68" w:rsidRDefault="00DB0E68" w:rsidP="00DB0E68">
      <w:pPr>
        <w:pStyle w:val="BodyofResearch"/>
        <w:ind w:left="0"/>
      </w:pPr>
      <w:r>
        <w:t xml:space="preserve">Access the system through the Android mobile application. Students browse available equipment, </w:t>
      </w:r>
      <w:r>
        <w:lastRenderedPageBreak/>
        <w:t xml:space="preserve">submit borrowing requests, </w:t>
      </w:r>
      <w:r w:rsidR="00F71BB8">
        <w:t xml:space="preserve">track </w:t>
      </w:r>
      <w:r>
        <w:t>their requests</w:t>
      </w:r>
      <w:r w:rsidR="00F71BB8">
        <w:t xml:space="preserve"> status</w:t>
      </w:r>
      <w:r>
        <w:t>, and receive push notifications for approvals, rejections, and return reminders.</w:t>
      </w:r>
    </w:p>
    <w:p w14:paraId="682EC3FF" w14:textId="77777777" w:rsidR="00DB0E68" w:rsidRDefault="00DB0E68" w:rsidP="00DB0E68">
      <w:pPr>
        <w:pStyle w:val="BodyofResearch"/>
        <w:ind w:left="0"/>
      </w:pPr>
    </w:p>
    <w:p w14:paraId="65220166" w14:textId="77777777" w:rsidR="00DB0E68" w:rsidRDefault="00DB0E68" w:rsidP="00DB0E68">
      <w:pPr>
        <w:pStyle w:val="BodyofResearch"/>
        <w:ind w:left="0"/>
      </w:pPr>
    </w:p>
    <w:p w14:paraId="649C983E" w14:textId="77777777" w:rsidR="00DB0E68" w:rsidRDefault="00DB0E68" w:rsidP="00DB0E68">
      <w:pPr>
        <w:pStyle w:val="BodyofResearch"/>
        <w:ind w:left="0"/>
      </w:pPr>
    </w:p>
    <w:p w14:paraId="66897BD5" w14:textId="77777777" w:rsidR="00DB0E68" w:rsidRDefault="00DB0E68" w:rsidP="00DB0E68">
      <w:pPr>
        <w:pStyle w:val="BodyofResearch"/>
        <w:ind w:left="0"/>
      </w:pPr>
    </w:p>
    <w:p w14:paraId="43607724" w14:textId="77777777" w:rsidR="00DB0E68" w:rsidRDefault="00DB0E68" w:rsidP="00DB0E68">
      <w:pPr>
        <w:pStyle w:val="BodyofResearch"/>
        <w:ind w:left="0"/>
      </w:pPr>
    </w:p>
    <w:p w14:paraId="66C774F8" w14:textId="77777777" w:rsidR="00DB0E68" w:rsidRDefault="00DB0E68" w:rsidP="00DB0E68">
      <w:pPr>
        <w:pStyle w:val="BodyofResearch"/>
        <w:ind w:left="0"/>
      </w:pPr>
    </w:p>
    <w:p w14:paraId="0CDF4695" w14:textId="77777777" w:rsidR="00DB0E68" w:rsidRDefault="00DB0E68" w:rsidP="00DB0E68">
      <w:pPr>
        <w:pStyle w:val="BodyofResearch"/>
        <w:ind w:left="0"/>
      </w:pPr>
    </w:p>
    <w:p w14:paraId="6CA37899" w14:textId="77777777" w:rsidR="00DB0E68" w:rsidRDefault="00DB0E68" w:rsidP="00DB0E68">
      <w:pPr>
        <w:pStyle w:val="BodyofResearch"/>
        <w:ind w:left="0"/>
      </w:pPr>
    </w:p>
    <w:p w14:paraId="565687CE" w14:textId="77777777" w:rsidR="00DB0E68" w:rsidRDefault="00DB0E68" w:rsidP="00DB0E68">
      <w:pPr>
        <w:pStyle w:val="BodyofResearch"/>
        <w:ind w:left="0"/>
      </w:pPr>
    </w:p>
    <w:p w14:paraId="50A4DE59" w14:textId="77777777" w:rsidR="00DB0E68" w:rsidRDefault="00DB0E68" w:rsidP="00DB0E68">
      <w:pPr>
        <w:pStyle w:val="BodyofResearch"/>
        <w:ind w:left="0"/>
      </w:pPr>
    </w:p>
    <w:p w14:paraId="5FF2E77A" w14:textId="77777777" w:rsidR="00DB0E68" w:rsidRDefault="00DB0E68" w:rsidP="00DB0E68">
      <w:pPr>
        <w:pStyle w:val="BodyofResearch"/>
        <w:ind w:left="0"/>
      </w:pPr>
    </w:p>
    <w:p w14:paraId="04A729C9" w14:textId="77777777" w:rsidR="00DB0E68" w:rsidRDefault="00DB0E68" w:rsidP="00DB0E68">
      <w:pPr>
        <w:pStyle w:val="BodyofResearch"/>
        <w:ind w:left="0"/>
      </w:pPr>
    </w:p>
    <w:p w14:paraId="1BFABE2B" w14:textId="77777777" w:rsidR="00DB0E68" w:rsidRDefault="00DB0E68" w:rsidP="00DB0E68">
      <w:pPr>
        <w:pStyle w:val="BodyofResearch"/>
        <w:ind w:left="0"/>
      </w:pPr>
    </w:p>
    <w:p w14:paraId="7D5E294C" w14:textId="77777777" w:rsidR="00DB0E68" w:rsidRDefault="00DB0E68" w:rsidP="00DB0E68">
      <w:pPr>
        <w:pStyle w:val="BodyofResearch"/>
        <w:ind w:left="0"/>
      </w:pPr>
    </w:p>
    <w:p w14:paraId="206332DC" w14:textId="77777777" w:rsidR="00DB0E68" w:rsidRDefault="00DB0E68" w:rsidP="00DB0E68">
      <w:pPr>
        <w:pStyle w:val="BodyofResearch"/>
        <w:ind w:left="0"/>
      </w:pPr>
    </w:p>
    <w:p w14:paraId="18A2EB48" w14:textId="77777777" w:rsidR="00DB0E68" w:rsidRDefault="00DB0E68" w:rsidP="00DB0E68">
      <w:pPr>
        <w:pStyle w:val="BodyofResearch"/>
        <w:ind w:left="0"/>
      </w:pPr>
    </w:p>
    <w:p w14:paraId="3D28D5F7" w14:textId="77777777" w:rsidR="00DB0E68" w:rsidRPr="006023F6" w:rsidRDefault="00DB0E68" w:rsidP="00DB0E68">
      <w:pPr>
        <w:pStyle w:val="BodyofResearch"/>
        <w:ind w:left="0"/>
      </w:pPr>
    </w:p>
    <w:p w14:paraId="22027032" w14:textId="0E824414" w:rsidR="00CD5198" w:rsidRDefault="00DB0E68" w:rsidP="00DB0E68">
      <w:pPr>
        <w:pStyle w:val="Heading2"/>
        <w:rPr>
          <w:lang w:eastAsia="en-PH"/>
        </w:rPr>
      </w:pPr>
      <w:r>
        <w:rPr>
          <w:lang w:eastAsia="en-PH"/>
        </w:rPr>
        <w:lastRenderedPageBreak/>
        <w:t>REQUIREMENTS DOCUMENTATION</w:t>
      </w:r>
    </w:p>
    <w:p w14:paraId="6F416E1A" w14:textId="77777777" w:rsidR="00DB0E68" w:rsidRPr="00DB0E68" w:rsidRDefault="00DB0E68" w:rsidP="00DB0E68">
      <w:pPr>
        <w:spacing w:before="160" w:line="360" w:lineRule="auto"/>
        <w:jc w:val="both"/>
      </w:pPr>
      <w:r w:rsidRPr="00DB0E68">
        <w:rPr>
          <w:iCs/>
        </w:rPr>
        <w:t>Functional Requirements</w:t>
      </w:r>
    </w:p>
    <w:p w14:paraId="3C29BC07" w14:textId="77777777" w:rsidR="00DB0E68" w:rsidRDefault="00DB0E68" w:rsidP="00DB0E68">
      <w:pPr>
        <w:spacing w:line="360" w:lineRule="auto"/>
        <w:jc w:val="both"/>
      </w:pPr>
    </w:p>
    <w:p w14:paraId="281F37A1"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Equipment and Inventory Management</w:t>
      </w:r>
      <w:r w:rsidRPr="00DB0E68">
        <w:rPr>
          <w:b w:val="0"/>
        </w:rPr>
        <w:t xml:space="preserve"> </w:t>
      </w:r>
    </w:p>
    <w:p w14:paraId="50A5E238"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The Administrator/Laboratory Custodian can add, update, and delete equipment records, including equipment name, category, serial number, quantity, condition, and location. The system supports equipment categorization and displays updated equipment availability status for each item in the inventory.</w:t>
      </w:r>
    </w:p>
    <w:p w14:paraId="06E46A2B" w14:textId="77777777" w:rsidR="00DB0E68" w:rsidRDefault="00DB0E68" w:rsidP="00DB0E68">
      <w:pPr>
        <w:pBdr>
          <w:top w:val="nil"/>
          <w:left w:val="nil"/>
          <w:bottom w:val="nil"/>
          <w:right w:val="nil"/>
          <w:between w:val="nil"/>
        </w:pBdr>
        <w:spacing w:line="360" w:lineRule="auto"/>
        <w:ind w:left="720"/>
        <w:jc w:val="both"/>
        <w:rPr>
          <w:b w:val="0"/>
          <w:bCs/>
        </w:rPr>
      </w:pPr>
    </w:p>
    <w:p w14:paraId="03C9B5B6"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Borrowing and Returning Module</w:t>
      </w:r>
    </w:p>
    <w:p w14:paraId="6C4CC288" w14:textId="27455263"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Students submit borrowing requests through the mobile application by selecting equipment and specifying the purpose and expected return date. The system shall allow the Administrator/Laboratory Custodian to review and approve student borrowing requests. In cases where the Administrator/Laboratory Custodian is unavailable, the Designated Faculty may review and approve borrowing requests related to assigned laboratory courses or subject areas. Upon return, the equipment</w:t>
      </w:r>
      <w:r w:rsidR="00F71BB8">
        <w:rPr>
          <w:b w:val="0"/>
        </w:rPr>
        <w:t xml:space="preserve"> </w:t>
      </w:r>
      <w:r w:rsidRPr="00DB0E68">
        <w:rPr>
          <w:b w:val="0"/>
        </w:rPr>
        <w:t xml:space="preserve">Administrator/Laboratory Custodian or Designated Faculty, </w:t>
      </w:r>
      <w:r w:rsidR="00F71BB8">
        <w:rPr>
          <w:b w:val="0"/>
        </w:rPr>
        <w:t xml:space="preserve">assess and records the equipment condition, </w:t>
      </w:r>
      <w:r w:rsidRPr="00DB0E68">
        <w:rPr>
          <w:b w:val="0"/>
        </w:rPr>
        <w:t>and the inventory is updated accordingly.</w:t>
      </w:r>
    </w:p>
    <w:p w14:paraId="57CFDD2E" w14:textId="77777777" w:rsidR="00DB0E68" w:rsidRDefault="00DB0E68" w:rsidP="00DB0E68">
      <w:pPr>
        <w:pBdr>
          <w:top w:val="nil"/>
          <w:left w:val="nil"/>
          <w:bottom w:val="nil"/>
          <w:right w:val="nil"/>
          <w:between w:val="nil"/>
        </w:pBdr>
        <w:spacing w:line="360" w:lineRule="auto"/>
        <w:ind w:left="720"/>
        <w:jc w:val="both"/>
        <w:rPr>
          <w:b w:val="0"/>
          <w:bCs/>
        </w:rPr>
      </w:pPr>
    </w:p>
    <w:p w14:paraId="5C651EA0" w14:textId="77777777" w:rsidR="00DB0E68" w:rsidRPr="00DB0E68" w:rsidRDefault="00DB0E68" w:rsidP="00DB0E68">
      <w:pPr>
        <w:numPr>
          <w:ilvl w:val="0"/>
          <w:numId w:val="10"/>
        </w:numPr>
        <w:pBdr>
          <w:top w:val="nil"/>
          <w:left w:val="nil"/>
          <w:bottom w:val="nil"/>
          <w:right w:val="nil"/>
          <w:between w:val="nil"/>
        </w:pBdr>
        <w:spacing w:line="360" w:lineRule="auto"/>
        <w:jc w:val="both"/>
        <w:rPr>
          <w:bCs/>
        </w:rPr>
      </w:pPr>
      <w:r w:rsidRPr="00DB0E68">
        <w:rPr>
          <w:bCs/>
        </w:rPr>
        <w:t>Notification System</w:t>
      </w:r>
    </w:p>
    <w:p w14:paraId="2E54D610"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The system provides in-app and push notifications to inform students of borrowing request approvals, rejections, and return confirmations. Automatic alerts are also generated for equipment that has not been returned within the specified return period.</w:t>
      </w:r>
    </w:p>
    <w:p w14:paraId="07A4F9E9" w14:textId="77777777" w:rsidR="00DB0E68" w:rsidRPr="002D6428" w:rsidRDefault="00DB0E68" w:rsidP="00DB0E68">
      <w:pPr>
        <w:pBdr>
          <w:top w:val="nil"/>
          <w:left w:val="nil"/>
          <w:bottom w:val="nil"/>
          <w:right w:val="nil"/>
          <w:between w:val="nil"/>
        </w:pBdr>
        <w:spacing w:line="360" w:lineRule="auto"/>
        <w:ind w:left="720"/>
        <w:jc w:val="both"/>
        <w:rPr>
          <w:b w:val="0"/>
          <w:bCs/>
        </w:rPr>
      </w:pPr>
    </w:p>
    <w:p w14:paraId="5F1407CE"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Equipment Condition Monitoring</w:t>
      </w:r>
    </w:p>
    <w:p w14:paraId="1E7C5177" w14:textId="3C9B582C"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 xml:space="preserve">Equipment condition is assessed and recorded during return </w:t>
      </w:r>
      <w:proofErr w:type="gramStart"/>
      <w:r w:rsidRPr="00DB0E68">
        <w:rPr>
          <w:b w:val="0"/>
        </w:rPr>
        <w:t>transactions</w:t>
      </w:r>
      <w:proofErr w:type="gramEnd"/>
      <w:r w:rsidRPr="00DB0E68">
        <w:rPr>
          <w:b w:val="0"/>
        </w:rPr>
        <w:t xml:space="preserve"> and</w:t>
      </w:r>
      <w:r w:rsidR="00F71BB8">
        <w:rPr>
          <w:b w:val="0"/>
        </w:rPr>
        <w:t xml:space="preserve"> it is</w:t>
      </w:r>
      <w:r w:rsidRPr="00DB0E68">
        <w:rPr>
          <w:b w:val="0"/>
        </w:rPr>
        <w:t xml:space="preserve"> classified as Good, Damaged, or Needs Replacement. Damage reports are automatically linked to the corresponding borrowing transaction </w:t>
      </w:r>
      <w:proofErr w:type="gramStart"/>
      <w:r w:rsidRPr="00DB0E68">
        <w:rPr>
          <w:b w:val="0"/>
        </w:rPr>
        <w:t xml:space="preserve">and </w:t>
      </w:r>
      <w:r w:rsidR="00F71BB8">
        <w:rPr>
          <w:b w:val="0"/>
        </w:rPr>
        <w:t xml:space="preserve"> the</w:t>
      </w:r>
      <w:proofErr w:type="gramEnd"/>
      <w:r w:rsidR="00F71BB8">
        <w:rPr>
          <w:b w:val="0"/>
        </w:rPr>
        <w:t xml:space="preserve"> </w:t>
      </w:r>
      <w:r w:rsidRPr="00DB0E68">
        <w:rPr>
          <w:b w:val="0"/>
        </w:rPr>
        <w:t>responsible borrower.</w:t>
      </w:r>
    </w:p>
    <w:p w14:paraId="224DFDBA" w14:textId="77777777" w:rsidR="00DB0E68" w:rsidRPr="002D6428" w:rsidRDefault="00DB0E68" w:rsidP="00DB0E68">
      <w:pPr>
        <w:pBdr>
          <w:top w:val="nil"/>
          <w:left w:val="nil"/>
          <w:bottom w:val="nil"/>
          <w:right w:val="nil"/>
          <w:between w:val="nil"/>
        </w:pBdr>
        <w:spacing w:line="360" w:lineRule="auto"/>
        <w:ind w:left="720"/>
        <w:jc w:val="both"/>
        <w:rPr>
          <w:b w:val="0"/>
          <w:bCs/>
        </w:rPr>
      </w:pPr>
    </w:p>
    <w:p w14:paraId="250B8497"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User and Access Management</w:t>
      </w:r>
    </w:p>
    <w:p w14:paraId="45EA5B4A"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lastRenderedPageBreak/>
        <w:t>The system supports three user roles: Administrator/Laboratory Custodian, Designated Faculty, and Student. The Administrator/Laboratory Custodian manages equipment records and user accounts. Designated Faculty may review and approve borrowing requests related to assigned laboratory courses or subject areas when the Administrator/Laboratory Custodian is unavailable and monitors transactions.  Students submit and track borrowing requests through the mobile application.</w:t>
      </w:r>
    </w:p>
    <w:p w14:paraId="4ABCF5D5" w14:textId="77777777" w:rsidR="00DB0E68" w:rsidRPr="002D6428" w:rsidRDefault="00DB0E68" w:rsidP="00DB0E68">
      <w:pPr>
        <w:pBdr>
          <w:top w:val="nil"/>
          <w:left w:val="nil"/>
          <w:bottom w:val="nil"/>
          <w:right w:val="nil"/>
          <w:between w:val="nil"/>
        </w:pBdr>
        <w:spacing w:line="360" w:lineRule="auto"/>
        <w:ind w:left="720"/>
        <w:jc w:val="both"/>
        <w:rPr>
          <w:b w:val="0"/>
          <w:bCs/>
        </w:rPr>
      </w:pPr>
    </w:p>
    <w:p w14:paraId="4E2FBEF3"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Administrative/Laboratory Custodian Dashboard</w:t>
      </w:r>
    </w:p>
    <w:p w14:paraId="18BD5090" w14:textId="6C05B605"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 xml:space="preserve">The Administrator/Laboratory Custodian has access to a centralized dashboard </w:t>
      </w:r>
      <w:r w:rsidR="00F71BB8">
        <w:rPr>
          <w:b w:val="0"/>
        </w:rPr>
        <w:t xml:space="preserve">that </w:t>
      </w:r>
      <w:r w:rsidRPr="00DB0E68">
        <w:rPr>
          <w:b w:val="0"/>
        </w:rPr>
        <w:t>display</w:t>
      </w:r>
      <w:r w:rsidR="00F71BB8">
        <w:rPr>
          <w:b w:val="0"/>
        </w:rPr>
        <w:t>s</w:t>
      </w:r>
      <w:r w:rsidRPr="00DB0E68">
        <w:rPr>
          <w:b w:val="0"/>
        </w:rPr>
        <w:t xml:space="preserve"> equipment availability, active transactions, overdue items, and </w:t>
      </w:r>
      <w:r w:rsidR="00F71BB8">
        <w:rPr>
          <w:b w:val="0"/>
        </w:rPr>
        <w:t xml:space="preserve">the </w:t>
      </w:r>
      <w:r w:rsidRPr="00DB0E68">
        <w:rPr>
          <w:b w:val="0"/>
        </w:rPr>
        <w:t>overall inventory status. The system generates exportable reports for borrowing activities and equipment condition records.</w:t>
      </w:r>
    </w:p>
    <w:p w14:paraId="31C86773" w14:textId="77777777" w:rsidR="00DB0E68" w:rsidRPr="00797018" w:rsidRDefault="00DB0E68" w:rsidP="00DB0E68">
      <w:pPr>
        <w:pBdr>
          <w:top w:val="nil"/>
          <w:left w:val="nil"/>
          <w:bottom w:val="nil"/>
          <w:right w:val="nil"/>
          <w:between w:val="nil"/>
        </w:pBdr>
        <w:spacing w:line="360" w:lineRule="auto"/>
        <w:ind w:left="720"/>
        <w:jc w:val="both"/>
        <w:rPr>
          <w:b w:val="0"/>
          <w:bCs/>
        </w:rPr>
      </w:pPr>
    </w:p>
    <w:p w14:paraId="70357706" w14:textId="77777777" w:rsidR="00DB0E68" w:rsidRPr="00DB0E68" w:rsidRDefault="00DB0E68" w:rsidP="00DB0E68">
      <w:pPr>
        <w:spacing w:before="160" w:line="360" w:lineRule="auto"/>
        <w:jc w:val="both"/>
      </w:pPr>
      <w:r w:rsidRPr="00DB0E68">
        <w:rPr>
          <w:iCs/>
        </w:rPr>
        <w:t>Non-Functional Requirements</w:t>
      </w:r>
    </w:p>
    <w:p w14:paraId="4E240FA0" w14:textId="77777777" w:rsidR="00DB0E68" w:rsidRDefault="00DB0E68" w:rsidP="00DB0E68">
      <w:pPr>
        <w:spacing w:line="360" w:lineRule="auto"/>
        <w:jc w:val="both"/>
      </w:pPr>
    </w:p>
    <w:p w14:paraId="58783D13"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Usability</w:t>
      </w:r>
    </w:p>
    <w:p w14:paraId="17CBD47A" w14:textId="331A4EC1"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The system is designed with a simple and intuitive interface to accommodate users with varying levels of technical proficiency. The web application provides a</w:t>
      </w:r>
      <w:r w:rsidR="001658F9">
        <w:rPr>
          <w:b w:val="0"/>
        </w:rPr>
        <w:t xml:space="preserve"> clean layout for Administrator/Laboratory Custodian</w:t>
      </w:r>
      <w:r w:rsidRPr="00DB0E68">
        <w:rPr>
          <w:b w:val="0"/>
        </w:rPr>
        <w:t xml:space="preserve"> and </w:t>
      </w:r>
      <w:r w:rsidR="001658F9">
        <w:rPr>
          <w:b w:val="0"/>
        </w:rPr>
        <w:t xml:space="preserve">Designated </w:t>
      </w:r>
      <w:r w:rsidRPr="00DB0E68">
        <w:rPr>
          <w:b w:val="0"/>
        </w:rPr>
        <w:t>Faculty</w:t>
      </w:r>
      <w:r w:rsidR="00F71BB8">
        <w:rPr>
          <w:b w:val="0"/>
        </w:rPr>
        <w:t>.</w:t>
      </w:r>
      <w:r w:rsidRPr="00DB0E68">
        <w:rPr>
          <w:b w:val="0"/>
        </w:rPr>
        <w:t xml:space="preserve"> </w:t>
      </w:r>
      <w:r w:rsidR="00F71BB8">
        <w:rPr>
          <w:b w:val="0"/>
        </w:rPr>
        <w:t>In contrast</w:t>
      </w:r>
      <w:r w:rsidRPr="00DB0E68">
        <w:rPr>
          <w:b w:val="0"/>
        </w:rPr>
        <w:t xml:space="preserve"> the mobile application offers straightforward navigation for Students to browse equipment and submit borrowing requests </w:t>
      </w:r>
      <w:r w:rsidR="00F71BB8">
        <w:rPr>
          <w:b w:val="0"/>
        </w:rPr>
        <w:t>in a few</w:t>
      </w:r>
      <w:r w:rsidRPr="00DB0E68">
        <w:rPr>
          <w:b w:val="0"/>
        </w:rPr>
        <w:t xml:space="preserve"> steps.</w:t>
      </w:r>
    </w:p>
    <w:p w14:paraId="01A3063E" w14:textId="77777777" w:rsidR="00DB0E68" w:rsidRDefault="00DB0E68" w:rsidP="00DB0E68">
      <w:pPr>
        <w:pBdr>
          <w:top w:val="nil"/>
          <w:left w:val="nil"/>
          <w:bottom w:val="nil"/>
          <w:right w:val="nil"/>
          <w:between w:val="nil"/>
        </w:pBdr>
        <w:spacing w:line="360" w:lineRule="auto"/>
        <w:ind w:left="720"/>
        <w:jc w:val="both"/>
        <w:rPr>
          <w:b w:val="0"/>
          <w:bCs/>
        </w:rPr>
      </w:pPr>
    </w:p>
    <w:p w14:paraId="66333BA8"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Accessibility</w:t>
      </w:r>
    </w:p>
    <w:p w14:paraId="568492A5"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The web application is accessible through modern browsers such as Google Chrome, Mozilla Firefox, and Microsoft Edge without requiring additional software installation. The mobile application is available for Android devices, allowing Students to access the system from anywhere with an internet connection.</w:t>
      </w:r>
    </w:p>
    <w:p w14:paraId="36FA977D" w14:textId="77777777" w:rsidR="00DB0E68" w:rsidRPr="008C10CF" w:rsidRDefault="00DB0E68" w:rsidP="00DB0E68">
      <w:pPr>
        <w:pBdr>
          <w:top w:val="nil"/>
          <w:left w:val="nil"/>
          <w:bottom w:val="nil"/>
          <w:right w:val="nil"/>
          <w:between w:val="nil"/>
        </w:pBdr>
        <w:spacing w:line="360" w:lineRule="auto"/>
        <w:ind w:left="720"/>
        <w:jc w:val="both"/>
        <w:rPr>
          <w:b w:val="0"/>
          <w:bCs/>
        </w:rPr>
      </w:pPr>
    </w:p>
    <w:p w14:paraId="46925E31"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bCs/>
        </w:rPr>
      </w:pPr>
      <w:r w:rsidRPr="00DB0E68">
        <w:rPr>
          <w:rStyle w:val="Strong"/>
          <w:b/>
        </w:rPr>
        <w:t>Reliability</w:t>
      </w:r>
    </w:p>
    <w:p w14:paraId="78345816"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lastRenderedPageBreak/>
        <w:t>The system is designed to ensure consistent availability during laboratory operations with minimal downtime. Transaction records, borrowing requests, and inventory updates are processed and recorded promptly to prevent data loss during active laboratory sessions.</w:t>
      </w:r>
    </w:p>
    <w:p w14:paraId="0B243F7A" w14:textId="77777777" w:rsidR="00DB0E68" w:rsidRPr="008C10CF" w:rsidRDefault="00DB0E68" w:rsidP="00DB0E68">
      <w:pPr>
        <w:pBdr>
          <w:top w:val="nil"/>
          <w:left w:val="nil"/>
          <w:bottom w:val="nil"/>
          <w:right w:val="nil"/>
          <w:between w:val="nil"/>
        </w:pBdr>
        <w:spacing w:line="360" w:lineRule="auto"/>
        <w:jc w:val="both"/>
        <w:rPr>
          <w:b w:val="0"/>
          <w:bCs/>
        </w:rPr>
      </w:pPr>
    </w:p>
    <w:p w14:paraId="08A3EBFD" w14:textId="77777777" w:rsidR="00DB0E68" w:rsidRPr="00DB0E68" w:rsidRDefault="00DB0E68" w:rsidP="00DB0E68">
      <w:pPr>
        <w:numPr>
          <w:ilvl w:val="0"/>
          <w:numId w:val="10"/>
        </w:numPr>
        <w:pBdr>
          <w:top w:val="nil"/>
          <w:left w:val="nil"/>
          <w:bottom w:val="nil"/>
          <w:right w:val="nil"/>
          <w:between w:val="nil"/>
        </w:pBdr>
        <w:spacing w:line="360" w:lineRule="auto"/>
        <w:jc w:val="both"/>
        <w:rPr>
          <w:b w:val="0"/>
        </w:rPr>
      </w:pPr>
      <w:r w:rsidRPr="00DB0E68">
        <w:rPr>
          <w:rStyle w:val="Strong"/>
          <w:b/>
        </w:rPr>
        <w:t>Security</w:t>
      </w:r>
    </w:p>
    <w:p w14:paraId="13A0F306"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The system implements secure login authentication and role-based access control to protect user accounts and restrict unauthorized access to system functionalities. Each user role, namely Administrator/Laboratory Custodian, Designated Faculty, and Student, can only access the features and data assigned to their respective role.</w:t>
      </w:r>
    </w:p>
    <w:p w14:paraId="2097E3CE" w14:textId="77777777" w:rsidR="00DB0E68" w:rsidRDefault="00DB0E68" w:rsidP="00DB0E68">
      <w:pPr>
        <w:pBdr>
          <w:top w:val="nil"/>
          <w:left w:val="nil"/>
          <w:bottom w:val="nil"/>
          <w:right w:val="nil"/>
          <w:between w:val="nil"/>
        </w:pBdr>
        <w:spacing w:line="360" w:lineRule="auto"/>
        <w:ind w:left="720"/>
        <w:jc w:val="both"/>
      </w:pPr>
    </w:p>
    <w:p w14:paraId="7E0B1945" w14:textId="77777777" w:rsidR="00DB0E68" w:rsidRPr="00DB0E68" w:rsidRDefault="00DB0E68" w:rsidP="00DB0E68">
      <w:pPr>
        <w:numPr>
          <w:ilvl w:val="0"/>
          <w:numId w:val="10"/>
        </w:numPr>
        <w:pBdr>
          <w:top w:val="nil"/>
          <w:left w:val="nil"/>
          <w:bottom w:val="nil"/>
          <w:right w:val="nil"/>
          <w:between w:val="nil"/>
        </w:pBdr>
        <w:spacing w:line="360" w:lineRule="auto"/>
        <w:jc w:val="both"/>
        <w:rPr>
          <w:rStyle w:val="Strong"/>
          <w:b/>
          <w:bCs w:val="0"/>
        </w:rPr>
      </w:pPr>
      <w:r w:rsidRPr="00DB0E68">
        <w:rPr>
          <w:rStyle w:val="Strong"/>
          <w:b/>
        </w:rPr>
        <w:t>Performance</w:t>
      </w:r>
    </w:p>
    <w:p w14:paraId="0AD55831" w14:textId="77777777" w:rsidR="00DB0E68" w:rsidRPr="00DB0E68" w:rsidRDefault="00DB0E68" w:rsidP="00DB0E68">
      <w:pPr>
        <w:pBdr>
          <w:top w:val="nil"/>
          <w:left w:val="nil"/>
          <w:bottom w:val="nil"/>
          <w:right w:val="nil"/>
          <w:between w:val="nil"/>
        </w:pBdr>
        <w:spacing w:line="360" w:lineRule="auto"/>
        <w:ind w:left="720"/>
        <w:jc w:val="both"/>
        <w:rPr>
          <w:b w:val="0"/>
        </w:rPr>
      </w:pPr>
      <w:r w:rsidRPr="00DB0E68">
        <w:rPr>
          <w:b w:val="0"/>
        </w:rPr>
        <w:t>The system is designed to handle multiple concurrent borrowing requests without delays in processing or notification delivery. Push notifications for approvals, rejections, and return reminders must be delivered promptly to ensure timely communication between users</w:t>
      </w:r>
    </w:p>
    <w:p w14:paraId="35A50779" w14:textId="77777777" w:rsidR="00DB0E68" w:rsidRPr="00F1379B" w:rsidRDefault="00DB0E68" w:rsidP="00DB0E68">
      <w:pPr>
        <w:pBdr>
          <w:top w:val="nil"/>
          <w:left w:val="nil"/>
          <w:bottom w:val="nil"/>
          <w:right w:val="nil"/>
          <w:between w:val="nil"/>
        </w:pBdr>
        <w:spacing w:line="360" w:lineRule="auto"/>
        <w:ind w:left="720"/>
        <w:jc w:val="both"/>
        <w:rPr>
          <w:rStyle w:val="Strong"/>
          <w:b/>
          <w:bCs w:val="0"/>
        </w:rPr>
      </w:pPr>
    </w:p>
    <w:p w14:paraId="171C853A" w14:textId="77777777" w:rsidR="00DB0E68" w:rsidRPr="00DB0E68" w:rsidRDefault="00DB0E68" w:rsidP="00DB0E68">
      <w:pPr>
        <w:numPr>
          <w:ilvl w:val="0"/>
          <w:numId w:val="10"/>
        </w:numPr>
        <w:pBdr>
          <w:top w:val="nil"/>
          <w:left w:val="nil"/>
          <w:bottom w:val="nil"/>
          <w:right w:val="nil"/>
          <w:between w:val="nil"/>
        </w:pBdr>
        <w:spacing w:line="360" w:lineRule="auto"/>
        <w:jc w:val="both"/>
      </w:pPr>
      <w:r w:rsidRPr="00DB0E68">
        <w:t>Compatibility</w:t>
      </w:r>
    </w:p>
    <w:p w14:paraId="3C2FB47F" w14:textId="0D2C4F58" w:rsidR="00DB0E68" w:rsidRDefault="00DB0E68" w:rsidP="00DB0E68">
      <w:pPr>
        <w:pBdr>
          <w:top w:val="nil"/>
          <w:left w:val="nil"/>
          <w:bottom w:val="nil"/>
          <w:right w:val="nil"/>
          <w:between w:val="nil"/>
        </w:pBdr>
        <w:spacing w:line="360" w:lineRule="auto"/>
        <w:ind w:left="720"/>
        <w:jc w:val="both"/>
        <w:rPr>
          <w:b w:val="0"/>
        </w:rPr>
      </w:pPr>
      <w:r w:rsidRPr="00DB0E68">
        <w:rPr>
          <w:b w:val="0"/>
        </w:rPr>
        <w:t>The web application is compatible with major modern browsers on both desktop and mobile devices. The student-facing mobile application is developed using Android Studio and is compatible only with Android devices running supported operating system versions.</w:t>
      </w:r>
    </w:p>
    <w:p w14:paraId="77ECA953" w14:textId="77777777" w:rsidR="00DB0E68" w:rsidRDefault="00DB0E68" w:rsidP="00DB0E68">
      <w:pPr>
        <w:pBdr>
          <w:top w:val="nil"/>
          <w:left w:val="nil"/>
          <w:bottom w:val="nil"/>
          <w:right w:val="nil"/>
          <w:between w:val="nil"/>
        </w:pBdr>
        <w:spacing w:line="360" w:lineRule="auto"/>
        <w:ind w:left="720"/>
        <w:jc w:val="both"/>
        <w:rPr>
          <w:b w:val="0"/>
        </w:rPr>
      </w:pPr>
    </w:p>
    <w:p w14:paraId="4D28C47F" w14:textId="77777777" w:rsidR="00DB0E68" w:rsidRDefault="00DB0E68" w:rsidP="00DB0E68">
      <w:pPr>
        <w:pBdr>
          <w:top w:val="nil"/>
          <w:left w:val="nil"/>
          <w:bottom w:val="nil"/>
          <w:right w:val="nil"/>
          <w:between w:val="nil"/>
        </w:pBdr>
        <w:spacing w:line="360" w:lineRule="auto"/>
        <w:ind w:left="720"/>
        <w:jc w:val="both"/>
        <w:rPr>
          <w:b w:val="0"/>
        </w:rPr>
      </w:pPr>
    </w:p>
    <w:p w14:paraId="300712FB" w14:textId="77777777" w:rsidR="00DB0E68" w:rsidRDefault="00DB0E68" w:rsidP="00DB0E68">
      <w:pPr>
        <w:pBdr>
          <w:top w:val="nil"/>
          <w:left w:val="nil"/>
          <w:bottom w:val="nil"/>
          <w:right w:val="nil"/>
          <w:between w:val="nil"/>
        </w:pBdr>
        <w:spacing w:line="360" w:lineRule="auto"/>
        <w:ind w:left="720"/>
        <w:jc w:val="both"/>
        <w:rPr>
          <w:b w:val="0"/>
        </w:rPr>
      </w:pPr>
    </w:p>
    <w:p w14:paraId="1A6FEEAB" w14:textId="77777777" w:rsidR="00DB0E68" w:rsidRDefault="00DB0E68" w:rsidP="00DB0E68">
      <w:pPr>
        <w:pBdr>
          <w:top w:val="nil"/>
          <w:left w:val="nil"/>
          <w:bottom w:val="nil"/>
          <w:right w:val="nil"/>
          <w:between w:val="nil"/>
        </w:pBdr>
        <w:spacing w:line="360" w:lineRule="auto"/>
        <w:ind w:left="720"/>
        <w:jc w:val="both"/>
        <w:rPr>
          <w:b w:val="0"/>
        </w:rPr>
      </w:pPr>
    </w:p>
    <w:p w14:paraId="5323D489" w14:textId="77777777" w:rsidR="00DB0E68" w:rsidRDefault="00DB0E68" w:rsidP="00DB0E68">
      <w:pPr>
        <w:pBdr>
          <w:top w:val="nil"/>
          <w:left w:val="nil"/>
          <w:bottom w:val="nil"/>
          <w:right w:val="nil"/>
          <w:between w:val="nil"/>
        </w:pBdr>
        <w:spacing w:line="360" w:lineRule="auto"/>
        <w:ind w:left="720"/>
        <w:jc w:val="both"/>
        <w:rPr>
          <w:b w:val="0"/>
        </w:rPr>
      </w:pPr>
    </w:p>
    <w:p w14:paraId="209D7160" w14:textId="77777777" w:rsidR="00DB0E68" w:rsidRDefault="00DB0E68" w:rsidP="00DB0E68">
      <w:pPr>
        <w:pBdr>
          <w:top w:val="nil"/>
          <w:left w:val="nil"/>
          <w:bottom w:val="nil"/>
          <w:right w:val="nil"/>
          <w:between w:val="nil"/>
        </w:pBdr>
        <w:spacing w:line="360" w:lineRule="auto"/>
        <w:ind w:left="720"/>
        <w:jc w:val="both"/>
        <w:rPr>
          <w:b w:val="0"/>
        </w:rPr>
      </w:pPr>
    </w:p>
    <w:p w14:paraId="53132F0A" w14:textId="77777777" w:rsidR="00DB0E68" w:rsidRDefault="00DB0E68" w:rsidP="00DB0E68">
      <w:pPr>
        <w:pBdr>
          <w:top w:val="nil"/>
          <w:left w:val="nil"/>
          <w:bottom w:val="nil"/>
          <w:right w:val="nil"/>
          <w:between w:val="nil"/>
        </w:pBdr>
        <w:spacing w:line="360" w:lineRule="auto"/>
        <w:ind w:left="720"/>
        <w:jc w:val="both"/>
        <w:rPr>
          <w:b w:val="0"/>
        </w:rPr>
      </w:pPr>
    </w:p>
    <w:p w14:paraId="22007132" w14:textId="77777777" w:rsidR="00DB0E68" w:rsidRDefault="00DB0E68" w:rsidP="00DB0E68">
      <w:pPr>
        <w:pBdr>
          <w:top w:val="nil"/>
          <w:left w:val="nil"/>
          <w:bottom w:val="nil"/>
          <w:right w:val="nil"/>
          <w:between w:val="nil"/>
        </w:pBdr>
        <w:spacing w:line="360" w:lineRule="auto"/>
        <w:ind w:left="720"/>
        <w:jc w:val="both"/>
        <w:rPr>
          <w:b w:val="0"/>
        </w:rPr>
      </w:pPr>
    </w:p>
    <w:p w14:paraId="0603477C" w14:textId="77777777" w:rsidR="00DB0E68" w:rsidRDefault="00DB0E68" w:rsidP="00DB0E68">
      <w:pPr>
        <w:pBdr>
          <w:top w:val="nil"/>
          <w:left w:val="nil"/>
          <w:bottom w:val="nil"/>
          <w:right w:val="nil"/>
          <w:between w:val="nil"/>
        </w:pBdr>
        <w:spacing w:line="360" w:lineRule="auto"/>
        <w:ind w:left="720"/>
        <w:jc w:val="both"/>
        <w:rPr>
          <w:b w:val="0"/>
        </w:rPr>
      </w:pPr>
    </w:p>
    <w:p w14:paraId="46DA1BFD" w14:textId="77777777" w:rsidR="00DB0E68" w:rsidRDefault="00DB0E68" w:rsidP="00DB0E68">
      <w:pPr>
        <w:pBdr>
          <w:top w:val="nil"/>
          <w:left w:val="nil"/>
          <w:bottom w:val="nil"/>
          <w:right w:val="nil"/>
          <w:between w:val="nil"/>
        </w:pBdr>
        <w:spacing w:line="360" w:lineRule="auto"/>
        <w:ind w:left="720"/>
        <w:jc w:val="both"/>
        <w:rPr>
          <w:b w:val="0"/>
        </w:rPr>
      </w:pPr>
    </w:p>
    <w:p w14:paraId="5BCDF87C" w14:textId="77777777" w:rsidR="00DB0E68" w:rsidRPr="00DB0E68" w:rsidRDefault="00DB0E68" w:rsidP="00F71BB8">
      <w:pPr>
        <w:pBdr>
          <w:top w:val="nil"/>
          <w:left w:val="nil"/>
          <w:bottom w:val="nil"/>
          <w:right w:val="nil"/>
          <w:between w:val="nil"/>
        </w:pBdr>
        <w:spacing w:line="360" w:lineRule="auto"/>
        <w:jc w:val="both"/>
        <w:rPr>
          <w:b w:val="0"/>
        </w:rPr>
      </w:pPr>
    </w:p>
    <w:p w14:paraId="10685CD6" w14:textId="77777777" w:rsidR="00DB0E68" w:rsidRPr="00DB0E68" w:rsidRDefault="00DB0E68" w:rsidP="00DB0E68">
      <w:pPr>
        <w:jc w:val="both"/>
        <w:rPr>
          <w:lang w:eastAsia="en-PH"/>
        </w:rPr>
      </w:pPr>
    </w:p>
    <w:p w14:paraId="6BD1B421" w14:textId="77777777" w:rsidR="00DB0E68" w:rsidRDefault="00DB0E68" w:rsidP="00DB0E68">
      <w:pPr>
        <w:pStyle w:val="Heading2"/>
      </w:pPr>
      <w:r w:rsidRPr="00DB0E68">
        <w:t>DESIGN OF SOFTWARE, SYSTEM, PRODUCT, and/or PROCESSES</w:t>
      </w:r>
    </w:p>
    <w:p w14:paraId="1BD7C87E" w14:textId="77777777" w:rsidR="00DB0E68" w:rsidRPr="00DB0E68" w:rsidRDefault="00DB0E68" w:rsidP="00DB0E68"/>
    <w:p w14:paraId="42418ADA" w14:textId="77777777" w:rsidR="00DB0E68" w:rsidRDefault="00DB0E68" w:rsidP="00DB0E68">
      <w:pPr>
        <w:spacing w:line="360" w:lineRule="auto"/>
        <w:jc w:val="both"/>
        <w:rPr>
          <w:b w:val="0"/>
        </w:rPr>
      </w:pPr>
      <w:r w:rsidRPr="00DB0E68">
        <w:rPr>
          <w:b w:val="0"/>
        </w:rPr>
        <w:t>The ECP system follows a three-tier web application architecture consisting of the Presentation Layer, Application Layer, and Data Layer. This architecture separates user interaction, system logic, and data storage into distinct layers, ensuring a structured, maintainable, and scalable platform for managing laboratory equipment at STI College Cotabato.</w:t>
      </w:r>
    </w:p>
    <w:p w14:paraId="6778AED3" w14:textId="77777777" w:rsidR="00DB0E68" w:rsidRPr="00DB0E68" w:rsidRDefault="00DB0E68" w:rsidP="00DB0E68">
      <w:pPr>
        <w:spacing w:line="360" w:lineRule="auto"/>
        <w:jc w:val="both"/>
        <w:rPr>
          <w:b w:val="0"/>
        </w:rPr>
      </w:pPr>
    </w:p>
    <w:p w14:paraId="54AEE4A5" w14:textId="77777777" w:rsidR="00DB0E68" w:rsidRPr="00EF63E6" w:rsidRDefault="00DB0E68" w:rsidP="00DB0E68">
      <w:pPr>
        <w:spacing w:before="160" w:line="360" w:lineRule="auto"/>
        <w:jc w:val="both"/>
        <w:rPr>
          <w:iCs/>
        </w:rPr>
      </w:pPr>
      <w:r w:rsidRPr="00EF63E6">
        <w:rPr>
          <w:iCs/>
        </w:rPr>
        <w:t>System Flowchart</w:t>
      </w:r>
    </w:p>
    <w:p w14:paraId="54867BB6" w14:textId="77777777" w:rsidR="00DB0E68" w:rsidRPr="00461E04" w:rsidRDefault="00DB0E68" w:rsidP="00DB0E68">
      <w:pPr>
        <w:spacing w:before="160" w:line="360" w:lineRule="auto"/>
        <w:jc w:val="both"/>
        <w:rPr>
          <w:b w:val="0"/>
          <w:iCs/>
        </w:rPr>
      </w:pPr>
    </w:p>
    <w:p w14:paraId="528E0E3C" w14:textId="77777777" w:rsidR="00EF63E6" w:rsidRPr="00EF63E6" w:rsidRDefault="00EF63E6" w:rsidP="00EF63E6">
      <w:pPr>
        <w:spacing w:line="360" w:lineRule="auto"/>
        <w:jc w:val="both"/>
        <w:rPr>
          <w:b w:val="0"/>
        </w:rPr>
      </w:pPr>
      <w:r w:rsidRPr="00EF63E6">
        <w:rPr>
          <w:b w:val="0"/>
        </w:rPr>
        <w:t>The following flowchart shows the step-by-step process of how the ECP system works for all three user roles:</w:t>
      </w:r>
    </w:p>
    <w:p w14:paraId="2EC4F8F4" w14:textId="77777777" w:rsidR="00EF63E6" w:rsidRPr="00EF63E6" w:rsidRDefault="00EF63E6" w:rsidP="00EF63E6">
      <w:pPr>
        <w:spacing w:line="360" w:lineRule="auto"/>
        <w:jc w:val="both"/>
        <w:rPr>
          <w:b w:val="0"/>
        </w:rPr>
      </w:pPr>
    </w:p>
    <w:p w14:paraId="6EC6AE5B" w14:textId="1CB36618" w:rsidR="00EF63E6" w:rsidRPr="00EF63E6" w:rsidRDefault="00EF63E6" w:rsidP="00EF63E6">
      <w:pPr>
        <w:spacing w:line="360" w:lineRule="auto"/>
        <w:jc w:val="left"/>
      </w:pPr>
      <w:r w:rsidRPr="00EF63E6">
        <w:t xml:space="preserve">Step 1 </w:t>
      </w:r>
      <w:r w:rsidRPr="00EF63E6">
        <w:rPr>
          <w:b w:val="0"/>
          <w:color w:val="000000"/>
        </w:rPr>
        <w:t xml:space="preserve">— </w:t>
      </w:r>
      <w:r w:rsidRPr="00EF63E6">
        <w:t>User Login &amp; Role Identification</w:t>
      </w:r>
    </w:p>
    <w:p w14:paraId="0D098668" w14:textId="77777777" w:rsidR="00EF63E6" w:rsidRPr="00EF63E6" w:rsidRDefault="00EF63E6" w:rsidP="00EF63E6">
      <w:pPr>
        <w:spacing w:line="360" w:lineRule="auto"/>
        <w:jc w:val="left"/>
        <w:rPr>
          <w:b w:val="0"/>
        </w:rPr>
      </w:pPr>
      <w:r w:rsidRPr="00EF63E6">
        <w:rPr>
          <w:b w:val="0"/>
        </w:rPr>
        <w:t>Users (Administrator/Laboratory Custodian, Designated Faculty, or Student) log in to the system. The system identifies the user role and redirects them to their respective dashboard (Web or Mobile).</w:t>
      </w:r>
    </w:p>
    <w:p w14:paraId="4175EE91" w14:textId="77777777" w:rsidR="00EF63E6" w:rsidRPr="00EF63E6" w:rsidRDefault="00EF63E6" w:rsidP="00EF63E6">
      <w:pPr>
        <w:spacing w:line="360" w:lineRule="auto"/>
        <w:jc w:val="left"/>
        <w:rPr>
          <w:b w:val="0"/>
        </w:rPr>
      </w:pPr>
    </w:p>
    <w:p w14:paraId="6748CBFE" w14:textId="043C69CC" w:rsidR="00EF63E6" w:rsidRPr="00EF63E6" w:rsidRDefault="00EF63E6" w:rsidP="00EF63E6">
      <w:pPr>
        <w:spacing w:line="360" w:lineRule="auto"/>
        <w:jc w:val="left"/>
      </w:pPr>
      <w:r w:rsidRPr="00EF63E6">
        <w:t>Step 2</w:t>
      </w:r>
      <w:r>
        <w:t xml:space="preserve"> </w:t>
      </w:r>
      <w:r w:rsidRPr="00EF63E6">
        <w:rPr>
          <w:b w:val="0"/>
          <w:color w:val="000000"/>
        </w:rPr>
        <w:t xml:space="preserve">— </w:t>
      </w:r>
      <w:r w:rsidRPr="00EF63E6">
        <w:t>Admin Inventory Management (Web Application)</w:t>
      </w:r>
    </w:p>
    <w:p w14:paraId="2B78485F" w14:textId="77777777" w:rsidR="00EF63E6" w:rsidRPr="00EF63E6" w:rsidRDefault="00EF63E6" w:rsidP="00EF63E6">
      <w:pPr>
        <w:spacing w:line="360" w:lineRule="auto"/>
        <w:jc w:val="left"/>
        <w:rPr>
          <w:b w:val="0"/>
        </w:rPr>
      </w:pPr>
      <w:r w:rsidRPr="00EF63E6">
        <w:rPr>
          <w:b w:val="0"/>
        </w:rPr>
        <w:t>The Administrator manages the equipment inventory by adding, updating, or deleting records such as item name, description, quantity, condition, and availability.</w:t>
      </w:r>
    </w:p>
    <w:p w14:paraId="407D22C7" w14:textId="77777777" w:rsidR="00EF63E6" w:rsidRPr="00EF63E6" w:rsidRDefault="00EF63E6" w:rsidP="00EF63E6">
      <w:pPr>
        <w:spacing w:line="360" w:lineRule="auto"/>
        <w:jc w:val="left"/>
        <w:rPr>
          <w:b w:val="0"/>
        </w:rPr>
      </w:pPr>
    </w:p>
    <w:p w14:paraId="4504E16C" w14:textId="731B9552" w:rsidR="00EF63E6" w:rsidRPr="00EF63E6" w:rsidRDefault="00EF63E6" w:rsidP="00E91749">
      <w:pPr>
        <w:tabs>
          <w:tab w:val="left" w:pos="1167"/>
        </w:tabs>
        <w:spacing w:line="360" w:lineRule="auto"/>
        <w:jc w:val="left"/>
      </w:pPr>
      <w:r>
        <w:t xml:space="preserve">Step 3 </w:t>
      </w:r>
      <w:r w:rsidRPr="00EF63E6">
        <w:rPr>
          <w:b w:val="0"/>
          <w:color w:val="000000"/>
        </w:rPr>
        <w:t xml:space="preserve">— </w:t>
      </w:r>
      <w:r w:rsidRPr="00EF63E6">
        <w:t>View Available Equipment</w:t>
      </w:r>
    </w:p>
    <w:p w14:paraId="4FD078BD" w14:textId="77777777" w:rsidR="00EF63E6" w:rsidRPr="00EF63E6" w:rsidRDefault="00EF63E6" w:rsidP="00EF63E6">
      <w:pPr>
        <w:spacing w:line="360" w:lineRule="auto"/>
        <w:jc w:val="left"/>
        <w:rPr>
          <w:b w:val="0"/>
        </w:rPr>
      </w:pPr>
      <w:r w:rsidRPr="00EF63E6">
        <w:rPr>
          <w:b w:val="0"/>
        </w:rPr>
        <w:t>Designated Faculty (Web) and Students (Mobile App) can view available laboratory equipment in the system.</w:t>
      </w:r>
    </w:p>
    <w:p w14:paraId="0BB4D463" w14:textId="77777777" w:rsidR="00EF63E6" w:rsidRPr="00EF63E6" w:rsidRDefault="00EF63E6" w:rsidP="00EF63E6">
      <w:pPr>
        <w:spacing w:line="360" w:lineRule="auto"/>
        <w:jc w:val="left"/>
        <w:rPr>
          <w:b w:val="0"/>
        </w:rPr>
      </w:pPr>
    </w:p>
    <w:p w14:paraId="14ACD21A" w14:textId="79D81E9E" w:rsidR="00EF63E6" w:rsidRPr="00EF63E6" w:rsidRDefault="00EF63E6" w:rsidP="00EF63E6">
      <w:pPr>
        <w:spacing w:line="360" w:lineRule="auto"/>
        <w:jc w:val="left"/>
      </w:pPr>
      <w:r w:rsidRPr="00EF63E6">
        <w:t>Step 4</w:t>
      </w:r>
      <w:r>
        <w:t xml:space="preserve"> </w:t>
      </w:r>
      <w:r w:rsidRPr="00EF63E6">
        <w:rPr>
          <w:b w:val="0"/>
          <w:color w:val="000000"/>
        </w:rPr>
        <w:t xml:space="preserve">— </w:t>
      </w:r>
      <w:r w:rsidRPr="00EF63E6">
        <w:t>Borrowing Request Submission (Students – Mobile App)</w:t>
      </w:r>
    </w:p>
    <w:p w14:paraId="7AEB7D15" w14:textId="77777777" w:rsidR="00EF63E6" w:rsidRPr="00EF63E6" w:rsidRDefault="00EF63E6" w:rsidP="00EF63E6">
      <w:pPr>
        <w:spacing w:line="360" w:lineRule="auto"/>
        <w:jc w:val="left"/>
        <w:rPr>
          <w:b w:val="0"/>
        </w:rPr>
      </w:pPr>
      <w:r w:rsidRPr="00EF63E6">
        <w:rPr>
          <w:b w:val="0"/>
        </w:rPr>
        <w:t>Students select equipment and submit a borrowing request through the mobile application, including purpose and expected return date.</w:t>
      </w:r>
    </w:p>
    <w:p w14:paraId="372A956D" w14:textId="77777777" w:rsidR="00EF63E6" w:rsidRPr="00EF63E6" w:rsidRDefault="00EF63E6" w:rsidP="00EF63E6">
      <w:pPr>
        <w:spacing w:line="360" w:lineRule="auto"/>
        <w:jc w:val="left"/>
        <w:rPr>
          <w:b w:val="0"/>
        </w:rPr>
      </w:pPr>
    </w:p>
    <w:p w14:paraId="5100543F" w14:textId="2051B6A2" w:rsidR="00EF63E6" w:rsidRPr="00EF63E6" w:rsidRDefault="00EF63E6" w:rsidP="00EF63E6">
      <w:pPr>
        <w:spacing w:line="360" w:lineRule="auto"/>
        <w:jc w:val="left"/>
      </w:pPr>
      <w:r w:rsidRPr="00EF63E6">
        <w:lastRenderedPageBreak/>
        <w:t xml:space="preserve">Step 5 </w:t>
      </w:r>
      <w:r w:rsidRPr="00EF63E6">
        <w:rPr>
          <w:b w:val="0"/>
          <w:color w:val="000000"/>
        </w:rPr>
        <w:t xml:space="preserve">— </w:t>
      </w:r>
      <w:r w:rsidRPr="00EF63E6">
        <w:t>Availability Check</w:t>
      </w:r>
    </w:p>
    <w:p w14:paraId="6FA969A4" w14:textId="77777777" w:rsidR="00EF63E6" w:rsidRPr="00EF63E6" w:rsidRDefault="00EF63E6" w:rsidP="00EF63E6">
      <w:pPr>
        <w:spacing w:line="360" w:lineRule="auto"/>
        <w:jc w:val="left"/>
        <w:rPr>
          <w:b w:val="0"/>
        </w:rPr>
      </w:pPr>
      <w:r w:rsidRPr="00EF63E6">
        <w:rPr>
          <w:b w:val="0"/>
        </w:rPr>
        <w:t>The system checks the inventory database to determine equipment availability.</w:t>
      </w:r>
    </w:p>
    <w:p w14:paraId="5146B602" w14:textId="77777777" w:rsidR="00EF63E6" w:rsidRPr="00EF63E6" w:rsidRDefault="00EF63E6" w:rsidP="00EF63E6">
      <w:pPr>
        <w:spacing w:line="360" w:lineRule="auto"/>
        <w:jc w:val="left"/>
        <w:rPr>
          <w:b w:val="0"/>
        </w:rPr>
      </w:pPr>
    </w:p>
    <w:p w14:paraId="4752DD4B" w14:textId="0BAA537E" w:rsidR="00EF63E6" w:rsidRPr="00EF63E6" w:rsidRDefault="00EF63E6" w:rsidP="00EF63E6">
      <w:pPr>
        <w:spacing w:line="360" w:lineRule="auto"/>
        <w:jc w:val="left"/>
      </w:pPr>
      <w:r w:rsidRPr="00EF63E6">
        <w:t xml:space="preserve">Step 6 </w:t>
      </w:r>
      <w:r w:rsidRPr="00EF63E6">
        <w:rPr>
          <w:b w:val="0"/>
          <w:color w:val="000000"/>
        </w:rPr>
        <w:t xml:space="preserve">— </w:t>
      </w:r>
      <w:r w:rsidRPr="00EF63E6">
        <w:t>Borrowing Request Review and Approval (Web Application)</w:t>
      </w:r>
    </w:p>
    <w:p w14:paraId="3C4853C9" w14:textId="77777777" w:rsidR="00EF63E6" w:rsidRPr="00EF63E6" w:rsidRDefault="00EF63E6" w:rsidP="00EF63E6">
      <w:pPr>
        <w:spacing w:line="360" w:lineRule="auto"/>
        <w:jc w:val="left"/>
        <w:rPr>
          <w:b w:val="0"/>
        </w:rPr>
      </w:pPr>
      <w:r w:rsidRPr="00EF63E6">
        <w:rPr>
          <w:b w:val="0"/>
        </w:rPr>
        <w:t>The Administrator/Laboratory Custodian primarily reviews the borrowing request. If unavailable, the Designated Faculty may review and approve requests related to assigned laboratory courses or subject areas.</w:t>
      </w:r>
    </w:p>
    <w:p w14:paraId="3DC321BB" w14:textId="77777777" w:rsidR="00EF63E6" w:rsidRPr="00EF63E6" w:rsidRDefault="00EF63E6" w:rsidP="00EF63E6">
      <w:pPr>
        <w:spacing w:line="360" w:lineRule="auto"/>
        <w:jc w:val="left"/>
        <w:rPr>
          <w:b w:val="0"/>
        </w:rPr>
      </w:pPr>
    </w:p>
    <w:p w14:paraId="39E95446" w14:textId="2131B99C" w:rsidR="00EF63E6" w:rsidRPr="00EF63E6" w:rsidRDefault="00EF63E6" w:rsidP="00EF63E6">
      <w:pPr>
        <w:spacing w:line="360" w:lineRule="auto"/>
        <w:jc w:val="left"/>
      </w:pPr>
      <w:r w:rsidRPr="00EF63E6">
        <w:t xml:space="preserve">Step 7 </w:t>
      </w:r>
      <w:r w:rsidRPr="00EF63E6">
        <w:rPr>
          <w:b w:val="0"/>
          <w:color w:val="000000"/>
        </w:rPr>
        <w:t xml:space="preserve">— </w:t>
      </w:r>
      <w:r w:rsidRPr="00EF63E6">
        <w:t>Borrowing Transaction &amp; Push Notification</w:t>
      </w:r>
    </w:p>
    <w:p w14:paraId="60A88FF8" w14:textId="77777777" w:rsidR="00EF63E6" w:rsidRPr="00EF63E6" w:rsidRDefault="00EF63E6" w:rsidP="00EF63E6">
      <w:pPr>
        <w:spacing w:line="360" w:lineRule="auto"/>
        <w:jc w:val="left"/>
        <w:rPr>
          <w:b w:val="0"/>
        </w:rPr>
      </w:pPr>
      <w:r w:rsidRPr="00EF63E6">
        <w:rPr>
          <w:b w:val="0"/>
        </w:rPr>
        <w:t>Once approved, the system records the borrowing transaction and automatically sends a push notification to the student confirming approval.</w:t>
      </w:r>
    </w:p>
    <w:p w14:paraId="3DA7F489" w14:textId="77777777" w:rsidR="00EF63E6" w:rsidRPr="00EF63E6" w:rsidRDefault="00EF63E6" w:rsidP="00EF63E6">
      <w:pPr>
        <w:spacing w:line="360" w:lineRule="auto"/>
        <w:jc w:val="left"/>
        <w:rPr>
          <w:b w:val="0"/>
        </w:rPr>
      </w:pPr>
    </w:p>
    <w:p w14:paraId="6F5D04A2" w14:textId="77777777" w:rsidR="00EF63E6" w:rsidRPr="00EF63E6" w:rsidRDefault="00EF63E6" w:rsidP="00EF63E6">
      <w:pPr>
        <w:spacing w:line="360" w:lineRule="auto"/>
        <w:jc w:val="left"/>
        <w:rPr>
          <w:b w:val="0"/>
          <w:sz w:val="10"/>
        </w:rPr>
      </w:pPr>
    </w:p>
    <w:p w14:paraId="2589FE31" w14:textId="5B31D127" w:rsidR="00EF63E6" w:rsidRPr="00EF63E6" w:rsidRDefault="00EF63E6" w:rsidP="00EF63E6">
      <w:pPr>
        <w:spacing w:line="360" w:lineRule="auto"/>
        <w:jc w:val="left"/>
      </w:pPr>
      <w:r w:rsidRPr="00EF63E6">
        <w:t xml:space="preserve">Step 8 </w:t>
      </w:r>
      <w:r w:rsidRPr="00EF63E6">
        <w:rPr>
          <w:b w:val="0"/>
          <w:color w:val="000000"/>
        </w:rPr>
        <w:t xml:space="preserve">— </w:t>
      </w:r>
      <w:r w:rsidRPr="00EF63E6">
        <w:t>Return of Equipment</w:t>
      </w:r>
    </w:p>
    <w:p w14:paraId="741704E1" w14:textId="77777777" w:rsidR="00EF63E6" w:rsidRPr="00EF63E6" w:rsidRDefault="00EF63E6" w:rsidP="00EF63E6">
      <w:pPr>
        <w:spacing w:line="360" w:lineRule="auto"/>
        <w:jc w:val="left"/>
        <w:rPr>
          <w:b w:val="0"/>
        </w:rPr>
      </w:pPr>
      <w:r w:rsidRPr="00EF63E6">
        <w:rPr>
          <w:b w:val="0"/>
        </w:rPr>
        <w:t>The borrower returns the equipment, and the system records the return transaction.</w:t>
      </w:r>
    </w:p>
    <w:p w14:paraId="32232127" w14:textId="77777777" w:rsidR="00EF63E6" w:rsidRPr="00EF63E6" w:rsidRDefault="00EF63E6" w:rsidP="00EF63E6">
      <w:pPr>
        <w:pStyle w:val="NormalWeb"/>
        <w:spacing w:line="360" w:lineRule="auto"/>
      </w:pPr>
    </w:p>
    <w:p w14:paraId="56C6D945" w14:textId="563570B6" w:rsidR="00EF63E6" w:rsidRPr="00EF63E6" w:rsidRDefault="00EF63E6" w:rsidP="00EF63E6">
      <w:pPr>
        <w:spacing w:line="360" w:lineRule="auto"/>
        <w:jc w:val="left"/>
      </w:pPr>
      <w:r w:rsidRPr="00EF63E6">
        <w:t xml:space="preserve">Step 9 </w:t>
      </w:r>
      <w:r w:rsidRPr="00EF63E6">
        <w:rPr>
          <w:b w:val="0"/>
          <w:color w:val="000000"/>
        </w:rPr>
        <w:t xml:space="preserve">— </w:t>
      </w:r>
      <w:r w:rsidRPr="00EF63E6">
        <w:t>Condition Assessment</w:t>
      </w:r>
    </w:p>
    <w:p w14:paraId="622DABFF" w14:textId="57693695" w:rsidR="00EF63E6" w:rsidRPr="00EF63E6" w:rsidRDefault="00EF63E6" w:rsidP="00EF63E6">
      <w:pPr>
        <w:spacing w:line="360" w:lineRule="auto"/>
        <w:jc w:val="left"/>
        <w:rPr>
          <w:b w:val="0"/>
        </w:rPr>
      </w:pPr>
      <w:r w:rsidRPr="00EF63E6">
        <w:rPr>
          <w:b w:val="0"/>
        </w:rPr>
        <w:t>The condition of the returned equipment is assessed and classified as Good, Damaged, or Needs Replacement.</w:t>
      </w:r>
    </w:p>
    <w:p w14:paraId="0D2C5086" w14:textId="77777777" w:rsidR="00EF63E6" w:rsidRPr="00EF63E6" w:rsidRDefault="00EF63E6" w:rsidP="00EF63E6">
      <w:pPr>
        <w:pStyle w:val="NormalWeb"/>
        <w:spacing w:line="360" w:lineRule="auto"/>
      </w:pPr>
    </w:p>
    <w:p w14:paraId="11E54F73" w14:textId="34522811" w:rsidR="00EF63E6" w:rsidRDefault="00EF63E6" w:rsidP="00EF63E6">
      <w:pPr>
        <w:spacing w:line="360" w:lineRule="auto"/>
        <w:jc w:val="left"/>
      </w:pPr>
      <w:r w:rsidRPr="00EF63E6">
        <w:t xml:space="preserve">Step 10 </w:t>
      </w:r>
      <w:r w:rsidRPr="00EF63E6">
        <w:rPr>
          <w:b w:val="0"/>
          <w:color w:val="000000"/>
        </w:rPr>
        <w:t xml:space="preserve">— </w:t>
      </w:r>
      <w:r w:rsidRPr="00EF63E6">
        <w:t>Inventory Update &amp; Damage Reporting</w:t>
      </w:r>
    </w:p>
    <w:p w14:paraId="2525A28E" w14:textId="77777777" w:rsidR="00EF63E6" w:rsidRPr="00EF63E6" w:rsidRDefault="00EF63E6" w:rsidP="00EF63E6">
      <w:pPr>
        <w:spacing w:line="360" w:lineRule="auto"/>
        <w:jc w:val="left"/>
        <w:rPr>
          <w:b w:val="0"/>
        </w:rPr>
      </w:pPr>
      <w:r w:rsidRPr="00EF63E6">
        <w:rPr>
          <w:b w:val="0"/>
        </w:rPr>
        <w:t>If the item is in good condition, the inventory is updated as available. If the item is damaged, a damage report is recorded and linked to the transaction.</w:t>
      </w:r>
    </w:p>
    <w:p w14:paraId="2FD9E8C5" w14:textId="77777777" w:rsidR="00EF63E6" w:rsidRPr="00EF63E6" w:rsidRDefault="00EF63E6" w:rsidP="00EF63E6">
      <w:pPr>
        <w:spacing w:before="100" w:beforeAutospacing="1" w:after="100" w:afterAutospacing="1" w:line="360" w:lineRule="auto"/>
        <w:jc w:val="left"/>
        <w:rPr>
          <w:b w:val="0"/>
        </w:rPr>
      </w:pPr>
    </w:p>
    <w:p w14:paraId="0A6DF3C2" w14:textId="743CA93D" w:rsidR="00EF63E6" w:rsidRPr="00EF63E6" w:rsidRDefault="00EF63E6" w:rsidP="00EF63E6">
      <w:pPr>
        <w:spacing w:line="360" w:lineRule="auto"/>
        <w:jc w:val="left"/>
      </w:pPr>
      <w:r w:rsidRPr="00EF63E6">
        <w:t>Step 11</w:t>
      </w:r>
      <w:r>
        <w:t xml:space="preserve"> </w:t>
      </w:r>
      <w:r>
        <w:rPr>
          <w:b w:val="0"/>
          <w:color w:val="000000"/>
        </w:rPr>
        <w:t xml:space="preserve">— </w:t>
      </w:r>
      <w:r w:rsidRPr="00EF63E6">
        <w:t>In-App Notification</w:t>
      </w:r>
    </w:p>
    <w:p w14:paraId="1BB2C991" w14:textId="7301FDB9" w:rsidR="00DB0E68" w:rsidRPr="003344C4" w:rsidRDefault="00EF63E6" w:rsidP="00EF63E6">
      <w:pPr>
        <w:spacing w:line="360" w:lineRule="auto"/>
        <w:jc w:val="left"/>
      </w:pPr>
      <w:r w:rsidRPr="00EF63E6">
        <w:rPr>
          <w:b w:val="0"/>
        </w:rPr>
        <w:t>The system sends an in-app or push notification confirming that the return has been successfully processed</w:t>
      </w:r>
      <w:r>
        <w:t>.</w:t>
      </w:r>
    </w:p>
    <w:p w14:paraId="34EB8AAE" w14:textId="4F8A0610" w:rsidR="00DB0E68" w:rsidRDefault="00DB0E68" w:rsidP="00DB0E68">
      <w:pPr>
        <w:pStyle w:val="NormalWeb"/>
        <w:spacing w:line="360" w:lineRule="auto"/>
        <w:jc w:val="center"/>
      </w:pPr>
      <w:r>
        <w:rPr>
          <w:noProof/>
          <w:lang w:val="en-PH" w:eastAsia="en-PH"/>
        </w:rPr>
        <w:lastRenderedPageBreak/>
        <mc:AlternateContent>
          <mc:Choice Requires="wps">
            <w:drawing>
              <wp:inline distT="0" distB="0" distL="0" distR="0" wp14:anchorId="3CD644BC" wp14:editId="0317A78F">
                <wp:extent cx="304800" cy="304800"/>
                <wp:effectExtent l="0" t="0" r="0" b="0"/>
                <wp:docPr id="1694072775" name="Rectangle 1" descr="Generated image: Laboratory equipment borrowing process fl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868BD" id="Rectangle 1" o:spid="_x0000_s1026" alt="Generated image: Laboratory equipment borrowing process flo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nkFKGuYCAAAFBgAADgAAAAAAAAAAAAAA&#10;AAAuAgAAZHJzL2Uyb0RvYy54bWxQSwECLQAUAAYACAAAACEATKDpLNgAAAADAQAADwAAAAAAAAAA&#10;AAAAAABABQAAZHJzL2Rvd25yZXYueG1sUEsFBgAAAAAEAAQA8wAAAEUGAAAAAA==&#10;" filled="f" stroked="f">
                <o:lock v:ext="edit" aspectratio="t"/>
                <w10:anchorlock/>
              </v:rect>
            </w:pict>
          </mc:Fallback>
        </mc:AlternateContent>
      </w:r>
      <w:r w:rsidR="00A147CC">
        <w:rPr>
          <w:noProof/>
        </w:rPr>
        <w:drawing>
          <wp:inline distT="0" distB="0" distL="0" distR="0" wp14:anchorId="7D178686" wp14:editId="765CFE62">
            <wp:extent cx="3316416" cy="7678615"/>
            <wp:effectExtent l="0" t="0" r="0" b="0"/>
            <wp:docPr id="1031494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94545" name="Picture 10314945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47116" cy="7749696"/>
                    </a:xfrm>
                    <a:prstGeom prst="rect">
                      <a:avLst/>
                    </a:prstGeom>
                  </pic:spPr>
                </pic:pic>
              </a:graphicData>
            </a:graphic>
          </wp:inline>
        </w:drawing>
      </w:r>
    </w:p>
    <w:p w14:paraId="4B34083B" w14:textId="77777777" w:rsidR="00DB0E68" w:rsidRPr="00DB0E68" w:rsidRDefault="00DB0E68" w:rsidP="00DB0E68">
      <w:pPr>
        <w:spacing w:before="120" w:after="240" w:line="360" w:lineRule="auto"/>
        <w:rPr>
          <w:b w:val="0"/>
          <w:bCs/>
        </w:rPr>
      </w:pPr>
      <w:r w:rsidRPr="00DB0E68">
        <w:rPr>
          <w:b w:val="0"/>
          <w:i/>
          <w:iCs/>
        </w:rPr>
        <w:t>Figure 10. ECP System Flowchart</w:t>
      </w:r>
    </w:p>
    <w:p w14:paraId="262CA32A" w14:textId="77777777" w:rsidR="00DB0E68" w:rsidRDefault="00DB0E68" w:rsidP="00DB0E68">
      <w:pPr>
        <w:pStyle w:val="NormalWeb"/>
        <w:spacing w:line="360" w:lineRule="auto"/>
        <w:jc w:val="both"/>
      </w:pPr>
      <w:r>
        <w:lastRenderedPageBreak/>
        <w:t>This flowchart presents the operational workflow of the Laboratory Equipment Borrowing and Inventory Management System. The process begins with user login and role identification, where users are categorized as Administrator/Lab Custodian, Designated Faculty, or Student. Administrator/Lab Custodian manage equipment inventory by adding, updating, or deleting records, while faculty and students can browse available equipment through the web or mobile application.</w:t>
      </w:r>
    </w:p>
    <w:p w14:paraId="197C5308" w14:textId="77777777" w:rsidR="00DB0E68" w:rsidRDefault="00DB0E68" w:rsidP="00DB0E68">
      <w:pPr>
        <w:pStyle w:val="NormalWeb"/>
        <w:spacing w:line="360" w:lineRule="auto"/>
        <w:jc w:val="both"/>
      </w:pPr>
      <w:r>
        <w:t>Students submit borrowing requests by selecting equipment, purpose, and return date. The system then performs an availability check using the inventory database. If the equipment is unavailable, the request cannot proceed; otherwise, it is forwarded for review and approval by the Administrator/Lab Custodian or designated faculty member. Once approved, the borrowing transaction is recorded and a push notification is sent to the student.</w:t>
      </w:r>
    </w:p>
    <w:p w14:paraId="518A2C67" w14:textId="48CA5323" w:rsidR="00DB0E68" w:rsidRDefault="00DB0E68" w:rsidP="00DB0E68">
      <w:pPr>
        <w:pStyle w:val="NormalWeb"/>
        <w:spacing w:line="360" w:lineRule="auto"/>
        <w:jc w:val="both"/>
      </w:pPr>
      <w:r>
        <w:t>After use, the student returns the equipment, and the system records the return transaction. A condition assessment is then conducted to evaluate whether the equipment is good, damaged, or needs replacement. If the item is in good condition, the inventory is updated and marked as available again. If damaged, a damage report is created and linked to the transaction. Finally, the system sends an in-app or push notification confirming that the return process has been completed successfully.</w:t>
      </w:r>
    </w:p>
    <w:p w14:paraId="571BC627" w14:textId="77777777" w:rsidR="00EF63E6" w:rsidRDefault="00EF63E6" w:rsidP="00DB0E68">
      <w:pPr>
        <w:pStyle w:val="NormalWeb"/>
        <w:spacing w:line="360" w:lineRule="auto"/>
        <w:jc w:val="both"/>
      </w:pPr>
    </w:p>
    <w:p w14:paraId="78C4C9E2" w14:textId="77777777" w:rsidR="00EF63E6" w:rsidRDefault="00EF63E6" w:rsidP="00DB0E68">
      <w:pPr>
        <w:pStyle w:val="NormalWeb"/>
        <w:spacing w:line="360" w:lineRule="auto"/>
        <w:jc w:val="both"/>
      </w:pPr>
    </w:p>
    <w:p w14:paraId="3081D66B" w14:textId="77777777" w:rsidR="00EF63E6" w:rsidRDefault="00EF63E6" w:rsidP="00DB0E68">
      <w:pPr>
        <w:pStyle w:val="NormalWeb"/>
        <w:spacing w:line="360" w:lineRule="auto"/>
        <w:jc w:val="both"/>
      </w:pPr>
    </w:p>
    <w:p w14:paraId="000B8F55" w14:textId="77777777" w:rsidR="00EF63E6" w:rsidRDefault="00EF63E6" w:rsidP="00DB0E68">
      <w:pPr>
        <w:pStyle w:val="NormalWeb"/>
        <w:spacing w:line="360" w:lineRule="auto"/>
        <w:jc w:val="both"/>
      </w:pPr>
    </w:p>
    <w:p w14:paraId="568655CB" w14:textId="77777777" w:rsidR="00EF63E6" w:rsidRDefault="00EF63E6" w:rsidP="00DB0E68">
      <w:pPr>
        <w:pStyle w:val="NormalWeb"/>
        <w:spacing w:line="360" w:lineRule="auto"/>
        <w:jc w:val="both"/>
      </w:pPr>
    </w:p>
    <w:p w14:paraId="7A962323" w14:textId="77777777" w:rsidR="00EF63E6" w:rsidRDefault="00EF63E6" w:rsidP="00DB0E68">
      <w:pPr>
        <w:pStyle w:val="NormalWeb"/>
        <w:spacing w:line="360" w:lineRule="auto"/>
        <w:jc w:val="both"/>
      </w:pPr>
    </w:p>
    <w:p w14:paraId="6CCEEDBF" w14:textId="77777777" w:rsidR="00EF63E6" w:rsidRDefault="00EF63E6" w:rsidP="00DB0E68">
      <w:pPr>
        <w:pStyle w:val="NormalWeb"/>
        <w:spacing w:line="360" w:lineRule="auto"/>
        <w:jc w:val="both"/>
      </w:pPr>
    </w:p>
    <w:p w14:paraId="38A9EE34" w14:textId="77777777" w:rsidR="00EF63E6" w:rsidRDefault="00EF63E6" w:rsidP="00EF63E6">
      <w:pPr>
        <w:spacing w:before="160" w:line="360" w:lineRule="auto"/>
        <w:jc w:val="both"/>
        <w:rPr>
          <w:iCs/>
        </w:rPr>
      </w:pPr>
      <w:r w:rsidRPr="00EF63E6">
        <w:rPr>
          <w:iCs/>
        </w:rPr>
        <w:lastRenderedPageBreak/>
        <w:t>System Architecture Diagram</w:t>
      </w:r>
    </w:p>
    <w:p w14:paraId="16A10931" w14:textId="77777777" w:rsidR="00EF63E6" w:rsidRDefault="00EF63E6" w:rsidP="00EF63E6">
      <w:pPr>
        <w:spacing w:before="160" w:line="360" w:lineRule="auto"/>
        <w:jc w:val="both"/>
        <w:rPr>
          <w:iCs/>
        </w:rPr>
      </w:pPr>
    </w:p>
    <w:p w14:paraId="2F276D83" w14:textId="77777777" w:rsidR="00EF63E6" w:rsidRDefault="00EF63E6" w:rsidP="00EF63E6">
      <w:pPr>
        <w:spacing w:line="360" w:lineRule="auto"/>
        <w:jc w:val="both"/>
        <w:rPr>
          <w:b w:val="0"/>
        </w:rPr>
      </w:pPr>
      <w:r w:rsidRPr="00EF63E6">
        <w:rPr>
          <w:b w:val="0"/>
        </w:rPr>
        <w:t>The following diagram shows the overall architecture of the ECP system:</w:t>
      </w:r>
    </w:p>
    <w:p w14:paraId="3AEA6508" w14:textId="77777777" w:rsidR="00EF63E6" w:rsidRDefault="00EF63E6" w:rsidP="00EF63E6">
      <w:pPr>
        <w:spacing w:line="360" w:lineRule="auto"/>
        <w:jc w:val="both"/>
        <w:rPr>
          <w:b w:val="0"/>
        </w:rPr>
      </w:pPr>
    </w:p>
    <w:p w14:paraId="064187BC" w14:textId="77777777" w:rsidR="00EF63E6" w:rsidRPr="00EF63E6" w:rsidRDefault="00EF63E6" w:rsidP="00EF63E6">
      <w:pPr>
        <w:spacing w:line="360" w:lineRule="auto"/>
        <w:jc w:val="both"/>
        <w:rPr>
          <w:color w:val="000000"/>
        </w:rPr>
      </w:pPr>
      <w:r w:rsidRPr="00EF63E6">
        <w:rPr>
          <w:bCs/>
          <w:color w:val="000000"/>
        </w:rPr>
        <w:t>Users</w:t>
      </w:r>
    </w:p>
    <w:p w14:paraId="1B00F99D" w14:textId="658161E2" w:rsidR="00EF63E6" w:rsidRPr="00EF63E6" w:rsidRDefault="00EF63E6" w:rsidP="00EF63E6">
      <w:pPr>
        <w:spacing w:line="360" w:lineRule="auto"/>
        <w:jc w:val="both"/>
        <w:rPr>
          <w:b w:val="0"/>
          <w:color w:val="000000"/>
        </w:rPr>
      </w:pPr>
      <w:r w:rsidRPr="00EF63E6">
        <w:rPr>
          <w:b w:val="0"/>
        </w:rPr>
        <w:t>The system is accessed by three primary user roles: Administrator/Laboratory Custodian, Designated Faculty, and Students. The Administrator</w:t>
      </w:r>
      <w:r w:rsidR="001658F9">
        <w:rPr>
          <w:b w:val="0"/>
        </w:rPr>
        <w:t>/Laboratory Custodian</w:t>
      </w:r>
      <w:r w:rsidRPr="00EF63E6">
        <w:rPr>
          <w:b w:val="0"/>
        </w:rPr>
        <w:t xml:space="preserve"> manages inventory, users, and generates reports. The Administrator/Laboratory Custodian primarily approves or rejects borrowing requests, while the Designated Faculty may assist in reviewing and approving requests and monitoring assigned laboratory courses when necessary. Students view equipment, submit borrowing requests, track request status, and receive notifications</w:t>
      </w:r>
      <w:r w:rsidRPr="00EF63E6">
        <w:rPr>
          <w:b w:val="0"/>
          <w:color w:val="000000"/>
        </w:rPr>
        <w:t>.</w:t>
      </w:r>
    </w:p>
    <w:p w14:paraId="0F74B45F" w14:textId="77777777" w:rsidR="00EF63E6" w:rsidRPr="00F8349D" w:rsidRDefault="00EF63E6" w:rsidP="00EF63E6">
      <w:pPr>
        <w:spacing w:line="360" w:lineRule="auto"/>
        <w:jc w:val="both"/>
        <w:rPr>
          <w:color w:val="000000"/>
        </w:rPr>
      </w:pPr>
    </w:p>
    <w:p w14:paraId="0B3853E1" w14:textId="77777777" w:rsidR="00EF63E6" w:rsidRPr="00EF63E6" w:rsidRDefault="00EF63E6" w:rsidP="00EF63E6">
      <w:pPr>
        <w:spacing w:line="360" w:lineRule="auto"/>
        <w:jc w:val="both"/>
        <w:rPr>
          <w:color w:val="000000"/>
        </w:rPr>
      </w:pPr>
      <w:r w:rsidRPr="00EF63E6">
        <w:rPr>
          <w:bCs/>
          <w:color w:val="000000"/>
        </w:rPr>
        <w:t>Client Applications</w:t>
      </w:r>
    </w:p>
    <w:p w14:paraId="0AF692C8" w14:textId="06712EE2" w:rsidR="00EF63E6" w:rsidRPr="00EF63E6" w:rsidRDefault="00EF63E6" w:rsidP="00EF63E6">
      <w:pPr>
        <w:spacing w:line="360" w:lineRule="auto"/>
        <w:jc w:val="both"/>
        <w:rPr>
          <w:b w:val="0"/>
          <w:color w:val="000000"/>
        </w:rPr>
      </w:pPr>
      <w:r w:rsidRPr="00EF63E6">
        <w:rPr>
          <w:b w:val="0"/>
        </w:rPr>
        <w:t xml:space="preserve">Users interact with the system through two client platforms communicating via HTTPS. The Web Application is used by Administrator/Laboratory Custodian and Designated Faculty for management and approval tasks. The Mobile Application is used by Students </w:t>
      </w:r>
      <w:r w:rsidR="00FE6B2E">
        <w:rPr>
          <w:b w:val="0"/>
        </w:rPr>
        <w:t>to</w:t>
      </w:r>
      <w:r w:rsidRPr="00EF63E6">
        <w:rPr>
          <w:b w:val="0"/>
        </w:rPr>
        <w:t xml:space="preserve"> brows</w:t>
      </w:r>
      <w:r w:rsidR="00FE6B2E">
        <w:rPr>
          <w:b w:val="0"/>
        </w:rPr>
        <w:t>e</w:t>
      </w:r>
      <w:r w:rsidRPr="00EF63E6">
        <w:rPr>
          <w:b w:val="0"/>
        </w:rPr>
        <w:t xml:space="preserve"> equipment, submit borrowing requests, and receiv</w:t>
      </w:r>
      <w:r w:rsidR="00FE6B2E">
        <w:rPr>
          <w:b w:val="0"/>
        </w:rPr>
        <w:t>e</w:t>
      </w:r>
      <w:r w:rsidRPr="00EF63E6">
        <w:rPr>
          <w:b w:val="0"/>
        </w:rPr>
        <w:t xml:space="preserve"> notifications</w:t>
      </w:r>
      <w:r w:rsidRPr="00EF63E6">
        <w:rPr>
          <w:b w:val="0"/>
          <w:color w:val="000000"/>
        </w:rPr>
        <w:t>.</w:t>
      </w:r>
    </w:p>
    <w:p w14:paraId="3069A8AF" w14:textId="77777777" w:rsidR="00EF63E6" w:rsidRPr="00F8349D" w:rsidRDefault="00EF63E6" w:rsidP="00EF63E6">
      <w:pPr>
        <w:spacing w:line="360" w:lineRule="auto"/>
        <w:jc w:val="both"/>
        <w:rPr>
          <w:color w:val="000000"/>
        </w:rPr>
      </w:pPr>
    </w:p>
    <w:p w14:paraId="60790F3C" w14:textId="77777777" w:rsidR="00EF63E6" w:rsidRPr="00EF63E6" w:rsidRDefault="00EF63E6" w:rsidP="00EF63E6">
      <w:pPr>
        <w:spacing w:line="360" w:lineRule="auto"/>
        <w:jc w:val="both"/>
        <w:rPr>
          <w:color w:val="000000"/>
        </w:rPr>
      </w:pPr>
      <w:r w:rsidRPr="00EF63E6">
        <w:rPr>
          <w:bCs/>
          <w:color w:val="000000"/>
        </w:rPr>
        <w:t>Application Layer (Web Server)</w:t>
      </w:r>
    </w:p>
    <w:p w14:paraId="1F4A6833" w14:textId="77777777" w:rsidR="00EF63E6" w:rsidRPr="00EF63E6" w:rsidRDefault="00EF63E6" w:rsidP="00EF63E6">
      <w:pPr>
        <w:spacing w:line="360" w:lineRule="auto"/>
        <w:jc w:val="both"/>
        <w:rPr>
          <w:b w:val="0"/>
          <w:color w:val="000000"/>
        </w:rPr>
      </w:pPr>
      <w:r w:rsidRPr="00EF63E6">
        <w:rPr>
          <w:b w:val="0"/>
          <w:color w:val="000000"/>
        </w:rPr>
        <w:t>This is the core back-end layer that processes all system logic. It consists of:</w:t>
      </w:r>
    </w:p>
    <w:p w14:paraId="048C1DD6" w14:textId="77777777" w:rsidR="00EF63E6" w:rsidRPr="00F8349D" w:rsidRDefault="00EF63E6" w:rsidP="00EF63E6">
      <w:pPr>
        <w:spacing w:line="360" w:lineRule="auto"/>
        <w:jc w:val="both"/>
        <w:rPr>
          <w:color w:val="000000"/>
        </w:rPr>
      </w:pPr>
    </w:p>
    <w:p w14:paraId="0E613BCA" w14:textId="77777777" w:rsidR="00EF63E6" w:rsidRPr="00EF63E6" w:rsidRDefault="00EF63E6" w:rsidP="00EF63E6">
      <w:pPr>
        <w:numPr>
          <w:ilvl w:val="0"/>
          <w:numId w:val="14"/>
        </w:numPr>
        <w:spacing w:line="360" w:lineRule="auto"/>
        <w:jc w:val="both"/>
        <w:rPr>
          <w:b w:val="0"/>
          <w:color w:val="000000"/>
        </w:rPr>
      </w:pPr>
      <w:r w:rsidRPr="00EF63E6">
        <w:rPr>
          <w:bCs/>
          <w:color w:val="000000"/>
        </w:rPr>
        <w:t>Authentication &amp; Authorization</w:t>
      </w:r>
      <w:r w:rsidRPr="00EF63E6">
        <w:rPr>
          <w:color w:val="000000"/>
        </w:rPr>
        <w:t xml:space="preserve"> — </w:t>
      </w:r>
      <w:r w:rsidRPr="00EF63E6">
        <w:rPr>
          <w:b w:val="0"/>
          <w:color w:val="000000"/>
        </w:rPr>
        <w:t>Handles login, role identification, and role-based access control.</w:t>
      </w:r>
    </w:p>
    <w:p w14:paraId="433F6BD4" w14:textId="77777777" w:rsidR="00EF63E6" w:rsidRPr="00F8349D" w:rsidRDefault="00EF63E6" w:rsidP="00EF63E6">
      <w:pPr>
        <w:spacing w:line="360" w:lineRule="auto"/>
        <w:ind w:left="720"/>
        <w:jc w:val="both"/>
        <w:rPr>
          <w:color w:val="000000"/>
        </w:rPr>
      </w:pPr>
    </w:p>
    <w:p w14:paraId="73188DBD" w14:textId="77777777" w:rsidR="00EF63E6" w:rsidRPr="00EF63E6" w:rsidRDefault="00EF63E6" w:rsidP="00EF63E6">
      <w:pPr>
        <w:numPr>
          <w:ilvl w:val="0"/>
          <w:numId w:val="14"/>
        </w:numPr>
        <w:spacing w:line="360" w:lineRule="auto"/>
        <w:jc w:val="both"/>
        <w:rPr>
          <w:b w:val="0"/>
          <w:color w:val="000000"/>
        </w:rPr>
      </w:pPr>
      <w:r w:rsidRPr="00EF63E6">
        <w:rPr>
          <w:bCs/>
          <w:color w:val="000000"/>
        </w:rPr>
        <w:t>Inventory Management</w:t>
      </w:r>
      <w:r>
        <w:rPr>
          <w:color w:val="000000"/>
        </w:rPr>
        <w:t xml:space="preserve"> — </w:t>
      </w:r>
      <w:r w:rsidRPr="00EF63E6">
        <w:rPr>
          <w:b w:val="0"/>
          <w:color w:val="000000"/>
        </w:rPr>
        <w:t>Manages equipment records and inventory data.</w:t>
      </w:r>
    </w:p>
    <w:p w14:paraId="100270D1" w14:textId="77777777" w:rsidR="00EF63E6" w:rsidRPr="00EF63E6" w:rsidRDefault="00EF63E6" w:rsidP="00EF63E6">
      <w:pPr>
        <w:ind w:left="360"/>
        <w:rPr>
          <w:b w:val="0"/>
          <w:color w:val="000000"/>
        </w:rPr>
      </w:pPr>
    </w:p>
    <w:p w14:paraId="48AEBDCB" w14:textId="77777777" w:rsidR="00EF63E6" w:rsidRPr="00EF63E6" w:rsidRDefault="00EF63E6" w:rsidP="00EF63E6">
      <w:pPr>
        <w:spacing w:line="360" w:lineRule="auto"/>
        <w:ind w:left="720"/>
        <w:jc w:val="both"/>
        <w:rPr>
          <w:b w:val="0"/>
          <w:color w:val="000000"/>
        </w:rPr>
      </w:pPr>
    </w:p>
    <w:p w14:paraId="72B3F39A" w14:textId="77777777" w:rsidR="00EF63E6" w:rsidRPr="00EF63E6" w:rsidRDefault="00EF63E6" w:rsidP="00EF63E6">
      <w:pPr>
        <w:numPr>
          <w:ilvl w:val="0"/>
          <w:numId w:val="14"/>
        </w:numPr>
        <w:spacing w:line="360" w:lineRule="auto"/>
        <w:jc w:val="both"/>
        <w:rPr>
          <w:b w:val="0"/>
          <w:color w:val="000000"/>
        </w:rPr>
      </w:pPr>
      <w:r w:rsidRPr="00EF63E6">
        <w:rPr>
          <w:bCs/>
          <w:color w:val="000000"/>
        </w:rPr>
        <w:t>Approval Management</w:t>
      </w:r>
      <w:r w:rsidRPr="00EF63E6">
        <w:rPr>
          <w:b w:val="0"/>
          <w:color w:val="000000"/>
        </w:rPr>
        <w:t xml:space="preserve"> — Processes borrowing request approvals and rejections.</w:t>
      </w:r>
    </w:p>
    <w:p w14:paraId="7C95597F" w14:textId="77777777" w:rsidR="00EF63E6" w:rsidRPr="00EF63E6" w:rsidRDefault="00EF63E6" w:rsidP="00EF63E6">
      <w:pPr>
        <w:spacing w:line="360" w:lineRule="auto"/>
        <w:ind w:left="720"/>
        <w:jc w:val="both"/>
        <w:rPr>
          <w:b w:val="0"/>
          <w:color w:val="000000"/>
        </w:rPr>
      </w:pPr>
    </w:p>
    <w:p w14:paraId="08975566" w14:textId="77777777" w:rsidR="00EF63E6" w:rsidRPr="00EF63E6" w:rsidRDefault="00EF63E6" w:rsidP="00EF63E6">
      <w:pPr>
        <w:numPr>
          <w:ilvl w:val="0"/>
          <w:numId w:val="14"/>
        </w:numPr>
        <w:spacing w:line="360" w:lineRule="auto"/>
        <w:jc w:val="both"/>
        <w:rPr>
          <w:b w:val="0"/>
          <w:color w:val="000000"/>
        </w:rPr>
      </w:pPr>
      <w:r w:rsidRPr="00EF63E6">
        <w:rPr>
          <w:bCs/>
          <w:color w:val="000000"/>
        </w:rPr>
        <w:t>User Management</w:t>
      </w:r>
      <w:r w:rsidRPr="00EF63E6">
        <w:rPr>
          <w:b w:val="0"/>
          <w:color w:val="000000"/>
        </w:rPr>
        <w:t xml:space="preserve"> — Handles user accounts and role assignments.</w:t>
      </w:r>
    </w:p>
    <w:p w14:paraId="30B3F210" w14:textId="77777777" w:rsidR="00EF63E6" w:rsidRPr="00EF63E6" w:rsidRDefault="00EF63E6" w:rsidP="00EF63E6">
      <w:pPr>
        <w:ind w:left="360"/>
        <w:rPr>
          <w:color w:val="000000"/>
        </w:rPr>
      </w:pPr>
    </w:p>
    <w:p w14:paraId="025A18A6" w14:textId="77777777" w:rsidR="00EF63E6" w:rsidRPr="00F8349D" w:rsidRDefault="00EF63E6" w:rsidP="00EF63E6">
      <w:pPr>
        <w:spacing w:line="360" w:lineRule="auto"/>
        <w:ind w:left="720"/>
        <w:jc w:val="both"/>
        <w:rPr>
          <w:color w:val="000000"/>
        </w:rPr>
      </w:pPr>
    </w:p>
    <w:p w14:paraId="55703AB2" w14:textId="77777777" w:rsidR="00EF63E6" w:rsidRPr="00EF63E6" w:rsidRDefault="00EF63E6" w:rsidP="00EF63E6">
      <w:pPr>
        <w:numPr>
          <w:ilvl w:val="0"/>
          <w:numId w:val="14"/>
        </w:numPr>
        <w:spacing w:line="360" w:lineRule="auto"/>
        <w:jc w:val="both"/>
        <w:rPr>
          <w:b w:val="0"/>
          <w:color w:val="000000"/>
        </w:rPr>
      </w:pPr>
      <w:r w:rsidRPr="00EF63E6">
        <w:rPr>
          <w:bCs/>
          <w:color w:val="000000"/>
        </w:rPr>
        <w:t>Condition Assessment</w:t>
      </w:r>
      <w:r>
        <w:rPr>
          <w:color w:val="000000"/>
        </w:rPr>
        <w:t xml:space="preserve"> — </w:t>
      </w:r>
      <w:r w:rsidRPr="00EF63E6">
        <w:rPr>
          <w:b w:val="0"/>
          <w:color w:val="000000"/>
        </w:rPr>
        <w:t>Records and updates equipment condition after each return.</w:t>
      </w:r>
    </w:p>
    <w:p w14:paraId="4D88A6D1" w14:textId="77777777" w:rsidR="00EF63E6" w:rsidRPr="00EF63E6" w:rsidRDefault="00EF63E6" w:rsidP="00EF63E6">
      <w:pPr>
        <w:spacing w:line="360" w:lineRule="auto"/>
        <w:ind w:left="720"/>
        <w:jc w:val="both"/>
        <w:rPr>
          <w:b w:val="0"/>
          <w:color w:val="000000"/>
        </w:rPr>
      </w:pPr>
    </w:p>
    <w:p w14:paraId="0E747CD7" w14:textId="77777777" w:rsidR="00EF63E6" w:rsidRPr="00EF63E6" w:rsidRDefault="00EF63E6" w:rsidP="00EF63E6">
      <w:pPr>
        <w:numPr>
          <w:ilvl w:val="0"/>
          <w:numId w:val="14"/>
        </w:numPr>
        <w:spacing w:line="360" w:lineRule="auto"/>
        <w:jc w:val="both"/>
        <w:rPr>
          <w:b w:val="0"/>
          <w:color w:val="000000"/>
        </w:rPr>
      </w:pPr>
      <w:r w:rsidRPr="00EF63E6">
        <w:rPr>
          <w:bCs/>
          <w:color w:val="000000"/>
        </w:rPr>
        <w:t>Borrowing Management</w:t>
      </w:r>
      <w:r w:rsidRPr="00EF63E6">
        <w:rPr>
          <w:b w:val="0"/>
          <w:color w:val="000000"/>
        </w:rPr>
        <w:t xml:space="preserve"> — Manages the borrowing request and transaction process.</w:t>
      </w:r>
    </w:p>
    <w:p w14:paraId="03B0D149" w14:textId="77777777" w:rsidR="00EF63E6" w:rsidRPr="00EF63E6" w:rsidRDefault="00EF63E6" w:rsidP="00EF63E6">
      <w:pPr>
        <w:spacing w:line="360" w:lineRule="auto"/>
        <w:jc w:val="both"/>
        <w:rPr>
          <w:b w:val="0"/>
          <w:color w:val="000000"/>
        </w:rPr>
      </w:pPr>
    </w:p>
    <w:p w14:paraId="315994BE" w14:textId="77777777" w:rsidR="00EF63E6" w:rsidRPr="00EF63E6" w:rsidRDefault="00EF63E6" w:rsidP="00EF63E6">
      <w:pPr>
        <w:numPr>
          <w:ilvl w:val="0"/>
          <w:numId w:val="14"/>
        </w:numPr>
        <w:spacing w:line="360" w:lineRule="auto"/>
        <w:jc w:val="both"/>
        <w:rPr>
          <w:b w:val="0"/>
          <w:color w:val="000000"/>
        </w:rPr>
      </w:pPr>
      <w:r w:rsidRPr="00EF63E6">
        <w:rPr>
          <w:bCs/>
          <w:color w:val="000000"/>
        </w:rPr>
        <w:t>Damage Reporting</w:t>
      </w:r>
      <w:r w:rsidRPr="00EF63E6">
        <w:rPr>
          <w:b w:val="0"/>
          <w:color w:val="000000"/>
        </w:rPr>
        <w:t xml:space="preserve"> — Records damage reports and links them to specific transactions.</w:t>
      </w:r>
    </w:p>
    <w:p w14:paraId="54AC11D7" w14:textId="77777777" w:rsidR="00EF63E6" w:rsidRPr="00EF63E6" w:rsidRDefault="00EF63E6" w:rsidP="00EF63E6">
      <w:pPr>
        <w:spacing w:line="360" w:lineRule="auto"/>
        <w:ind w:left="720"/>
        <w:jc w:val="both"/>
        <w:rPr>
          <w:b w:val="0"/>
          <w:color w:val="000000"/>
        </w:rPr>
      </w:pPr>
    </w:p>
    <w:p w14:paraId="6835569F" w14:textId="77777777" w:rsidR="00EF63E6" w:rsidRPr="00EF63E6" w:rsidRDefault="00EF63E6" w:rsidP="00EF63E6">
      <w:pPr>
        <w:numPr>
          <w:ilvl w:val="0"/>
          <w:numId w:val="14"/>
        </w:numPr>
        <w:spacing w:line="360" w:lineRule="auto"/>
        <w:jc w:val="both"/>
        <w:rPr>
          <w:b w:val="0"/>
          <w:color w:val="000000"/>
        </w:rPr>
      </w:pPr>
      <w:r w:rsidRPr="00EF63E6">
        <w:rPr>
          <w:bCs/>
          <w:color w:val="000000"/>
        </w:rPr>
        <w:t>Return Management</w:t>
      </w:r>
      <w:r w:rsidRPr="00EF63E6">
        <w:rPr>
          <w:b w:val="0"/>
          <w:color w:val="000000"/>
        </w:rPr>
        <w:t xml:space="preserve"> — Processes equipment return transactions.</w:t>
      </w:r>
    </w:p>
    <w:p w14:paraId="46945855" w14:textId="77777777" w:rsidR="00EF63E6" w:rsidRPr="00EF63E6" w:rsidRDefault="00EF63E6" w:rsidP="00EF63E6">
      <w:pPr>
        <w:spacing w:line="360" w:lineRule="auto"/>
        <w:jc w:val="both"/>
        <w:rPr>
          <w:b w:val="0"/>
          <w:color w:val="000000"/>
        </w:rPr>
      </w:pPr>
    </w:p>
    <w:p w14:paraId="440D8667" w14:textId="77777777" w:rsidR="00EF63E6" w:rsidRPr="00EF63E6" w:rsidRDefault="00EF63E6" w:rsidP="00EF63E6">
      <w:pPr>
        <w:numPr>
          <w:ilvl w:val="0"/>
          <w:numId w:val="14"/>
        </w:numPr>
        <w:spacing w:line="360" w:lineRule="auto"/>
        <w:jc w:val="both"/>
        <w:rPr>
          <w:b w:val="0"/>
          <w:color w:val="000000"/>
        </w:rPr>
      </w:pPr>
      <w:r w:rsidRPr="00EF63E6">
        <w:rPr>
          <w:bCs/>
          <w:color w:val="000000"/>
        </w:rPr>
        <w:t>Notification Service</w:t>
      </w:r>
      <w:r w:rsidRPr="00EF63E6">
        <w:rPr>
          <w:b w:val="0"/>
          <w:color w:val="000000"/>
        </w:rPr>
        <w:t xml:space="preserve"> — Manages and triggers push and in-app notifications for borrowing and return events.</w:t>
      </w:r>
    </w:p>
    <w:p w14:paraId="55E9E8DF" w14:textId="77777777" w:rsidR="00EF63E6" w:rsidRPr="00EF63E6" w:rsidRDefault="00EF63E6" w:rsidP="00EF63E6">
      <w:pPr>
        <w:spacing w:line="360" w:lineRule="auto"/>
        <w:ind w:left="720"/>
        <w:jc w:val="both"/>
        <w:rPr>
          <w:b w:val="0"/>
          <w:color w:val="000000"/>
        </w:rPr>
      </w:pPr>
    </w:p>
    <w:p w14:paraId="0997897C" w14:textId="77777777" w:rsidR="00EF63E6" w:rsidRPr="00EF63E6" w:rsidRDefault="00EF63E6" w:rsidP="00EF63E6">
      <w:pPr>
        <w:numPr>
          <w:ilvl w:val="0"/>
          <w:numId w:val="14"/>
        </w:numPr>
        <w:spacing w:line="360" w:lineRule="auto"/>
        <w:jc w:val="both"/>
        <w:rPr>
          <w:b w:val="0"/>
          <w:color w:val="000000"/>
        </w:rPr>
      </w:pPr>
      <w:r w:rsidRPr="00EF63E6">
        <w:rPr>
          <w:bCs/>
          <w:color w:val="000000"/>
        </w:rPr>
        <w:t>Reporting &amp; Dashboard</w:t>
      </w:r>
      <w:r w:rsidRPr="00EF63E6">
        <w:rPr>
          <w:b w:val="0"/>
          <w:color w:val="000000"/>
        </w:rPr>
        <w:t xml:space="preserve"> — Provides analytics, reports, overdue item tracking, and inventory status monitoring.</w:t>
      </w:r>
    </w:p>
    <w:p w14:paraId="1581FEB1" w14:textId="77777777" w:rsidR="00EF63E6" w:rsidRPr="00F8349D" w:rsidRDefault="00EF63E6" w:rsidP="00EF63E6">
      <w:pPr>
        <w:spacing w:line="360" w:lineRule="auto"/>
        <w:ind w:left="360"/>
        <w:jc w:val="both"/>
        <w:rPr>
          <w:color w:val="000000"/>
        </w:rPr>
      </w:pPr>
    </w:p>
    <w:p w14:paraId="099BB2E6" w14:textId="352AD93A" w:rsidR="00EF63E6" w:rsidRPr="00EF63E6" w:rsidRDefault="00EF63E6" w:rsidP="00EF63E6">
      <w:pPr>
        <w:spacing w:line="360" w:lineRule="auto"/>
        <w:jc w:val="both"/>
        <w:rPr>
          <w:bCs/>
          <w:color w:val="000000"/>
        </w:rPr>
      </w:pPr>
      <w:r w:rsidRPr="00EF63E6">
        <w:rPr>
          <w:bCs/>
          <w:color w:val="000000"/>
        </w:rPr>
        <w:t>Data Layer</w:t>
      </w:r>
    </w:p>
    <w:p w14:paraId="277132BC" w14:textId="3F205896" w:rsidR="00EF63E6" w:rsidRPr="00EF63E6" w:rsidRDefault="00EF63E6" w:rsidP="00EF63E6">
      <w:pPr>
        <w:spacing w:line="360" w:lineRule="auto"/>
        <w:jc w:val="both"/>
        <w:rPr>
          <w:b w:val="0"/>
          <w:color w:val="000000"/>
        </w:rPr>
      </w:pPr>
      <w:r w:rsidRPr="00EF63E6">
        <w:rPr>
          <w:b w:val="0"/>
        </w:rPr>
        <w:t>Implemented using a MySQL Database Server, it stores all main data entities</w:t>
      </w:r>
      <w:r w:rsidR="00FE6B2E">
        <w:rPr>
          <w:b w:val="0"/>
        </w:rPr>
        <w:t>,</w:t>
      </w:r>
      <w:r w:rsidRPr="00EF63E6">
        <w:rPr>
          <w:b w:val="0"/>
        </w:rPr>
        <w:t xml:space="preserve"> including Users, Roles, Equipment, Categories, Inventory, Borrowing Requests, Approvals, Borrowing Transactions, Return Transactions, Condition Records, Damage Reports, and Notification Logs</w:t>
      </w:r>
      <w:r w:rsidRPr="00EF63E6">
        <w:rPr>
          <w:b w:val="0"/>
          <w:color w:val="000000"/>
        </w:rPr>
        <w:t>.</w:t>
      </w:r>
    </w:p>
    <w:p w14:paraId="3CB42712" w14:textId="77777777" w:rsidR="00EF63E6" w:rsidRPr="00F8349D" w:rsidRDefault="00EF63E6" w:rsidP="00EF63E6">
      <w:pPr>
        <w:spacing w:line="360" w:lineRule="auto"/>
        <w:jc w:val="both"/>
        <w:rPr>
          <w:color w:val="000000"/>
        </w:rPr>
      </w:pPr>
    </w:p>
    <w:p w14:paraId="664BB008" w14:textId="77777777" w:rsidR="00EF63E6" w:rsidRPr="00EF63E6" w:rsidRDefault="00EF63E6" w:rsidP="00EF63E6">
      <w:pPr>
        <w:spacing w:line="360" w:lineRule="auto"/>
        <w:jc w:val="both"/>
        <w:rPr>
          <w:bCs/>
          <w:color w:val="000000"/>
        </w:rPr>
      </w:pPr>
      <w:r w:rsidRPr="00EF63E6">
        <w:rPr>
          <w:bCs/>
          <w:color w:val="000000"/>
        </w:rPr>
        <w:t>External Services</w:t>
      </w:r>
    </w:p>
    <w:p w14:paraId="00AD2297" w14:textId="21D50377" w:rsidR="00EF63E6" w:rsidRPr="00EF63E6" w:rsidRDefault="00EF63E6" w:rsidP="00EF63E6">
      <w:pPr>
        <w:spacing w:line="360" w:lineRule="auto"/>
        <w:jc w:val="both"/>
        <w:rPr>
          <w:b w:val="0"/>
          <w:color w:val="000000"/>
        </w:rPr>
      </w:pPr>
      <w:r w:rsidRPr="00EF63E6">
        <w:rPr>
          <w:b w:val="0"/>
        </w:rPr>
        <w:t xml:space="preserve">The system integrates Firebase Cloud Messaging (FCM) </w:t>
      </w:r>
      <w:r w:rsidR="00FE6B2E">
        <w:rPr>
          <w:b w:val="0"/>
        </w:rPr>
        <w:t>to deliver</w:t>
      </w:r>
      <w:r w:rsidRPr="00EF63E6">
        <w:rPr>
          <w:b w:val="0"/>
        </w:rPr>
        <w:t xml:space="preserve"> push notifications </w:t>
      </w:r>
      <w:r w:rsidR="00FE6B2E">
        <w:rPr>
          <w:b w:val="0"/>
        </w:rPr>
        <w:t>for</w:t>
      </w:r>
      <w:r w:rsidRPr="00EF63E6">
        <w:rPr>
          <w:b w:val="0"/>
        </w:rPr>
        <w:t xml:space="preserve"> borrowing approvals, rejections, return reminders, and transaction updates</w:t>
      </w:r>
      <w:r w:rsidRPr="00EF63E6">
        <w:rPr>
          <w:b w:val="0"/>
          <w:color w:val="000000"/>
        </w:rPr>
        <w:t>.</w:t>
      </w:r>
    </w:p>
    <w:p w14:paraId="0D149BC1" w14:textId="77777777" w:rsidR="00EF63E6" w:rsidRPr="00F8349D" w:rsidRDefault="00EF63E6" w:rsidP="00EF63E6">
      <w:pPr>
        <w:spacing w:line="360" w:lineRule="auto"/>
        <w:jc w:val="both"/>
        <w:rPr>
          <w:color w:val="000000"/>
        </w:rPr>
      </w:pPr>
    </w:p>
    <w:p w14:paraId="6AA7E49F" w14:textId="77777777" w:rsidR="00EF63E6" w:rsidRPr="00EF63E6" w:rsidRDefault="00EF63E6" w:rsidP="00EF63E6">
      <w:pPr>
        <w:spacing w:line="360" w:lineRule="auto"/>
        <w:jc w:val="both"/>
        <w:rPr>
          <w:bCs/>
          <w:color w:val="000000"/>
        </w:rPr>
      </w:pPr>
      <w:r w:rsidRPr="00EF63E6">
        <w:rPr>
          <w:bCs/>
          <w:color w:val="000000"/>
        </w:rPr>
        <w:t>System Features (Core Modules Flow)</w:t>
      </w:r>
    </w:p>
    <w:p w14:paraId="45FAA53B" w14:textId="77777777" w:rsidR="00EF63E6" w:rsidRDefault="00EF63E6" w:rsidP="00EF63E6">
      <w:pPr>
        <w:spacing w:line="360" w:lineRule="auto"/>
        <w:jc w:val="both"/>
        <w:rPr>
          <w:color w:val="000000"/>
        </w:rPr>
      </w:pPr>
    </w:p>
    <w:p w14:paraId="3BA19529" w14:textId="77777777" w:rsidR="00EF63E6" w:rsidRPr="00EF63E6" w:rsidRDefault="00EF63E6" w:rsidP="00EF63E6">
      <w:pPr>
        <w:spacing w:line="360" w:lineRule="auto"/>
        <w:jc w:val="both"/>
        <w:rPr>
          <w:b w:val="0"/>
          <w:color w:val="000000"/>
        </w:rPr>
      </w:pPr>
      <w:r w:rsidRPr="00EF63E6">
        <w:rPr>
          <w:b w:val="0"/>
          <w:color w:val="000000"/>
        </w:rPr>
        <w:t>The end-to-end workflow of the system follows this sequence:</w:t>
      </w:r>
    </w:p>
    <w:p w14:paraId="40E41FBC" w14:textId="77777777" w:rsidR="00EF63E6" w:rsidRPr="00F8349D" w:rsidRDefault="00EF63E6" w:rsidP="00EF63E6">
      <w:pPr>
        <w:spacing w:line="360" w:lineRule="auto"/>
        <w:jc w:val="both"/>
        <w:rPr>
          <w:color w:val="000000"/>
        </w:rPr>
      </w:pPr>
    </w:p>
    <w:p w14:paraId="0AA240F9" w14:textId="77777777" w:rsidR="00EF63E6" w:rsidRPr="00EF63E6" w:rsidRDefault="00EF63E6" w:rsidP="00EF63E6">
      <w:pPr>
        <w:numPr>
          <w:ilvl w:val="0"/>
          <w:numId w:val="15"/>
        </w:numPr>
        <w:spacing w:line="360" w:lineRule="auto"/>
        <w:jc w:val="both"/>
        <w:rPr>
          <w:b w:val="0"/>
          <w:color w:val="000000"/>
        </w:rPr>
      </w:pPr>
      <w:r w:rsidRPr="00EF63E6">
        <w:rPr>
          <w:bCs/>
          <w:color w:val="000000"/>
        </w:rPr>
        <w:t>Inventory Management</w:t>
      </w:r>
      <w:r w:rsidRPr="00EF63E6">
        <w:rPr>
          <w:b w:val="0"/>
          <w:color w:val="000000"/>
        </w:rPr>
        <w:t xml:space="preserve"> — Admin adds, updates, or deletes equipment and manages inventory.</w:t>
      </w:r>
    </w:p>
    <w:p w14:paraId="0DA3437D" w14:textId="77777777" w:rsidR="00EF63E6" w:rsidRPr="00F8349D" w:rsidRDefault="00EF63E6" w:rsidP="00EF63E6">
      <w:pPr>
        <w:spacing w:line="360" w:lineRule="auto"/>
        <w:ind w:left="720"/>
        <w:jc w:val="both"/>
        <w:rPr>
          <w:color w:val="000000"/>
        </w:rPr>
      </w:pPr>
    </w:p>
    <w:p w14:paraId="58D6DB2E" w14:textId="4F327F46" w:rsidR="00EF63E6" w:rsidRPr="00EF63E6" w:rsidRDefault="00EF63E6" w:rsidP="00EF63E6">
      <w:pPr>
        <w:numPr>
          <w:ilvl w:val="0"/>
          <w:numId w:val="15"/>
        </w:numPr>
        <w:spacing w:line="360" w:lineRule="auto"/>
        <w:jc w:val="both"/>
        <w:rPr>
          <w:b w:val="0"/>
          <w:color w:val="000000"/>
        </w:rPr>
      </w:pPr>
      <w:r w:rsidRPr="00EF63E6">
        <w:rPr>
          <w:bCs/>
          <w:color w:val="000000"/>
        </w:rPr>
        <w:lastRenderedPageBreak/>
        <w:t>View Available Equipment</w:t>
      </w:r>
      <w:r w:rsidRPr="00EF63E6">
        <w:rPr>
          <w:b w:val="0"/>
          <w:color w:val="000000"/>
        </w:rPr>
        <w:t xml:space="preserve"> — Designated Faculty and Students view available laboratory equipment.</w:t>
      </w:r>
    </w:p>
    <w:p w14:paraId="45A3660D" w14:textId="77777777" w:rsidR="00EF63E6" w:rsidRPr="00EF63E6" w:rsidRDefault="00EF63E6" w:rsidP="00EF63E6">
      <w:pPr>
        <w:spacing w:line="360" w:lineRule="auto"/>
        <w:ind w:left="720"/>
        <w:jc w:val="both"/>
        <w:rPr>
          <w:b w:val="0"/>
          <w:color w:val="000000"/>
        </w:rPr>
      </w:pPr>
    </w:p>
    <w:p w14:paraId="288EE19B" w14:textId="77777777" w:rsidR="00EF63E6" w:rsidRPr="00EF63E6" w:rsidRDefault="00EF63E6" w:rsidP="00EF63E6">
      <w:pPr>
        <w:numPr>
          <w:ilvl w:val="0"/>
          <w:numId w:val="15"/>
        </w:numPr>
        <w:spacing w:line="360" w:lineRule="auto"/>
        <w:jc w:val="both"/>
        <w:rPr>
          <w:b w:val="0"/>
          <w:color w:val="000000"/>
        </w:rPr>
      </w:pPr>
      <w:r w:rsidRPr="00EF63E6">
        <w:rPr>
          <w:bCs/>
          <w:color w:val="000000"/>
        </w:rPr>
        <w:t>Borrowing Request (Students)</w:t>
      </w:r>
      <w:r w:rsidRPr="00EF63E6">
        <w:rPr>
          <w:b w:val="0"/>
          <w:color w:val="000000"/>
        </w:rPr>
        <w:t xml:space="preserve"> — Students submit borrowing requests with purpose and expected return date.</w:t>
      </w:r>
    </w:p>
    <w:p w14:paraId="0C71CBD5" w14:textId="77777777" w:rsidR="00EF63E6" w:rsidRPr="00F8349D" w:rsidRDefault="00EF63E6" w:rsidP="00EF63E6">
      <w:pPr>
        <w:spacing w:line="360" w:lineRule="auto"/>
        <w:ind w:left="720"/>
        <w:jc w:val="both"/>
        <w:rPr>
          <w:color w:val="000000"/>
        </w:rPr>
      </w:pPr>
    </w:p>
    <w:p w14:paraId="04A559AA" w14:textId="77777777" w:rsidR="00EF63E6" w:rsidRPr="00EF63E6" w:rsidRDefault="00EF63E6" w:rsidP="00EF63E6">
      <w:pPr>
        <w:numPr>
          <w:ilvl w:val="0"/>
          <w:numId w:val="15"/>
        </w:numPr>
        <w:spacing w:line="360" w:lineRule="auto"/>
        <w:jc w:val="both"/>
        <w:rPr>
          <w:b w:val="0"/>
          <w:color w:val="000000"/>
        </w:rPr>
      </w:pPr>
      <w:r w:rsidRPr="00EF63E6">
        <w:rPr>
          <w:bCs/>
          <w:color w:val="000000"/>
        </w:rPr>
        <w:t>Approval (Administrator/Laboratory Custodian or Designated Faculty)</w:t>
      </w:r>
      <w:r w:rsidRPr="00EF63E6">
        <w:rPr>
          <w:b w:val="0"/>
          <w:color w:val="000000"/>
        </w:rPr>
        <w:t xml:space="preserve"> — </w:t>
      </w:r>
      <w:r w:rsidRPr="00EF63E6">
        <w:rPr>
          <w:b w:val="0"/>
        </w:rPr>
        <w:t>The Administrator/Laboratory Custodian primarily reviews and approves borrowing requests, while the Designated Faculty may assist when necessary.</w:t>
      </w:r>
    </w:p>
    <w:p w14:paraId="3FF3C2F2" w14:textId="77777777" w:rsidR="00EF63E6" w:rsidRPr="00EF63E6" w:rsidRDefault="00EF63E6" w:rsidP="00EF63E6">
      <w:pPr>
        <w:spacing w:line="360" w:lineRule="auto"/>
        <w:jc w:val="both"/>
        <w:rPr>
          <w:b w:val="0"/>
          <w:color w:val="000000"/>
        </w:rPr>
      </w:pPr>
    </w:p>
    <w:p w14:paraId="058A9D87" w14:textId="77777777" w:rsidR="00EF63E6" w:rsidRPr="00EF63E6" w:rsidRDefault="00EF63E6" w:rsidP="00EF63E6">
      <w:pPr>
        <w:numPr>
          <w:ilvl w:val="0"/>
          <w:numId w:val="15"/>
        </w:numPr>
        <w:spacing w:line="360" w:lineRule="auto"/>
        <w:jc w:val="both"/>
        <w:rPr>
          <w:b w:val="0"/>
          <w:color w:val="000000"/>
        </w:rPr>
      </w:pPr>
      <w:r w:rsidRPr="00EF63E6">
        <w:rPr>
          <w:bCs/>
          <w:color w:val="000000"/>
        </w:rPr>
        <w:t>Push Notification</w:t>
      </w:r>
      <w:r w:rsidRPr="00EF63E6">
        <w:rPr>
          <w:b w:val="0"/>
          <w:bCs/>
          <w:color w:val="000000"/>
        </w:rPr>
        <w:t xml:space="preserve"> — </w:t>
      </w:r>
      <w:r w:rsidRPr="00EF63E6">
        <w:rPr>
          <w:b w:val="0"/>
          <w:color w:val="000000"/>
        </w:rPr>
        <w:t>The system sends push notifications for approval or rejection.</w:t>
      </w:r>
    </w:p>
    <w:p w14:paraId="31C9EED4" w14:textId="77777777" w:rsidR="00EF63E6" w:rsidRPr="00EF63E6" w:rsidRDefault="00EF63E6" w:rsidP="00EF63E6">
      <w:pPr>
        <w:spacing w:line="360" w:lineRule="auto"/>
        <w:ind w:left="720"/>
        <w:jc w:val="both"/>
        <w:rPr>
          <w:b w:val="0"/>
          <w:color w:val="000000"/>
        </w:rPr>
      </w:pPr>
    </w:p>
    <w:p w14:paraId="2ADC09FE" w14:textId="77777777" w:rsidR="00EF63E6" w:rsidRPr="00EF63E6" w:rsidRDefault="00EF63E6" w:rsidP="00EF63E6">
      <w:pPr>
        <w:numPr>
          <w:ilvl w:val="0"/>
          <w:numId w:val="15"/>
        </w:numPr>
        <w:spacing w:line="360" w:lineRule="auto"/>
        <w:jc w:val="both"/>
        <w:rPr>
          <w:b w:val="0"/>
          <w:color w:val="000000"/>
        </w:rPr>
      </w:pPr>
      <w:r w:rsidRPr="00EF63E6">
        <w:rPr>
          <w:bCs/>
          <w:color w:val="000000"/>
        </w:rPr>
        <w:t>Return Equipment</w:t>
      </w:r>
      <w:r w:rsidRPr="00EF63E6">
        <w:rPr>
          <w:b w:val="0"/>
          <w:color w:val="000000"/>
        </w:rPr>
        <w:t xml:space="preserve"> — Borrower returns equipment, and the transaction is recorded.</w:t>
      </w:r>
    </w:p>
    <w:p w14:paraId="567819FB" w14:textId="77777777" w:rsidR="00EF63E6" w:rsidRPr="00EF63E6" w:rsidRDefault="00EF63E6" w:rsidP="00630311">
      <w:pPr>
        <w:pStyle w:val="ListParagraph"/>
      </w:pPr>
    </w:p>
    <w:p w14:paraId="5889A1AD" w14:textId="77777777" w:rsidR="00EF63E6" w:rsidRPr="00EF63E6" w:rsidRDefault="00EF63E6" w:rsidP="00EF63E6">
      <w:pPr>
        <w:spacing w:line="360" w:lineRule="auto"/>
        <w:ind w:left="720"/>
        <w:jc w:val="both"/>
        <w:rPr>
          <w:b w:val="0"/>
          <w:color w:val="000000"/>
        </w:rPr>
      </w:pPr>
    </w:p>
    <w:p w14:paraId="330C4E7A" w14:textId="712893F2" w:rsidR="00EF63E6" w:rsidRPr="00EF63E6" w:rsidRDefault="00EF63E6" w:rsidP="00EF63E6">
      <w:pPr>
        <w:numPr>
          <w:ilvl w:val="0"/>
          <w:numId w:val="15"/>
        </w:numPr>
        <w:spacing w:line="360" w:lineRule="auto"/>
        <w:jc w:val="both"/>
        <w:rPr>
          <w:b w:val="0"/>
          <w:color w:val="000000"/>
        </w:rPr>
      </w:pPr>
      <w:r w:rsidRPr="00EF63E6">
        <w:rPr>
          <w:bCs/>
          <w:color w:val="000000"/>
        </w:rPr>
        <w:t>Condition Assessment</w:t>
      </w:r>
      <w:r w:rsidRPr="00EF63E6">
        <w:rPr>
          <w:b w:val="0"/>
          <w:color w:val="000000"/>
        </w:rPr>
        <w:t xml:space="preserve"> — Equipment condition is assessed as Good, Damaged, or Needs Replacement.</w:t>
      </w:r>
    </w:p>
    <w:p w14:paraId="7A2B75FC" w14:textId="77777777" w:rsidR="00EF63E6" w:rsidRPr="00EF63E6" w:rsidRDefault="00EF63E6" w:rsidP="00EF63E6">
      <w:pPr>
        <w:spacing w:line="360" w:lineRule="auto"/>
        <w:ind w:left="720"/>
        <w:jc w:val="both"/>
        <w:rPr>
          <w:b w:val="0"/>
          <w:color w:val="000000"/>
        </w:rPr>
      </w:pPr>
    </w:p>
    <w:p w14:paraId="705A3250" w14:textId="77777777" w:rsidR="00EF63E6" w:rsidRPr="00EF63E6" w:rsidRDefault="00EF63E6" w:rsidP="00EF63E6">
      <w:pPr>
        <w:numPr>
          <w:ilvl w:val="0"/>
          <w:numId w:val="15"/>
        </w:numPr>
        <w:spacing w:line="360" w:lineRule="auto"/>
        <w:jc w:val="both"/>
        <w:rPr>
          <w:b w:val="0"/>
          <w:color w:val="000000"/>
        </w:rPr>
      </w:pPr>
      <w:r w:rsidRPr="00EF63E6">
        <w:rPr>
          <w:bCs/>
          <w:color w:val="000000"/>
        </w:rPr>
        <w:t>Inventory Update &amp; Damage Reporting</w:t>
      </w:r>
      <w:r w:rsidRPr="00EF63E6">
        <w:rPr>
          <w:b w:val="0"/>
          <w:color w:val="000000"/>
        </w:rPr>
        <w:t xml:space="preserve"> — Inventory is updated or a damage report is recorded and linked to the transaction.</w:t>
      </w:r>
    </w:p>
    <w:p w14:paraId="4F492B4F" w14:textId="77777777" w:rsidR="00EF63E6" w:rsidRPr="00EF63E6" w:rsidRDefault="00EF63E6" w:rsidP="00EF63E6">
      <w:pPr>
        <w:spacing w:line="360" w:lineRule="auto"/>
        <w:ind w:left="720"/>
        <w:jc w:val="both"/>
        <w:rPr>
          <w:b w:val="0"/>
          <w:color w:val="000000"/>
        </w:rPr>
      </w:pPr>
    </w:p>
    <w:p w14:paraId="450F6677" w14:textId="1F756646" w:rsidR="00EF63E6" w:rsidRPr="00EF63E6" w:rsidRDefault="00EF63E6" w:rsidP="00EF63E6">
      <w:pPr>
        <w:numPr>
          <w:ilvl w:val="0"/>
          <w:numId w:val="15"/>
        </w:numPr>
        <w:spacing w:line="360" w:lineRule="auto"/>
        <w:jc w:val="both"/>
        <w:rPr>
          <w:b w:val="0"/>
          <w:color w:val="000000"/>
        </w:rPr>
      </w:pPr>
      <w:r w:rsidRPr="00EF63E6">
        <w:rPr>
          <w:bCs/>
          <w:color w:val="000000"/>
        </w:rPr>
        <w:t>In-App Notification</w:t>
      </w:r>
      <w:r w:rsidRPr="00EF63E6">
        <w:rPr>
          <w:b w:val="0"/>
          <w:color w:val="000000"/>
        </w:rPr>
        <w:t xml:space="preserve"> — </w:t>
      </w:r>
      <w:r w:rsidR="00FE6B2E">
        <w:rPr>
          <w:b w:val="0"/>
          <w:color w:val="000000"/>
        </w:rPr>
        <w:t>The s</w:t>
      </w:r>
      <w:r w:rsidRPr="00EF63E6">
        <w:rPr>
          <w:b w:val="0"/>
          <w:color w:val="000000"/>
        </w:rPr>
        <w:t xml:space="preserve">ystem sends a confirmation of </w:t>
      </w:r>
      <w:r w:rsidR="00FE6B2E">
        <w:rPr>
          <w:b w:val="0"/>
          <w:color w:val="000000"/>
        </w:rPr>
        <w:t>a</w:t>
      </w:r>
      <w:r w:rsidRPr="00EF63E6">
        <w:rPr>
          <w:b w:val="0"/>
          <w:color w:val="000000"/>
        </w:rPr>
        <w:t xml:space="preserve"> successful return.</w:t>
      </w:r>
    </w:p>
    <w:p w14:paraId="7ADACB3A" w14:textId="77777777" w:rsidR="00EF63E6" w:rsidRDefault="00EF63E6" w:rsidP="00EF63E6">
      <w:pPr>
        <w:spacing w:before="240" w:line="360" w:lineRule="auto"/>
        <w:jc w:val="both"/>
      </w:pPr>
    </w:p>
    <w:p w14:paraId="36B374C5" w14:textId="77777777" w:rsidR="00EF63E6" w:rsidRDefault="00EF63E6" w:rsidP="00EF63E6">
      <w:pPr>
        <w:spacing w:before="240" w:line="360" w:lineRule="auto"/>
        <w:jc w:val="both"/>
        <w:sectPr w:rsidR="00EF63E6" w:rsidSect="00EF63E6">
          <w:footerReference w:type="default" r:id="rId19"/>
          <w:pgSz w:w="12240" w:h="15840"/>
          <w:pgMar w:top="1440" w:right="1440" w:bottom="1440" w:left="1440" w:header="720" w:footer="720" w:gutter="0"/>
          <w:cols w:space="720"/>
          <w:titlePg/>
          <w:docGrid w:linePitch="326"/>
        </w:sectPr>
      </w:pPr>
    </w:p>
    <w:p w14:paraId="1D93776B" w14:textId="77777777" w:rsidR="00EF63E6" w:rsidRDefault="00EF63E6" w:rsidP="00EF63E6">
      <w:pPr>
        <w:pStyle w:val="NormalWeb"/>
        <w:spacing w:line="360" w:lineRule="auto"/>
        <w:jc w:val="center"/>
      </w:pPr>
      <w:r>
        <w:rPr>
          <w:noProof/>
          <w:lang w:val="en-PH" w:eastAsia="en-PH"/>
        </w:rPr>
        <w:lastRenderedPageBreak/>
        <w:drawing>
          <wp:inline distT="0" distB="0" distL="0" distR="0" wp14:anchorId="0C332B42" wp14:editId="220F44B1">
            <wp:extent cx="8229600" cy="484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229600" cy="4846320"/>
                    </a:xfrm>
                    <a:prstGeom prst="rect">
                      <a:avLst/>
                    </a:prstGeom>
                  </pic:spPr>
                </pic:pic>
              </a:graphicData>
            </a:graphic>
          </wp:inline>
        </w:drawing>
      </w:r>
    </w:p>
    <w:p w14:paraId="3D591325" w14:textId="77777777" w:rsidR="00EF63E6" w:rsidRPr="00EF63E6" w:rsidRDefault="00EF63E6" w:rsidP="00EF63E6">
      <w:pPr>
        <w:spacing w:before="120" w:after="240" w:line="360" w:lineRule="auto"/>
        <w:rPr>
          <w:b w:val="0"/>
          <w:i/>
          <w:iCs/>
        </w:rPr>
        <w:sectPr w:rsidR="00EF63E6" w:rsidRPr="00EF63E6" w:rsidSect="00EF63E6">
          <w:pgSz w:w="15840" w:h="12240" w:orient="landscape"/>
          <w:pgMar w:top="1440" w:right="1440" w:bottom="1440" w:left="1440" w:header="720" w:footer="720" w:gutter="0"/>
          <w:cols w:space="720"/>
          <w:titlePg/>
          <w:docGrid w:linePitch="326"/>
        </w:sectPr>
      </w:pPr>
      <w:r w:rsidRPr="00EF63E6">
        <w:rPr>
          <w:b w:val="0"/>
          <w:i/>
          <w:iCs/>
        </w:rPr>
        <w:t>Figure 11. ECP System Architecture Diagram</w:t>
      </w:r>
    </w:p>
    <w:p w14:paraId="1D405307" w14:textId="76B6E59B" w:rsidR="00EF63E6" w:rsidRDefault="00EF63E6" w:rsidP="00EF63E6">
      <w:pPr>
        <w:pStyle w:val="NormalWeb"/>
        <w:spacing w:line="360" w:lineRule="auto"/>
        <w:jc w:val="both"/>
      </w:pPr>
      <w:r>
        <w:lastRenderedPageBreak/>
        <w:t xml:space="preserve">This diagram illustrates the high-level architecture of a Laboratory Equipment Borrowing and Inventory Management System. The system supports three main user roles: Students, Designated Faculty, and Administrators/Laboratory Custodians. Users interact with the platform through a mobile application for students and a web application for </w:t>
      </w:r>
      <w:r w:rsidR="001658F9">
        <w:t>designated faculty and administrator/laboratory custodian</w:t>
      </w:r>
      <w:r>
        <w:t>, both secured via HTTPS.</w:t>
      </w:r>
    </w:p>
    <w:p w14:paraId="47BDEC30" w14:textId="77777777" w:rsidR="00EF63E6" w:rsidRDefault="00EF63E6" w:rsidP="00EF63E6">
      <w:pPr>
        <w:pStyle w:val="NormalWeb"/>
        <w:spacing w:line="360" w:lineRule="auto"/>
        <w:jc w:val="both"/>
      </w:pPr>
      <w:r>
        <w:t>The application layer contains core modules such as Borrowing Management, Return Management, Approval Management, Inventory Management, Authentication &amp; Authorization, Notification Service, Condition Assessment, Damage Reporting, User Management, and Reporting &amp; Dashboard. These modules coordinate the processes of requesting, approving, borrowing, returning, and monitoring laboratory equipment.</w:t>
      </w:r>
    </w:p>
    <w:p w14:paraId="4D32C1A4" w14:textId="5C1AD390" w:rsidR="00EF63E6" w:rsidRPr="00EF63E6" w:rsidRDefault="00EF63E6" w:rsidP="00EF63E6">
      <w:pPr>
        <w:spacing w:line="360" w:lineRule="auto"/>
        <w:jc w:val="both"/>
        <w:rPr>
          <w:b w:val="0"/>
          <w:bCs/>
        </w:rPr>
      </w:pPr>
      <w:r w:rsidRPr="00EF63E6">
        <w:rPr>
          <w:b w:val="0"/>
        </w:rPr>
        <w:t>An external service, Firebase Cloud Messaging (FCM), is integrated to provide real-time push notifications. All system components connect to a centralized MySQL database, which stores data related to users, equipment, inventory, approvals, transactions, damage reports, and notification logs. The architecture follows a layered design to ensure secure communication, organized workflows, and efficient data management</w:t>
      </w:r>
    </w:p>
    <w:p w14:paraId="065EA6E5" w14:textId="77777777" w:rsidR="00EF63E6" w:rsidRPr="00EF63E6" w:rsidRDefault="00EF63E6" w:rsidP="00EF63E6">
      <w:pPr>
        <w:spacing w:before="160" w:line="360" w:lineRule="auto"/>
        <w:jc w:val="both"/>
      </w:pPr>
    </w:p>
    <w:p w14:paraId="5F8DB1FD" w14:textId="77777777" w:rsidR="00EF63E6" w:rsidRDefault="00EF63E6" w:rsidP="00DB0E68">
      <w:pPr>
        <w:pStyle w:val="NormalWeb"/>
        <w:spacing w:line="360" w:lineRule="auto"/>
        <w:jc w:val="both"/>
      </w:pPr>
    </w:p>
    <w:p w14:paraId="07C2A1CA" w14:textId="77777777" w:rsidR="00DB0E68" w:rsidRPr="00DB0E68" w:rsidRDefault="00DB0E68" w:rsidP="00DB0E68">
      <w:pPr>
        <w:jc w:val="both"/>
      </w:pPr>
    </w:p>
    <w:p w14:paraId="3474B456" w14:textId="7B705B10" w:rsidR="00EF63E6" w:rsidRDefault="000933E2" w:rsidP="00331348">
      <w:pPr>
        <w:pStyle w:val="Heading1"/>
      </w:pPr>
      <w:r>
        <w:br w:type="column"/>
      </w:r>
      <w:r w:rsidR="007843D7" w:rsidRPr="00AF0173">
        <w:lastRenderedPageBreak/>
        <w:t>References</w:t>
      </w:r>
    </w:p>
    <w:p w14:paraId="206268CE" w14:textId="3358BB50" w:rsidR="00EF63E6" w:rsidRPr="00EF63E6" w:rsidRDefault="00E07D4F" w:rsidP="00E07D4F">
      <w:pPr>
        <w:tabs>
          <w:tab w:val="left" w:pos="1451"/>
          <w:tab w:val="center" w:pos="4680"/>
        </w:tabs>
        <w:jc w:val="both"/>
        <w:rPr>
          <w:lang w:eastAsia="en-PH"/>
        </w:rPr>
      </w:pPr>
      <w:r>
        <w:rPr>
          <w:lang w:eastAsia="en-PH"/>
        </w:rPr>
        <w:tab/>
      </w:r>
      <w:r>
        <w:rPr>
          <w:lang w:eastAsia="en-PH"/>
        </w:rPr>
        <w:tab/>
      </w:r>
      <w:r>
        <w:rPr>
          <w:lang w:eastAsia="en-PH"/>
        </w:rPr>
        <w:tab/>
      </w:r>
      <w:r>
        <w:rPr>
          <w:lang w:eastAsia="en-PH"/>
        </w:rPr>
        <w:tab/>
      </w:r>
    </w:p>
    <w:p w14:paraId="7C371983" w14:textId="77777777" w:rsidR="00EF63E6" w:rsidRDefault="00EF63E6" w:rsidP="00E07D4F">
      <w:pPr>
        <w:pStyle w:val="NormalWeb"/>
        <w:spacing w:line="360" w:lineRule="auto"/>
        <w:ind w:left="720" w:hanging="720"/>
        <w:jc w:val="both"/>
      </w:pPr>
      <w:r>
        <w:t xml:space="preserve">Adekunle, T. A., </w:t>
      </w:r>
      <w:proofErr w:type="spellStart"/>
      <w:r>
        <w:t>Abolore</w:t>
      </w:r>
      <w:proofErr w:type="spellEnd"/>
      <w:r>
        <w:t xml:space="preserve">, A. A., Mutiu, A. A., &amp; Olalekan, A. O. (2024). </w:t>
      </w:r>
      <w:r>
        <w:rPr>
          <w:rStyle w:val="Emphasis"/>
        </w:rPr>
        <w:t>Design and implementation of a web-based laboratory management system for efficient resource tracking</w:t>
      </w:r>
      <w:r>
        <w:t>. International Journal of Scientific Research in Computer Science, Engineering and Information Technology, 10(2), 234–242.</w:t>
      </w:r>
    </w:p>
    <w:p w14:paraId="68DAA15C" w14:textId="77777777" w:rsidR="00EF63E6" w:rsidRDefault="00EF63E6" w:rsidP="00E07D4F">
      <w:pPr>
        <w:pStyle w:val="NormalWeb"/>
        <w:spacing w:line="360" w:lineRule="auto"/>
        <w:ind w:left="720" w:hanging="720"/>
        <w:jc w:val="both"/>
      </w:pPr>
      <w:r>
        <w:t xml:space="preserve">Ahmad, A. C. (2023). </w:t>
      </w:r>
      <w:r>
        <w:rPr>
          <w:rStyle w:val="Emphasis"/>
        </w:rPr>
        <w:t>e-AIMSS: Electronic asset inventory and management system in school for resource optimization and organizational productivity</w:t>
      </w:r>
      <w:r>
        <w:t>. International Journal of Research Publications, 122(1), 45–58.</w:t>
      </w:r>
    </w:p>
    <w:p w14:paraId="266D407B" w14:textId="77777777" w:rsidR="00EF63E6" w:rsidRDefault="00EF63E6" w:rsidP="00E07D4F">
      <w:pPr>
        <w:pStyle w:val="NormalWeb"/>
        <w:spacing w:line="360" w:lineRule="auto"/>
        <w:ind w:left="720" w:hanging="720"/>
        <w:jc w:val="both"/>
      </w:pPr>
      <w:r>
        <w:t xml:space="preserve">Cepeda, J. A. U., &amp; Saludes, A. J. C. (2025). </w:t>
      </w:r>
      <w:r>
        <w:rPr>
          <w:rStyle w:val="Emphasis"/>
        </w:rPr>
        <w:t>Online ICT equipment inventory and borrowing system with decision support</w:t>
      </w:r>
      <w:r>
        <w:t xml:space="preserve">. European Journal of Innovative Studies and Sustainability, 1(5), 62–70. </w:t>
      </w:r>
      <w:hyperlink r:id="rId21" w:tgtFrame="_new" w:history="1">
        <w:r>
          <w:rPr>
            <w:rStyle w:val="Hyperlink"/>
          </w:rPr>
          <w:t>https://doi.org/10.59324/ejiss.2025.1(5).07</w:t>
        </w:r>
      </w:hyperlink>
    </w:p>
    <w:p w14:paraId="484F8467" w14:textId="77777777" w:rsidR="00EF63E6" w:rsidRDefault="00EF63E6" w:rsidP="00E07D4F">
      <w:pPr>
        <w:pStyle w:val="NormalWeb"/>
        <w:spacing w:line="360" w:lineRule="auto"/>
        <w:ind w:left="720" w:hanging="720"/>
        <w:jc w:val="both"/>
      </w:pPr>
      <w:r>
        <w:t xml:space="preserve">Martos, A. J. C., Andres, J. R. B., &amp; Ladera, R. R. (2022). </w:t>
      </w:r>
      <w:r>
        <w:rPr>
          <w:rStyle w:val="Emphasis"/>
        </w:rPr>
        <w:t>Development and evaluation of online facilities and equipment inventory and borrowing system</w:t>
      </w:r>
      <w:r>
        <w:t>. International Journal of Advanced Research in Computer Science, 13(3), 28–35.</w:t>
      </w:r>
    </w:p>
    <w:p w14:paraId="2D973577" w14:textId="77777777" w:rsidR="00EF63E6" w:rsidRDefault="00EF63E6" w:rsidP="00E07D4F">
      <w:pPr>
        <w:pStyle w:val="NormalWeb"/>
        <w:spacing w:line="360" w:lineRule="auto"/>
        <w:ind w:left="720" w:hanging="720"/>
        <w:jc w:val="both"/>
      </w:pPr>
      <w:r>
        <w:t xml:space="preserve">Fitzgibbons, L. (2024). </w:t>
      </w:r>
      <w:r>
        <w:rPr>
          <w:rStyle w:val="Emphasis"/>
        </w:rPr>
        <w:t>Feature-driven development (FDD)</w:t>
      </w:r>
      <w:r>
        <w:t xml:space="preserve">. TechTarget. </w:t>
      </w:r>
      <w:hyperlink r:id="rId22" w:history="1">
        <w:r w:rsidRPr="002D112D">
          <w:rPr>
            <w:rStyle w:val="Hyperlink"/>
          </w:rPr>
          <w:t>https://www.techtarget.com/searchsoftwarequality/definition/feature-driven-development</w:t>
        </w:r>
      </w:hyperlink>
    </w:p>
    <w:p w14:paraId="1CEAEC1A" w14:textId="77777777" w:rsidR="00EF63E6" w:rsidRPr="005B2A4E" w:rsidRDefault="00EF63E6" w:rsidP="00E07D4F">
      <w:pPr>
        <w:pStyle w:val="NormalWeb"/>
        <w:spacing w:line="360" w:lineRule="auto"/>
        <w:ind w:left="720" w:hanging="720"/>
        <w:jc w:val="both"/>
      </w:pPr>
      <w:r>
        <w:t xml:space="preserve">Saini, R., &amp; Sharma, P. (2022). </w:t>
      </w:r>
      <w:r>
        <w:rPr>
          <w:rStyle w:val="Emphasis"/>
        </w:rPr>
        <w:t>Web-based laboratory resource management system for engineering institutions</w:t>
      </w:r>
      <w:r>
        <w:t>. International Journal of Computer Applications, 184(15), 1–7.</w:t>
      </w:r>
    </w:p>
    <w:p w14:paraId="4E43F59B" w14:textId="77777777" w:rsidR="007843D7" w:rsidRDefault="007843D7" w:rsidP="00EF63E6">
      <w:pPr>
        <w:jc w:val="both"/>
        <w:rPr>
          <w:b w:val="0"/>
          <w:bCs/>
          <w:sz w:val="18"/>
          <w:szCs w:val="24"/>
        </w:rPr>
      </w:pPr>
    </w:p>
    <w:p w14:paraId="2032252F" w14:textId="77777777" w:rsidR="007843D7" w:rsidRDefault="007843D7" w:rsidP="00345573">
      <w:pPr>
        <w:rPr>
          <w:b w:val="0"/>
          <w:bCs/>
          <w:sz w:val="18"/>
          <w:szCs w:val="24"/>
        </w:rPr>
      </w:pPr>
    </w:p>
    <w:p w14:paraId="5426760F" w14:textId="77777777" w:rsidR="0077106A" w:rsidRDefault="0077106A" w:rsidP="00D30E58">
      <w:pPr>
        <w:pStyle w:val="Appendix"/>
        <w:jc w:val="both"/>
      </w:pPr>
    </w:p>
    <w:p w14:paraId="5AAD3124" w14:textId="77777777" w:rsidR="004A7BC0" w:rsidRPr="009777A6" w:rsidRDefault="004A7BC0" w:rsidP="00E07D4F">
      <w:pPr>
        <w:pStyle w:val="Appendix"/>
        <w:sectPr w:rsidR="004A7BC0" w:rsidRPr="009777A6" w:rsidSect="000F0F73">
          <w:footerReference w:type="default" r:id="rId23"/>
          <w:pgSz w:w="12240" w:h="15840"/>
          <w:pgMar w:top="1440" w:right="1440" w:bottom="1440" w:left="1440" w:header="720" w:footer="720" w:gutter="0"/>
          <w:cols w:space="720"/>
          <w:titlePg/>
          <w:docGrid w:linePitch="360"/>
        </w:sectPr>
      </w:pPr>
      <w:r w:rsidRPr="00AF0173">
        <w:t>Appendice</w:t>
      </w:r>
      <w:r>
        <w:t>s</w:t>
      </w:r>
    </w:p>
    <w:p w14:paraId="414319EE" w14:textId="77777777" w:rsidR="00B035E3" w:rsidRPr="00AF0173" w:rsidRDefault="00B035E3" w:rsidP="00E07D4F">
      <w:pPr>
        <w:pStyle w:val="Appendix"/>
      </w:pPr>
    </w:p>
    <w:p w14:paraId="7A5B6134" w14:textId="77777777" w:rsidR="00EF63E6" w:rsidRDefault="00B035E3" w:rsidP="00E07D4F">
      <w:pPr>
        <w:pStyle w:val="Appendix"/>
      </w:pPr>
      <w:r w:rsidRPr="00AF0173">
        <w:t xml:space="preserve">Appendix </w:t>
      </w:r>
      <w:r w:rsidR="004A7BC0">
        <w:t>A</w:t>
      </w:r>
      <w:r w:rsidRPr="00AF0173">
        <w:t xml:space="preserve">. </w:t>
      </w:r>
      <w:r>
        <w:t>reSOURCE PERSONS</w:t>
      </w:r>
    </w:p>
    <w:p w14:paraId="389B43E8" w14:textId="77777777" w:rsidR="00EF63E6" w:rsidRPr="00EF63E6" w:rsidRDefault="00EF63E6" w:rsidP="00EF63E6">
      <w:pPr>
        <w:spacing w:before="240" w:after="120" w:line="360" w:lineRule="auto"/>
      </w:pPr>
      <w:r w:rsidRPr="00EF63E6">
        <w:lastRenderedPageBreak/>
        <w:t>RESOURCE PERSON</w:t>
      </w:r>
    </w:p>
    <w:p w14:paraId="3788F4F9" w14:textId="77777777" w:rsidR="00EF63E6" w:rsidRDefault="00EF63E6" w:rsidP="00EF63E6">
      <w:pPr>
        <w:spacing w:before="240" w:after="120" w:line="360" w:lineRule="auto"/>
        <w:rPr>
          <w:b w:val="0"/>
        </w:rPr>
      </w:pPr>
    </w:p>
    <w:p w14:paraId="1C2AB832" w14:textId="77777777" w:rsidR="00EF63E6" w:rsidRPr="00EF63E6" w:rsidRDefault="00EF63E6" w:rsidP="00EF63E6">
      <w:pPr>
        <w:spacing w:before="240" w:after="120" w:line="360" w:lineRule="auto"/>
        <w:jc w:val="both"/>
        <w:rPr>
          <w:b w:val="0"/>
          <w:color w:val="0F1115"/>
          <w:shd w:val="clear" w:color="auto" w:fill="FFFFFF"/>
        </w:rPr>
      </w:pPr>
      <w:r w:rsidRPr="00EF63E6">
        <w:rPr>
          <w:b w:val="0"/>
          <w:color w:val="0F1115"/>
          <w:shd w:val="clear" w:color="auto" w:fill="FFFFFF"/>
        </w:rPr>
        <w:t>This section lists the individuals who provided expert insights, feedback, or validation during the development of the ECP: A Web-App Engineering Laboratory Management System for STI College Cotabato.</w:t>
      </w:r>
    </w:p>
    <w:p w14:paraId="2DE9116F" w14:textId="77777777" w:rsidR="00EF63E6" w:rsidRDefault="00EF63E6" w:rsidP="00EF63E6">
      <w:pPr>
        <w:spacing w:before="240" w:after="120" w:line="360" w:lineRule="auto"/>
        <w:jc w:val="both"/>
        <w:rPr>
          <w:color w:val="0F1115"/>
          <w:shd w:val="clear" w:color="auto" w:fill="FFFFFF"/>
        </w:rPr>
      </w:pPr>
    </w:p>
    <w:p w14:paraId="73F37562" w14:textId="690FB6B5" w:rsidR="002241C9" w:rsidRPr="002241C9" w:rsidRDefault="002241C9" w:rsidP="002241C9">
      <w:pPr>
        <w:spacing w:before="240" w:after="120"/>
        <w:jc w:val="both"/>
        <w:rPr>
          <w:color w:val="0F1115"/>
          <w:shd w:val="clear" w:color="auto" w:fill="FFFFFF"/>
        </w:rPr>
      </w:pPr>
      <w:r w:rsidRPr="002241C9">
        <w:rPr>
          <w:color w:val="0F1115"/>
          <w:shd w:val="clear" w:color="auto" w:fill="FFFFFF"/>
        </w:rPr>
        <w:t>Ms. Almirah E. Abang</w:t>
      </w:r>
    </w:p>
    <w:p w14:paraId="3B291F67" w14:textId="47C41014" w:rsidR="00A11918" w:rsidRDefault="002241C9" w:rsidP="00A11918">
      <w:pPr>
        <w:spacing w:before="240" w:after="120" w:line="480" w:lineRule="auto"/>
        <w:jc w:val="both"/>
        <w:rPr>
          <w:b w:val="0"/>
          <w:color w:val="0F1115"/>
          <w:shd w:val="clear" w:color="auto" w:fill="FFFFFF"/>
        </w:rPr>
      </w:pPr>
      <w:r w:rsidRPr="00EF63E6">
        <w:rPr>
          <w:b w:val="0"/>
          <w:color w:val="0F1115"/>
          <w:shd w:val="clear" w:color="auto" w:fill="FFFFFF"/>
        </w:rPr>
        <w:t>Capstone Project Adviser, STI College Cotabato</w:t>
      </w:r>
    </w:p>
    <w:p w14:paraId="6F1956AA" w14:textId="7B36D354" w:rsidR="002241C9" w:rsidRDefault="002241C9" w:rsidP="00A11918">
      <w:pPr>
        <w:spacing w:before="240" w:after="120" w:line="480" w:lineRule="auto"/>
        <w:jc w:val="both"/>
        <w:rPr>
          <w:b w:val="0"/>
          <w:color w:val="0F1115"/>
          <w:shd w:val="clear" w:color="auto" w:fill="FFFFFF"/>
        </w:rPr>
      </w:pPr>
      <w:r w:rsidRPr="00EF63E6">
        <w:rPr>
          <w:b w:val="0"/>
          <w:color w:val="0F1115"/>
          <w:shd w:val="clear" w:color="auto" w:fill="FFFFFF"/>
        </w:rPr>
        <w:t>Supervised the development of the manuscript and system design</w:t>
      </w:r>
    </w:p>
    <w:p w14:paraId="3E3CC1E2" w14:textId="77777777" w:rsidR="002241C9" w:rsidRDefault="002241C9" w:rsidP="002241C9">
      <w:pPr>
        <w:spacing w:before="240" w:after="120" w:line="360" w:lineRule="auto"/>
        <w:jc w:val="both"/>
        <w:rPr>
          <w:b w:val="0"/>
          <w:color w:val="0F1115"/>
          <w:shd w:val="clear" w:color="auto" w:fill="FFFFFF"/>
        </w:rPr>
      </w:pPr>
    </w:p>
    <w:p w14:paraId="3BE6BF49" w14:textId="6D8821B5" w:rsidR="002241C9" w:rsidRDefault="002241C9" w:rsidP="002241C9">
      <w:pPr>
        <w:spacing w:before="240" w:after="120"/>
        <w:jc w:val="both"/>
        <w:rPr>
          <w:color w:val="0F1115"/>
          <w:shd w:val="clear" w:color="auto" w:fill="FFFFFF"/>
        </w:rPr>
      </w:pPr>
      <w:r w:rsidRPr="00EF63E6">
        <w:rPr>
          <w:color w:val="0F1115"/>
          <w:shd w:val="clear" w:color="auto" w:fill="FFFFFF"/>
        </w:rPr>
        <w:t xml:space="preserve">Engr. Roland Carl A. </w:t>
      </w:r>
      <w:proofErr w:type="spellStart"/>
      <w:r w:rsidRPr="00EF63E6">
        <w:rPr>
          <w:color w:val="0F1115"/>
          <w:shd w:val="clear" w:color="auto" w:fill="FFFFFF"/>
        </w:rPr>
        <w:t>Denopol</w:t>
      </w:r>
      <w:proofErr w:type="spellEnd"/>
      <w:r w:rsidRPr="00EF63E6">
        <w:rPr>
          <w:color w:val="0F1115"/>
          <w:shd w:val="clear" w:color="auto" w:fill="FFFFFF"/>
        </w:rPr>
        <w:t xml:space="preserve">, </w:t>
      </w:r>
      <w:proofErr w:type="spellStart"/>
      <w:r w:rsidRPr="00EF63E6">
        <w:rPr>
          <w:color w:val="0F1115"/>
          <w:shd w:val="clear" w:color="auto" w:fill="FFFFFF"/>
        </w:rPr>
        <w:t>PCpe</w:t>
      </w:r>
      <w:proofErr w:type="spellEnd"/>
    </w:p>
    <w:p w14:paraId="41D5AED5" w14:textId="77777777" w:rsidR="002241C9" w:rsidRDefault="002241C9" w:rsidP="002241C9">
      <w:pPr>
        <w:spacing w:before="240" w:after="120"/>
        <w:jc w:val="left"/>
        <w:rPr>
          <w:b w:val="0"/>
          <w:color w:val="0F1115"/>
          <w:shd w:val="clear" w:color="auto" w:fill="FFFFFF"/>
        </w:rPr>
      </w:pPr>
      <w:r w:rsidRPr="00EF63E6">
        <w:rPr>
          <w:b w:val="0"/>
          <w:color w:val="0F1115"/>
          <w:shd w:val="clear" w:color="auto" w:fill="FFFFFF"/>
        </w:rPr>
        <w:t>Capstone Project Coordinator, STI College Cotabato</w:t>
      </w:r>
    </w:p>
    <w:p w14:paraId="54A93CDC" w14:textId="47A9AA4E" w:rsidR="00A11918" w:rsidRDefault="002241C9" w:rsidP="00A11918">
      <w:pPr>
        <w:spacing w:before="240" w:after="120" w:line="480" w:lineRule="auto"/>
        <w:jc w:val="left"/>
        <w:rPr>
          <w:b w:val="0"/>
          <w:color w:val="0F1115"/>
          <w:shd w:val="clear" w:color="auto" w:fill="FFFFFF"/>
        </w:rPr>
      </w:pPr>
      <w:r w:rsidRPr="00EF63E6">
        <w:rPr>
          <w:b w:val="0"/>
          <w:color w:val="0F1115"/>
          <w:shd w:val="clear" w:color="auto" w:fill="FFFFFF"/>
        </w:rPr>
        <w:t>Engineering Faculty, STI College Cotabato</w:t>
      </w:r>
    </w:p>
    <w:p w14:paraId="7B90A5DA" w14:textId="4B313E20" w:rsidR="00A11918" w:rsidRDefault="00A11918" w:rsidP="00A11918">
      <w:pPr>
        <w:spacing w:before="240" w:after="120" w:line="480" w:lineRule="auto"/>
        <w:jc w:val="left"/>
        <w:rPr>
          <w:b w:val="0"/>
          <w:color w:val="0F1115"/>
          <w:shd w:val="clear" w:color="auto" w:fill="FFFFFF"/>
        </w:rPr>
      </w:pPr>
      <w:r w:rsidRPr="00EF63E6">
        <w:rPr>
          <w:b w:val="0"/>
          <w:color w:val="0F1115"/>
          <w:shd w:val="clear" w:color="auto" w:fill="FFFFFF"/>
        </w:rPr>
        <w:t>Participated in interviews; provided detailed laboratory workflow and inventory challenges</w:t>
      </w:r>
    </w:p>
    <w:p w14:paraId="33A67ABA" w14:textId="77777777" w:rsidR="00A11918" w:rsidRDefault="00A11918" w:rsidP="002241C9">
      <w:pPr>
        <w:spacing w:before="240" w:after="120"/>
        <w:jc w:val="left"/>
        <w:rPr>
          <w:b w:val="0"/>
          <w:color w:val="0F1115"/>
          <w:shd w:val="clear" w:color="auto" w:fill="FFFFFF"/>
        </w:rPr>
      </w:pPr>
    </w:p>
    <w:p w14:paraId="14BEEFEA" w14:textId="77777777" w:rsidR="00A11918" w:rsidRPr="00EF63E6" w:rsidRDefault="00A11918" w:rsidP="002241C9">
      <w:pPr>
        <w:spacing w:before="240" w:after="120"/>
        <w:jc w:val="left"/>
        <w:rPr>
          <w:b w:val="0"/>
          <w:color w:val="0F1115"/>
          <w:shd w:val="clear" w:color="auto" w:fill="FFFFFF"/>
        </w:rPr>
      </w:pPr>
    </w:p>
    <w:p w14:paraId="4AAF4ACE" w14:textId="17F68263" w:rsidR="002241C9" w:rsidRDefault="00A11918" w:rsidP="00A11918">
      <w:pPr>
        <w:spacing w:before="240" w:after="120"/>
        <w:jc w:val="both"/>
        <w:rPr>
          <w:color w:val="0F1115"/>
          <w:shd w:val="clear" w:color="auto" w:fill="FFFFFF"/>
        </w:rPr>
      </w:pPr>
      <w:r w:rsidRPr="00EF63E6">
        <w:rPr>
          <w:color w:val="0F1115"/>
          <w:shd w:val="clear" w:color="auto" w:fill="FFFFFF"/>
        </w:rPr>
        <w:t>Ma'am Maleja W. Macmod</w:t>
      </w:r>
    </w:p>
    <w:p w14:paraId="306823FA" w14:textId="52F74069" w:rsidR="00A11918" w:rsidRDefault="00A11918" w:rsidP="00A11918">
      <w:pPr>
        <w:spacing w:before="240" w:after="120" w:line="480" w:lineRule="auto"/>
        <w:jc w:val="both"/>
        <w:rPr>
          <w:b w:val="0"/>
          <w:color w:val="0F1115"/>
          <w:shd w:val="clear" w:color="auto" w:fill="FFFFFF"/>
        </w:rPr>
      </w:pPr>
      <w:r w:rsidRPr="00EF63E6">
        <w:rPr>
          <w:b w:val="0"/>
          <w:color w:val="0F1115"/>
          <w:shd w:val="clear" w:color="auto" w:fill="FFFFFF"/>
        </w:rPr>
        <w:t>Science Faculty, STI College Cotabato</w:t>
      </w:r>
    </w:p>
    <w:p w14:paraId="2638F47B" w14:textId="13413612" w:rsidR="00A11918" w:rsidRDefault="00A11918" w:rsidP="00A11918">
      <w:pPr>
        <w:spacing w:before="240" w:after="120" w:line="480" w:lineRule="auto"/>
        <w:jc w:val="both"/>
        <w:rPr>
          <w:b w:val="0"/>
          <w:color w:val="0F1115"/>
          <w:shd w:val="clear" w:color="auto" w:fill="FFFFFF"/>
        </w:rPr>
      </w:pPr>
      <w:r w:rsidRPr="00EF63E6">
        <w:rPr>
          <w:b w:val="0"/>
          <w:color w:val="0F1115"/>
          <w:shd w:val="clear" w:color="auto" w:fill="FFFFFF"/>
        </w:rPr>
        <w:t>Participated in interviews; provided requirements for feedback mechanism and notifications</w:t>
      </w:r>
    </w:p>
    <w:p w14:paraId="54853E0B" w14:textId="77777777" w:rsidR="00A11918" w:rsidRDefault="00A11918" w:rsidP="00A11918">
      <w:pPr>
        <w:spacing w:before="240" w:after="120" w:line="360" w:lineRule="auto"/>
        <w:jc w:val="both"/>
        <w:rPr>
          <w:b w:val="0"/>
          <w:color w:val="0F1115"/>
          <w:shd w:val="clear" w:color="auto" w:fill="FFFFFF"/>
        </w:rPr>
      </w:pPr>
    </w:p>
    <w:p w14:paraId="16AA0AA2" w14:textId="468495C2" w:rsidR="00A11918" w:rsidRDefault="00A11918" w:rsidP="00A11918">
      <w:pPr>
        <w:spacing w:before="240" w:after="120"/>
        <w:jc w:val="both"/>
        <w:rPr>
          <w:color w:val="0F1115"/>
          <w:shd w:val="clear" w:color="auto" w:fill="FFFFFF"/>
        </w:rPr>
      </w:pPr>
      <w:r w:rsidRPr="00EF63E6">
        <w:rPr>
          <w:color w:val="0F1115"/>
          <w:shd w:val="clear" w:color="auto" w:fill="FFFFFF"/>
        </w:rPr>
        <w:t xml:space="preserve">Ma'am Rayhanah M. </w:t>
      </w:r>
      <w:proofErr w:type="spellStart"/>
      <w:r w:rsidRPr="00EF63E6">
        <w:rPr>
          <w:color w:val="0F1115"/>
          <w:shd w:val="clear" w:color="auto" w:fill="FFFFFF"/>
        </w:rPr>
        <w:t>Tiag</w:t>
      </w:r>
      <w:proofErr w:type="spellEnd"/>
    </w:p>
    <w:p w14:paraId="67720406" w14:textId="229AED0B" w:rsidR="00A11918" w:rsidRDefault="00A11918" w:rsidP="00A11918">
      <w:pPr>
        <w:spacing w:before="240" w:after="120" w:line="480" w:lineRule="auto"/>
        <w:jc w:val="both"/>
        <w:rPr>
          <w:b w:val="0"/>
          <w:color w:val="0F1115"/>
          <w:shd w:val="clear" w:color="auto" w:fill="FFFFFF"/>
        </w:rPr>
      </w:pPr>
      <w:r w:rsidRPr="00EF63E6">
        <w:rPr>
          <w:b w:val="0"/>
          <w:color w:val="0F1115"/>
          <w:shd w:val="clear" w:color="auto" w:fill="FFFFFF"/>
        </w:rPr>
        <w:t>Science Faculty, STI College Cotabato</w:t>
      </w:r>
    </w:p>
    <w:p w14:paraId="49D01201" w14:textId="10C14C2B" w:rsidR="00A11918" w:rsidRDefault="00A11918" w:rsidP="00A11918">
      <w:pPr>
        <w:spacing w:before="240" w:after="120" w:line="480" w:lineRule="auto"/>
        <w:jc w:val="both"/>
        <w:rPr>
          <w:b w:val="0"/>
          <w:color w:val="0F1115"/>
          <w:shd w:val="clear" w:color="auto" w:fill="FFFFFF"/>
        </w:rPr>
      </w:pPr>
      <w:r w:rsidRPr="00EF63E6">
        <w:rPr>
          <w:b w:val="0"/>
          <w:color w:val="0F1115"/>
          <w:shd w:val="clear" w:color="auto" w:fill="FFFFFF"/>
        </w:rPr>
        <w:t>Participated in interviews; provided insights on equipment tracking and accountability</w:t>
      </w:r>
    </w:p>
    <w:p w14:paraId="585EA1DE" w14:textId="77777777" w:rsidR="00A11918" w:rsidRDefault="00A11918" w:rsidP="00A11918">
      <w:pPr>
        <w:spacing w:before="240" w:after="120" w:line="360" w:lineRule="auto"/>
        <w:jc w:val="both"/>
        <w:rPr>
          <w:b w:val="0"/>
          <w:color w:val="0F1115"/>
          <w:shd w:val="clear" w:color="auto" w:fill="FFFFFF"/>
        </w:rPr>
      </w:pPr>
    </w:p>
    <w:p w14:paraId="4174B377" w14:textId="5A592DED" w:rsidR="00A11918" w:rsidRDefault="00A11918" w:rsidP="00A11918">
      <w:pPr>
        <w:spacing w:before="240" w:after="120"/>
        <w:jc w:val="both"/>
        <w:rPr>
          <w:color w:val="0F1115"/>
          <w:shd w:val="clear" w:color="auto" w:fill="FFFFFF"/>
        </w:rPr>
      </w:pPr>
      <w:r w:rsidRPr="00EF63E6">
        <w:rPr>
          <w:color w:val="0F1115"/>
          <w:shd w:val="clear" w:color="auto" w:fill="FFFFFF"/>
        </w:rPr>
        <w:t>Sir Abdulnaem Balabagan</w:t>
      </w:r>
    </w:p>
    <w:p w14:paraId="2A43C0D4" w14:textId="0372969F" w:rsidR="00A11918" w:rsidRDefault="00A11918" w:rsidP="00A11918">
      <w:pPr>
        <w:spacing w:before="240" w:after="120" w:line="480" w:lineRule="auto"/>
        <w:jc w:val="both"/>
        <w:rPr>
          <w:b w:val="0"/>
          <w:color w:val="0F1115"/>
          <w:shd w:val="clear" w:color="auto" w:fill="FFFFFF"/>
        </w:rPr>
      </w:pPr>
      <w:r w:rsidRPr="00EF63E6">
        <w:rPr>
          <w:b w:val="0"/>
          <w:color w:val="0F1115"/>
          <w:shd w:val="clear" w:color="auto" w:fill="FFFFFF"/>
        </w:rPr>
        <w:t>Science Faculty, STI College Cotabato</w:t>
      </w:r>
    </w:p>
    <w:p w14:paraId="48BBA113" w14:textId="6AB6BECC" w:rsidR="00A11918" w:rsidRDefault="00A11918" w:rsidP="00A11918">
      <w:pPr>
        <w:spacing w:before="240" w:after="120" w:line="480" w:lineRule="auto"/>
        <w:jc w:val="both"/>
        <w:rPr>
          <w:color w:val="0F1115"/>
          <w:shd w:val="clear" w:color="auto" w:fill="FFFFFF"/>
        </w:rPr>
      </w:pPr>
      <w:r w:rsidRPr="00EF63E6">
        <w:rPr>
          <w:b w:val="0"/>
          <w:color w:val="0F1115"/>
          <w:shd w:val="clear" w:color="auto" w:fill="FFFFFF"/>
        </w:rPr>
        <w:t>Participated in interviews; emphasized approval workflow and SMS notifications</w:t>
      </w:r>
    </w:p>
    <w:p w14:paraId="1FA941CC" w14:textId="77777777" w:rsidR="00A11918" w:rsidRDefault="00A11918" w:rsidP="00E07D4F">
      <w:pPr>
        <w:pStyle w:val="Appendix"/>
      </w:pPr>
    </w:p>
    <w:p w14:paraId="5F570D86" w14:textId="77777777" w:rsidR="00A11918" w:rsidRPr="00E07D4F" w:rsidRDefault="00A11918" w:rsidP="00A11918">
      <w:pPr>
        <w:spacing w:before="240" w:after="120" w:line="360" w:lineRule="auto"/>
        <w:jc w:val="both"/>
      </w:pPr>
      <w:r w:rsidRPr="00E07D4F">
        <w:lastRenderedPageBreak/>
        <w:t>Interview Transcripts</w:t>
      </w:r>
    </w:p>
    <w:p w14:paraId="5A6BCF46" w14:textId="77777777" w:rsidR="00E07D4F" w:rsidRDefault="00E07D4F" w:rsidP="00A11918">
      <w:pPr>
        <w:spacing w:before="240" w:after="120" w:line="360" w:lineRule="auto"/>
        <w:jc w:val="both"/>
        <w:rPr>
          <w:b w:val="0"/>
        </w:rPr>
      </w:pPr>
    </w:p>
    <w:p w14:paraId="2FB3D87A" w14:textId="77777777" w:rsidR="00A11918" w:rsidRPr="00E07D4F" w:rsidRDefault="00A11918" w:rsidP="00A11918">
      <w:pPr>
        <w:spacing w:before="80" w:after="80" w:line="360" w:lineRule="auto"/>
        <w:jc w:val="both"/>
        <w:rPr>
          <w:b w:val="0"/>
          <w:bCs/>
        </w:rPr>
      </w:pPr>
      <w:r w:rsidRPr="00E07D4F">
        <w:rPr>
          <w:b w:val="0"/>
        </w:rPr>
        <w:t>The following transcripts are verbatim records of interviews conducted with faculty members of STI College Cotabato as part of the requirements-gathering phase for the ECP: A Web-App Engineering Laboratory Management System. Interviews were conducted to identify current challenges in laboratory equipment management, understand faculty expectations, and gather functional requirements for the proposed system.</w:t>
      </w:r>
    </w:p>
    <w:p w14:paraId="21849C1C" w14:textId="77777777" w:rsidR="00A11918" w:rsidRDefault="00A11918" w:rsidP="00A11918">
      <w:pPr>
        <w:spacing w:before="80" w:after="80" w:line="360" w:lineRule="auto"/>
        <w:ind w:firstLine="499"/>
        <w:jc w:val="both"/>
        <w:rPr>
          <w:b w:val="0"/>
          <w:bCs/>
        </w:rPr>
      </w:pPr>
    </w:p>
    <w:p w14:paraId="7765A533" w14:textId="77777777" w:rsidR="00A11918" w:rsidRPr="00E07D4F" w:rsidRDefault="00A11918" w:rsidP="00A11918">
      <w:pPr>
        <w:spacing w:before="240" w:after="120" w:line="360" w:lineRule="auto"/>
        <w:jc w:val="both"/>
      </w:pPr>
      <w:r w:rsidRPr="00E07D4F">
        <w:t>Interview Transcript 1</w:t>
      </w:r>
    </w:p>
    <w:p w14:paraId="117F9D3A" w14:textId="77777777" w:rsidR="00A11918" w:rsidRPr="00E07D4F" w:rsidRDefault="00A11918" w:rsidP="00A11918">
      <w:pPr>
        <w:spacing w:before="60" w:after="60" w:line="360" w:lineRule="auto"/>
        <w:jc w:val="both"/>
        <w:rPr>
          <w:b w:val="0"/>
          <w:bCs/>
        </w:rPr>
      </w:pPr>
      <w:r w:rsidRPr="00E07D4F">
        <w:t>Interviewer:</w:t>
      </w:r>
      <w:r w:rsidRPr="00E07D4F">
        <w:rPr>
          <w:b w:val="0"/>
        </w:rPr>
        <w:t xml:space="preserve"> Bin </w:t>
      </w:r>
      <w:proofErr w:type="spellStart"/>
      <w:r w:rsidRPr="00E07D4F">
        <w:rPr>
          <w:b w:val="0"/>
        </w:rPr>
        <w:t>Fhaeid</w:t>
      </w:r>
      <w:proofErr w:type="spellEnd"/>
      <w:r w:rsidRPr="00E07D4F">
        <w:rPr>
          <w:b w:val="0"/>
        </w:rPr>
        <w:t xml:space="preserve"> B </w:t>
      </w:r>
      <w:proofErr w:type="spellStart"/>
      <w:r w:rsidRPr="00E07D4F">
        <w:rPr>
          <w:b w:val="0"/>
        </w:rPr>
        <w:t>Mambao</w:t>
      </w:r>
      <w:proofErr w:type="spellEnd"/>
      <w:r w:rsidRPr="00E07D4F">
        <w:rPr>
          <w:b w:val="0"/>
        </w:rPr>
        <w:t xml:space="preserve"> (Bien)</w:t>
      </w:r>
    </w:p>
    <w:p w14:paraId="67BF6BBF" w14:textId="77777777" w:rsidR="00A11918" w:rsidRDefault="00A11918" w:rsidP="00A11918">
      <w:pPr>
        <w:spacing w:before="60" w:after="60" w:line="360" w:lineRule="auto"/>
        <w:jc w:val="both"/>
        <w:rPr>
          <w:b w:val="0"/>
        </w:rPr>
      </w:pPr>
      <w:r w:rsidRPr="00E07D4F">
        <w:t>Respondent:</w:t>
      </w:r>
      <w:r w:rsidRPr="00E07D4F">
        <w:rPr>
          <w:b w:val="0"/>
        </w:rPr>
        <w:t xml:space="preserve"> Ma'am Maleja W. Macmod — Science Faculty, STI College Cotabato</w:t>
      </w:r>
    </w:p>
    <w:p w14:paraId="74FBA1B8" w14:textId="77777777" w:rsidR="00E07D4F" w:rsidRPr="00E07D4F" w:rsidRDefault="00E07D4F" w:rsidP="00A11918">
      <w:pPr>
        <w:spacing w:before="60" w:after="60" w:line="360" w:lineRule="auto"/>
        <w:jc w:val="both"/>
        <w:rPr>
          <w:b w:val="0"/>
          <w:bCs/>
        </w:rPr>
      </w:pPr>
    </w:p>
    <w:p w14:paraId="359568A3" w14:textId="77777777" w:rsidR="00A11918" w:rsidRPr="00E07D4F" w:rsidRDefault="00A11918" w:rsidP="00A11918">
      <w:pPr>
        <w:spacing w:before="60" w:after="60" w:line="360" w:lineRule="auto"/>
        <w:jc w:val="both"/>
        <w:rPr>
          <w:b w:val="0"/>
        </w:rPr>
      </w:pPr>
      <w:r w:rsidRPr="00E07D4F">
        <w:t>Context:</w:t>
      </w:r>
      <w:r w:rsidRPr="00E07D4F">
        <w:rPr>
          <w:b w:val="0"/>
        </w:rPr>
        <w:t xml:space="preserve"> Semi-structured interview on laboratory equipment borrowing practices, faculty roles, and system requirements.</w:t>
      </w:r>
    </w:p>
    <w:p w14:paraId="3FDBFE6C" w14:textId="77777777" w:rsidR="00A11918" w:rsidRDefault="00A11918" w:rsidP="00A11918">
      <w:pPr>
        <w:spacing w:before="60" w:after="60" w:line="360" w:lineRule="auto"/>
        <w:jc w:val="both"/>
        <w:rPr>
          <w:b w:val="0"/>
          <w:bCs/>
        </w:rPr>
      </w:pPr>
    </w:p>
    <w:p w14:paraId="75BC3A77" w14:textId="77777777" w:rsidR="00A11918" w:rsidRPr="00E07D4F" w:rsidRDefault="00A11918" w:rsidP="00A11918">
      <w:pPr>
        <w:spacing w:before="120" w:after="60" w:line="360" w:lineRule="auto"/>
        <w:jc w:val="both"/>
      </w:pPr>
      <w:r w:rsidRPr="00E07D4F">
        <w:t>Transcript:</w:t>
      </w:r>
    </w:p>
    <w:p w14:paraId="511BE123" w14:textId="77777777" w:rsidR="00A11918" w:rsidRPr="00E07D4F" w:rsidRDefault="00A11918" w:rsidP="00E07D4F">
      <w:pPr>
        <w:spacing w:before="60" w:after="60" w:line="480" w:lineRule="auto"/>
        <w:ind w:left="720"/>
        <w:jc w:val="both"/>
        <w:rPr>
          <w:b w:val="0"/>
          <w:bCs/>
        </w:rPr>
      </w:pPr>
      <w:r w:rsidRPr="00E07D4F">
        <w:t>Bin (00:04):</w:t>
      </w:r>
      <w:r w:rsidRPr="00E07D4F">
        <w:rPr>
          <w:b w:val="0"/>
        </w:rPr>
        <w:t xml:space="preserve"> Good afternoon, Ma'am. My name is </w:t>
      </w:r>
      <w:proofErr w:type="spellStart"/>
      <w:r w:rsidRPr="00E07D4F">
        <w:rPr>
          <w:b w:val="0"/>
        </w:rPr>
        <w:t>Benifide</w:t>
      </w:r>
      <w:proofErr w:type="spellEnd"/>
      <w:r w:rsidRPr="00E07D4F">
        <w:rPr>
          <w:b w:val="0"/>
        </w:rPr>
        <w:t xml:space="preserve"> Mambo. The purpose of this interview is to gather insights about the laboratory process, identify possible issues in equipment management, and understand faculty expectations for our proposed system.</w:t>
      </w:r>
    </w:p>
    <w:p w14:paraId="3598E9EF" w14:textId="77777777" w:rsidR="00A11918" w:rsidRPr="00E07D4F" w:rsidRDefault="00A11918" w:rsidP="00E07D4F">
      <w:pPr>
        <w:spacing w:before="60" w:after="60" w:line="480" w:lineRule="auto"/>
        <w:ind w:left="720"/>
        <w:jc w:val="both"/>
        <w:rPr>
          <w:b w:val="0"/>
          <w:bCs/>
        </w:rPr>
      </w:pPr>
      <w:r w:rsidRPr="00E07D4F">
        <w:t>Bin (00:31):</w:t>
      </w:r>
      <w:r w:rsidRPr="00E07D4F">
        <w:rPr>
          <w:b w:val="0"/>
        </w:rPr>
        <w:t xml:space="preserve"> My first question is: Are you familiar with how laboratory equipment borrowing is supposed to work in your institution?</w:t>
      </w:r>
    </w:p>
    <w:p w14:paraId="46535715" w14:textId="0837718E" w:rsidR="00A11918" w:rsidRPr="00E07D4F" w:rsidRDefault="00A11918" w:rsidP="00E07D4F">
      <w:pPr>
        <w:spacing w:before="60" w:after="60" w:line="480" w:lineRule="auto"/>
        <w:ind w:left="720"/>
        <w:jc w:val="both"/>
        <w:rPr>
          <w:b w:val="0"/>
          <w:bCs/>
        </w:rPr>
      </w:pPr>
      <w:r w:rsidRPr="00E07D4F">
        <w:t>Ma'am Maleja W. Macmod (00:39):</w:t>
      </w:r>
      <w:r w:rsidRPr="00E07D4F">
        <w:rPr>
          <w:b w:val="0"/>
        </w:rPr>
        <w:t xml:space="preserve"> To be honest, I am not quite familiar with each and every step. But what I know is that we — as faculty — are assigned to navigate or make checks within the laboratory apparatus. There are only three of us </w:t>
      </w:r>
      <w:r w:rsidRPr="00E07D4F">
        <w:rPr>
          <w:b w:val="0"/>
        </w:rPr>
        <w:lastRenderedPageBreak/>
        <w:t xml:space="preserve">science teachers here, so each one of us was assigned to check the inventory of each apparatus in the laboratory. </w:t>
      </w:r>
      <w:r w:rsidR="003120DE">
        <w:rPr>
          <w:b w:val="0"/>
        </w:rPr>
        <w:t>W</w:t>
      </w:r>
      <w:r w:rsidRPr="00E07D4F">
        <w:rPr>
          <w:b w:val="0"/>
        </w:rPr>
        <w:t xml:space="preserve">e communicate with one another to inform each other whenever an apparatus </w:t>
      </w:r>
      <w:r w:rsidR="003120DE">
        <w:rPr>
          <w:b w:val="0"/>
        </w:rPr>
        <w:t>is</w:t>
      </w:r>
      <w:r w:rsidRPr="00E07D4F">
        <w:rPr>
          <w:b w:val="0"/>
        </w:rPr>
        <w:t xml:space="preserve"> borrowed from the laboratory.</w:t>
      </w:r>
    </w:p>
    <w:p w14:paraId="064091A1" w14:textId="77777777" w:rsidR="00A11918" w:rsidRPr="00E07D4F" w:rsidRDefault="00A11918" w:rsidP="00E07D4F">
      <w:pPr>
        <w:spacing w:before="60" w:after="60" w:line="480" w:lineRule="auto"/>
        <w:ind w:left="720"/>
        <w:jc w:val="both"/>
        <w:rPr>
          <w:b w:val="0"/>
          <w:bCs/>
        </w:rPr>
      </w:pPr>
      <w:r w:rsidRPr="00E07D4F">
        <w:t>Bin (01:27):</w:t>
      </w:r>
      <w:r w:rsidRPr="00E07D4F">
        <w:rPr>
          <w:b w:val="0"/>
        </w:rPr>
        <w:t xml:space="preserve"> Since borrowing is not commonly practiced yet in the laboratory, how do you usually handle equipment needs during your classes or laboratory activities?</w:t>
      </w:r>
    </w:p>
    <w:p w14:paraId="761F8E86" w14:textId="77777777" w:rsidR="00A11918" w:rsidRPr="00E07D4F" w:rsidRDefault="00A11918" w:rsidP="00E07D4F">
      <w:pPr>
        <w:spacing w:before="60" w:after="60" w:line="480" w:lineRule="auto"/>
        <w:ind w:left="720"/>
        <w:jc w:val="both"/>
        <w:rPr>
          <w:b w:val="0"/>
          <w:bCs/>
        </w:rPr>
      </w:pPr>
      <w:r w:rsidRPr="00E07D4F">
        <w:t>Ma'am Maleja W. Macmod (01:37):</w:t>
      </w:r>
      <w:r w:rsidRPr="00E07D4F">
        <w:rPr>
          <w:b w:val="0"/>
        </w:rPr>
        <w:t xml:space="preserve"> During our inventory with Sir Val, we checked if the needed apparatus were available. Some were not available, so we sought approval and supervision from the admin to order those apparatus online. That is how we handled the need for apparatus.</w:t>
      </w:r>
    </w:p>
    <w:p w14:paraId="33AB9DFF" w14:textId="77777777" w:rsidR="00A11918" w:rsidRPr="00E07D4F" w:rsidRDefault="00A11918" w:rsidP="00E07D4F">
      <w:pPr>
        <w:spacing w:before="60" w:after="60" w:line="480" w:lineRule="auto"/>
        <w:ind w:left="720"/>
        <w:jc w:val="both"/>
        <w:rPr>
          <w:b w:val="0"/>
          <w:bCs/>
        </w:rPr>
      </w:pPr>
      <w:r w:rsidRPr="00E07D4F">
        <w:t>Bin (02:25):</w:t>
      </w:r>
      <w:r w:rsidRPr="00E07D4F">
        <w:rPr>
          <w:b w:val="0"/>
        </w:rPr>
        <w:t xml:space="preserve"> If a proper borrowing system were implemented, how do you think the process should work from request to return?</w:t>
      </w:r>
    </w:p>
    <w:p w14:paraId="59D90817" w14:textId="6C60FBF3" w:rsidR="00A11918" w:rsidRPr="00E07D4F" w:rsidRDefault="00A11918" w:rsidP="00E07D4F">
      <w:pPr>
        <w:spacing w:before="60" w:after="60" w:line="480" w:lineRule="auto"/>
        <w:ind w:left="720"/>
        <w:jc w:val="both"/>
        <w:rPr>
          <w:b w:val="0"/>
          <w:bCs/>
        </w:rPr>
      </w:pPr>
      <w:r w:rsidRPr="00E07D4F">
        <w:t>Ma'am Maleja W. Macmod (02:35):</w:t>
      </w:r>
      <w:r w:rsidRPr="00E07D4F">
        <w:rPr>
          <w:b w:val="0"/>
        </w:rPr>
        <w:t xml:space="preserve"> First, we should list down all the apparatus — different kinds of glassware, test tubes, everything in the laboratory — and place them in the system. Then we indicate how many pieces are available. Upon request, it should state who is borrowing, </w:t>
      </w:r>
      <w:r w:rsidR="003120DE">
        <w:rPr>
          <w:b w:val="0"/>
        </w:rPr>
        <w:t>when</w:t>
      </w:r>
      <w:r w:rsidRPr="00E07D4F">
        <w:rPr>
          <w:b w:val="0"/>
        </w:rPr>
        <w:t xml:space="preserve"> for what purpose, and wh</w:t>
      </w:r>
      <w:r w:rsidR="003120DE">
        <w:rPr>
          <w:b w:val="0"/>
        </w:rPr>
        <w:t>ich</w:t>
      </w:r>
      <w:r w:rsidRPr="00E07D4F">
        <w:rPr>
          <w:b w:val="0"/>
        </w:rPr>
        <w:t xml:space="preserve"> activity requires the apparatus. After that, the return date should be specified. For the return process, it should again capture the borrower's name, the date borrowed, the date returned, and the purpose. There should also be a feedback mechanism where the borrower can indicate the condition of the apparatus — whether it was okay, whether it was used properly. Feedback is very important because it allows the system to improve over time.</w:t>
      </w:r>
    </w:p>
    <w:p w14:paraId="76184CFE" w14:textId="77777777" w:rsidR="00A11918" w:rsidRPr="00E07D4F" w:rsidRDefault="00A11918" w:rsidP="00E07D4F">
      <w:pPr>
        <w:spacing w:before="60" w:after="60" w:line="480" w:lineRule="auto"/>
        <w:ind w:left="720"/>
        <w:jc w:val="both"/>
        <w:rPr>
          <w:b w:val="0"/>
          <w:bCs/>
        </w:rPr>
      </w:pPr>
      <w:r w:rsidRPr="00E07D4F">
        <w:t>Bin (04:43):</w:t>
      </w:r>
      <w:r w:rsidRPr="00E07D4F">
        <w:rPr>
          <w:b w:val="0"/>
        </w:rPr>
        <w:t xml:space="preserve"> What role do you think faculty members should have in the borrowing process?</w:t>
      </w:r>
    </w:p>
    <w:p w14:paraId="1D4EA908" w14:textId="6A69A2B7" w:rsidR="00A11918" w:rsidRPr="00E07D4F" w:rsidRDefault="00A11918" w:rsidP="00E07D4F">
      <w:pPr>
        <w:spacing w:before="60" w:after="60" w:line="480" w:lineRule="auto"/>
        <w:ind w:left="720"/>
        <w:jc w:val="both"/>
        <w:rPr>
          <w:b w:val="0"/>
          <w:bCs/>
        </w:rPr>
      </w:pPr>
      <w:r w:rsidRPr="00E07D4F">
        <w:lastRenderedPageBreak/>
        <w:t>Ma'am Maleja W. Macmod (04:50):</w:t>
      </w:r>
      <w:r w:rsidRPr="00E07D4F">
        <w:rPr>
          <w:b w:val="0"/>
        </w:rPr>
        <w:t xml:space="preserve"> Faculty should monitor and supervise the student who borrowed the apparatus</w:t>
      </w:r>
      <w:r w:rsidR="003120DE">
        <w:rPr>
          <w:b w:val="0"/>
        </w:rPr>
        <w:t>, ensuring</w:t>
      </w:r>
      <w:r w:rsidRPr="00E07D4F">
        <w:rPr>
          <w:b w:val="0"/>
        </w:rPr>
        <w:t xml:space="preserve"> it </w:t>
      </w:r>
      <w:r w:rsidR="003120DE">
        <w:rPr>
          <w:b w:val="0"/>
        </w:rPr>
        <w:t>is</w:t>
      </w:r>
      <w:r w:rsidRPr="00E07D4F">
        <w:rPr>
          <w:b w:val="0"/>
        </w:rPr>
        <w:t xml:space="preserve"> returned properly and in good condition. Since we are the ones assigned to conduct laboratory inventory, we need to supervise returns. If there is damage, the student should receive a warning, and that should be reflected in the system for future borrowing requests.</w:t>
      </w:r>
    </w:p>
    <w:p w14:paraId="6DB75C03" w14:textId="77777777" w:rsidR="00A11918" w:rsidRPr="00E07D4F" w:rsidRDefault="00A11918" w:rsidP="00E07D4F">
      <w:pPr>
        <w:spacing w:before="60" w:after="60" w:line="480" w:lineRule="auto"/>
        <w:ind w:left="720"/>
        <w:jc w:val="both"/>
        <w:rPr>
          <w:b w:val="0"/>
          <w:bCs/>
        </w:rPr>
      </w:pPr>
      <w:r w:rsidRPr="00E07D4F">
        <w:t>Bin (05:53):</w:t>
      </w:r>
      <w:r w:rsidRPr="00E07D4F">
        <w:rPr>
          <w:b w:val="0"/>
        </w:rPr>
        <w:t xml:space="preserve"> What are the possible problems and challenges with the proposed system?</w:t>
      </w:r>
    </w:p>
    <w:p w14:paraId="2E51E391" w14:textId="77777777" w:rsidR="00A11918" w:rsidRPr="00E07D4F" w:rsidRDefault="00A11918" w:rsidP="00E07D4F">
      <w:pPr>
        <w:spacing w:before="60" w:after="60" w:line="480" w:lineRule="auto"/>
        <w:ind w:left="720"/>
        <w:jc w:val="both"/>
        <w:rPr>
          <w:b w:val="0"/>
          <w:bCs/>
        </w:rPr>
      </w:pPr>
      <w:r w:rsidRPr="00E07D4F">
        <w:t>Ma'am Maleja W. Macmod (05:57):</w:t>
      </w:r>
      <w:r w:rsidRPr="00E07D4F">
        <w:rPr>
          <w:b w:val="0"/>
        </w:rPr>
        <w:t xml:space="preserve"> Students are naturally clumsy, so we cannot give a 100% assurance that the apparatus will be returned in perfect condition. There is always a risk of breakage or damage. Another concern is the system's reliability — if it is not properly structured, requests and returns may not process correctly. There is also the issue of power dependency: if there is a brownout, what happens to the system? These are the challenges that need to be addressed.</w:t>
      </w:r>
    </w:p>
    <w:p w14:paraId="1693EA8D" w14:textId="77777777" w:rsidR="00A11918" w:rsidRPr="00E07D4F" w:rsidRDefault="00A11918" w:rsidP="00E07D4F">
      <w:pPr>
        <w:spacing w:before="60" w:after="60" w:line="480" w:lineRule="auto"/>
        <w:ind w:left="720"/>
        <w:jc w:val="both"/>
        <w:rPr>
          <w:b w:val="0"/>
          <w:bCs/>
        </w:rPr>
      </w:pPr>
      <w:r w:rsidRPr="00E07D4F">
        <w:t>Bin (07:26):</w:t>
      </w:r>
      <w:r w:rsidRPr="00E07D4F">
        <w:rPr>
          <w:b w:val="0"/>
        </w:rPr>
        <w:t xml:space="preserve"> Do you think there will be issues with equipment availability, item tracking, and student responsibility for damaged equipment?</w:t>
      </w:r>
    </w:p>
    <w:p w14:paraId="4399D187" w14:textId="353D1AFE" w:rsidR="00A11918" w:rsidRPr="00E07D4F" w:rsidRDefault="00A11918" w:rsidP="00E07D4F">
      <w:pPr>
        <w:spacing w:before="60" w:after="60" w:line="480" w:lineRule="auto"/>
        <w:ind w:left="720"/>
        <w:jc w:val="both"/>
        <w:rPr>
          <w:b w:val="0"/>
          <w:bCs/>
        </w:rPr>
      </w:pPr>
      <w:r w:rsidRPr="00E07D4F">
        <w:t>Ma'am Maleja W. Macmod (07:40):</w:t>
      </w:r>
      <w:r w:rsidRPr="00E07D4F">
        <w:rPr>
          <w:b w:val="0"/>
        </w:rPr>
        <w:t xml:space="preserve"> Yes. Equipment availability will be a problem if a specific apparatus is unavailable. The system should indicate what alternatives are available. For tracking, SMS updates </w:t>
      </w:r>
      <w:r w:rsidR="003120DE">
        <w:rPr>
          <w:b w:val="0"/>
        </w:rPr>
        <w:t>are</w:t>
      </w:r>
      <w:r w:rsidRPr="00E07D4F">
        <w:rPr>
          <w:b w:val="0"/>
        </w:rPr>
        <w:t xml:space="preserve"> a good approach </w:t>
      </w:r>
      <w:r w:rsidR="003120DE">
        <w:rPr>
          <w:b w:val="0"/>
        </w:rPr>
        <w:t>because they</w:t>
      </w:r>
      <w:r w:rsidRPr="00E07D4F">
        <w:rPr>
          <w:b w:val="0"/>
        </w:rPr>
        <w:t xml:space="preserve"> directly inform the borrower. As for responsibility, students need to understand that they are accountable for what they borrow. If something is damaged, the system should immediately notify both the student and the faculty in charge, and</w:t>
      </w:r>
      <w:r w:rsidR="003120DE">
        <w:rPr>
          <w:b w:val="0"/>
        </w:rPr>
        <w:t xml:space="preserve"> the</w:t>
      </w:r>
      <w:r w:rsidRPr="00E07D4F">
        <w:rPr>
          <w:b w:val="0"/>
        </w:rPr>
        <w:t xml:space="preserve"> damage should be recorded</w:t>
      </w:r>
      <w:r w:rsidR="003120DE">
        <w:rPr>
          <w:b w:val="0"/>
        </w:rPr>
        <w:t xml:space="preserve"> and</w:t>
      </w:r>
      <w:r w:rsidRPr="00E07D4F">
        <w:rPr>
          <w:b w:val="0"/>
        </w:rPr>
        <w:t xml:space="preserve"> linked to the specific borrower.</w:t>
      </w:r>
    </w:p>
    <w:p w14:paraId="7F080B9F" w14:textId="77777777" w:rsidR="00A11918" w:rsidRPr="00E07D4F" w:rsidRDefault="00A11918" w:rsidP="00E07D4F">
      <w:pPr>
        <w:spacing w:before="60" w:after="60" w:line="480" w:lineRule="auto"/>
        <w:ind w:left="720"/>
        <w:jc w:val="both"/>
        <w:rPr>
          <w:b w:val="0"/>
          <w:bCs/>
        </w:rPr>
      </w:pPr>
      <w:r w:rsidRPr="00E07D4F">
        <w:t>Bin (08:22):</w:t>
      </w:r>
      <w:r w:rsidRPr="00E07D4F">
        <w:rPr>
          <w:b w:val="0"/>
        </w:rPr>
        <w:t xml:space="preserve"> How should damage or faulty equipment be reported and managed?</w:t>
      </w:r>
    </w:p>
    <w:p w14:paraId="72B2BBF5" w14:textId="1D11C9CA" w:rsidR="00A11918" w:rsidRPr="00E07D4F" w:rsidRDefault="00A11918" w:rsidP="00E07D4F">
      <w:pPr>
        <w:spacing w:before="60" w:after="60" w:line="480" w:lineRule="auto"/>
        <w:ind w:left="720"/>
        <w:jc w:val="both"/>
        <w:rPr>
          <w:b w:val="0"/>
          <w:bCs/>
        </w:rPr>
      </w:pPr>
      <w:r w:rsidRPr="00E07D4F">
        <w:lastRenderedPageBreak/>
        <w:t>Ma'am Maleja W. Macmod (15:26):</w:t>
      </w:r>
      <w:r w:rsidRPr="00E07D4F">
        <w:rPr>
          <w:b w:val="0"/>
        </w:rPr>
        <w:t xml:space="preserve"> The student should be notified first. Then the information is passed to the admin, specifying the quantity and extent of the damage. Students should understand that borrowed apparatus ha</w:t>
      </w:r>
      <w:r w:rsidR="003120DE">
        <w:rPr>
          <w:b w:val="0"/>
        </w:rPr>
        <w:t>s</w:t>
      </w:r>
      <w:r w:rsidRPr="00E07D4F">
        <w:rPr>
          <w:b w:val="0"/>
        </w:rPr>
        <w:t xml:space="preserve"> a corresponding cost, and they are responsible for taking care of them.</w:t>
      </w:r>
    </w:p>
    <w:p w14:paraId="4DE1A71B" w14:textId="77777777" w:rsidR="00A11918" w:rsidRPr="00E07D4F" w:rsidRDefault="00A11918" w:rsidP="00E07D4F">
      <w:pPr>
        <w:spacing w:before="60" w:after="60" w:line="480" w:lineRule="auto"/>
        <w:ind w:left="720"/>
        <w:jc w:val="both"/>
        <w:rPr>
          <w:b w:val="0"/>
          <w:bCs/>
        </w:rPr>
      </w:pPr>
      <w:r w:rsidRPr="00E07D4F">
        <w:t>Bin (16:10):</w:t>
      </w:r>
      <w:r w:rsidRPr="00E07D4F">
        <w:rPr>
          <w:b w:val="0"/>
        </w:rPr>
        <w:t xml:space="preserve"> How do you think borrowing requests should be approved, and who should be responsible for releasing equipment?</w:t>
      </w:r>
    </w:p>
    <w:p w14:paraId="64D48F72" w14:textId="77777777" w:rsidR="00A11918" w:rsidRPr="00E07D4F" w:rsidRDefault="00A11918" w:rsidP="00E07D4F">
      <w:pPr>
        <w:spacing w:before="60" w:after="60" w:line="480" w:lineRule="auto"/>
        <w:ind w:left="720"/>
        <w:jc w:val="both"/>
        <w:rPr>
          <w:b w:val="0"/>
          <w:bCs/>
        </w:rPr>
      </w:pPr>
      <w:r w:rsidRPr="00E07D4F">
        <w:t>Ma'am Maleja W. Macmod (16:21):</w:t>
      </w:r>
      <w:r w:rsidRPr="00E07D4F">
        <w:rPr>
          <w:b w:val="0"/>
        </w:rPr>
        <w:t xml:space="preserve"> The system should send notifications both to the borrower and to the faculty in charge of the laboratory inventory. That way, the faculty is also aware of what was borrowed and when it is expected to be returned. This is especially helpful during inventory checks.</w:t>
      </w:r>
    </w:p>
    <w:p w14:paraId="4990040C" w14:textId="77777777" w:rsidR="00A11918" w:rsidRPr="00E07D4F" w:rsidRDefault="00A11918" w:rsidP="00E07D4F">
      <w:pPr>
        <w:spacing w:before="60" w:after="60" w:line="480" w:lineRule="auto"/>
        <w:ind w:left="720"/>
        <w:jc w:val="both"/>
        <w:rPr>
          <w:b w:val="0"/>
          <w:bCs/>
        </w:rPr>
      </w:pPr>
      <w:r w:rsidRPr="00E07D4F">
        <w:t>Bin (17:10):</w:t>
      </w:r>
      <w:r w:rsidRPr="00E07D4F">
        <w:rPr>
          <w:b w:val="0"/>
        </w:rPr>
        <w:t xml:space="preserve"> How should faculty and students be informed about equipment availability, request approval, and return deadlines?</w:t>
      </w:r>
    </w:p>
    <w:p w14:paraId="34F80EF6" w14:textId="77777777" w:rsidR="00A11918" w:rsidRPr="00E07D4F" w:rsidRDefault="00A11918" w:rsidP="00E07D4F">
      <w:pPr>
        <w:spacing w:before="60" w:after="60" w:line="480" w:lineRule="auto"/>
        <w:ind w:left="720"/>
        <w:jc w:val="both"/>
        <w:rPr>
          <w:b w:val="0"/>
          <w:bCs/>
        </w:rPr>
      </w:pPr>
      <w:r w:rsidRPr="00E07D4F">
        <w:t>Ma'am Maleja W. Macmod (17:19):</w:t>
      </w:r>
      <w:r w:rsidRPr="00E07D4F">
        <w:rPr>
          <w:b w:val="0"/>
        </w:rPr>
        <w:t xml:space="preserve"> SMS is the most convenient method. It is direct and does not require an internet connection. Emails can also be used since they provide a formal record, but SMS is more immediate for notifications.</w:t>
      </w:r>
    </w:p>
    <w:p w14:paraId="2B62BB9A" w14:textId="77777777" w:rsidR="00A11918" w:rsidRPr="00E07D4F" w:rsidRDefault="00A11918" w:rsidP="00E07D4F">
      <w:pPr>
        <w:spacing w:before="60" w:after="60" w:line="480" w:lineRule="auto"/>
        <w:ind w:left="720"/>
        <w:jc w:val="both"/>
        <w:rPr>
          <w:b w:val="0"/>
          <w:bCs/>
        </w:rPr>
      </w:pPr>
      <w:r w:rsidRPr="00E07D4F">
        <w:rPr>
          <w:b w:val="0"/>
        </w:rPr>
        <w:t>Bin (17:57): Do you think reminders for returning equipment are necessary?</w:t>
      </w:r>
    </w:p>
    <w:p w14:paraId="05C3BA52" w14:textId="615301FD" w:rsidR="00A11918" w:rsidRPr="00E07D4F" w:rsidRDefault="00A11918" w:rsidP="00E07D4F">
      <w:pPr>
        <w:spacing w:before="60" w:after="60" w:line="480" w:lineRule="auto"/>
        <w:ind w:left="720"/>
        <w:jc w:val="both"/>
        <w:rPr>
          <w:b w:val="0"/>
          <w:bCs/>
        </w:rPr>
      </w:pPr>
      <w:r w:rsidRPr="00E07D4F">
        <w:t>Ma'am Maleja W. Macmod (18:04):</w:t>
      </w:r>
      <w:r w:rsidRPr="00E07D4F">
        <w:rPr>
          <w:b w:val="0"/>
        </w:rPr>
        <w:t xml:space="preserve"> Yes, it is very necessary. Reminders should be sent both </w:t>
      </w:r>
      <w:r w:rsidR="003120DE">
        <w:rPr>
          <w:b w:val="0"/>
        </w:rPr>
        <w:t xml:space="preserve">in </w:t>
      </w:r>
      <w:r w:rsidRPr="00E07D4F">
        <w:rPr>
          <w:b w:val="0"/>
        </w:rPr>
        <w:t xml:space="preserve">morning and </w:t>
      </w:r>
      <w:r w:rsidR="003120DE">
        <w:rPr>
          <w:b w:val="0"/>
        </w:rPr>
        <w:t xml:space="preserve">in the </w:t>
      </w:r>
      <w:r w:rsidRPr="00E07D4F">
        <w:rPr>
          <w:b w:val="0"/>
        </w:rPr>
        <w:t>evening as the return deadline approaches. This ensures that the borrower is fully aware that the apparatus must be returned promptly.</w:t>
      </w:r>
    </w:p>
    <w:p w14:paraId="40CF982E" w14:textId="0C3FAB28" w:rsidR="00A11918" w:rsidRPr="00E07D4F" w:rsidRDefault="00A11918" w:rsidP="00E07D4F">
      <w:pPr>
        <w:spacing w:before="60" w:after="60" w:line="480" w:lineRule="auto"/>
        <w:ind w:left="720"/>
        <w:jc w:val="both"/>
        <w:rPr>
          <w:b w:val="0"/>
          <w:bCs/>
        </w:rPr>
      </w:pPr>
      <w:r w:rsidRPr="00E07D4F">
        <w:t>Bin (19:00):</w:t>
      </w:r>
      <w:r w:rsidRPr="00E07D4F">
        <w:rPr>
          <w:b w:val="0"/>
        </w:rPr>
        <w:t xml:space="preserve"> Do you think the system will be help laboratory equipment and borrowing?</w:t>
      </w:r>
    </w:p>
    <w:p w14:paraId="770E05FB" w14:textId="77777777" w:rsidR="00A11918" w:rsidRPr="00E07D4F" w:rsidRDefault="00A11918" w:rsidP="00E07D4F">
      <w:pPr>
        <w:spacing w:before="60" w:after="60" w:line="480" w:lineRule="auto"/>
        <w:ind w:left="720"/>
        <w:jc w:val="both"/>
        <w:rPr>
          <w:b w:val="0"/>
          <w:bCs/>
        </w:rPr>
      </w:pPr>
      <w:r w:rsidRPr="00E07D4F">
        <w:lastRenderedPageBreak/>
        <w:t>Ma'am Maleja W. Macmod (19:14):</w:t>
      </w:r>
      <w:r w:rsidRPr="00E07D4F">
        <w:rPr>
          <w:b w:val="0"/>
        </w:rPr>
        <w:t xml:space="preserve"> Yes, I really look forward to it. Right now, we use a manual Excel inventory, which requires physically checking availability. With this system, it will be much more convenient and efficient. The system can show what is available, what is damaged, and what still needs to be complied.</w:t>
      </w:r>
    </w:p>
    <w:p w14:paraId="70087640" w14:textId="77777777" w:rsidR="00A11918" w:rsidRPr="00E07D4F" w:rsidRDefault="00A11918" w:rsidP="00E07D4F">
      <w:pPr>
        <w:spacing w:before="60" w:after="60" w:line="480" w:lineRule="auto"/>
        <w:ind w:left="720"/>
        <w:jc w:val="both"/>
        <w:rPr>
          <w:b w:val="0"/>
          <w:bCs/>
        </w:rPr>
      </w:pPr>
      <w:r w:rsidRPr="00E07D4F">
        <w:t>Bin (20:18):</w:t>
      </w:r>
      <w:r w:rsidRPr="00E07D4F">
        <w:rPr>
          <w:b w:val="0"/>
        </w:rPr>
        <w:t xml:space="preserve"> Are there any additional features you would like to suggest?</w:t>
      </w:r>
    </w:p>
    <w:p w14:paraId="0FAD7010" w14:textId="77777777" w:rsidR="00A11918" w:rsidRPr="00E07D4F" w:rsidRDefault="00A11918" w:rsidP="00E07D4F">
      <w:pPr>
        <w:spacing w:before="60" w:after="60" w:line="480" w:lineRule="auto"/>
        <w:ind w:left="720"/>
        <w:jc w:val="both"/>
        <w:rPr>
          <w:b w:val="0"/>
          <w:bCs/>
        </w:rPr>
      </w:pPr>
      <w:r w:rsidRPr="00E07D4F">
        <w:t>Ma'am Maleja W. Macmod (20:29):</w:t>
      </w:r>
      <w:r w:rsidRPr="00E07D4F">
        <w:rPr>
          <w:b w:val="0"/>
        </w:rPr>
        <w:t xml:space="preserve"> Real-time availability display and reports on equipment status — how many are available, how many are damaged, how many need replacement. A feedback system is also very important — whether through star ratings or written feedback — so the system can continuously improve.</w:t>
      </w:r>
    </w:p>
    <w:p w14:paraId="0BB0BE34" w14:textId="77777777" w:rsidR="00A11918" w:rsidRDefault="00A11918" w:rsidP="00A11918">
      <w:pPr>
        <w:spacing w:before="60" w:after="60" w:line="360" w:lineRule="auto"/>
        <w:ind w:left="720"/>
        <w:jc w:val="both"/>
        <w:rPr>
          <w:b w:val="0"/>
          <w:bCs/>
        </w:rPr>
      </w:pPr>
    </w:p>
    <w:p w14:paraId="3AFB85E7" w14:textId="5E4CC65C" w:rsidR="00E07D4F" w:rsidRPr="00E07D4F" w:rsidRDefault="00A11918" w:rsidP="00A11918">
      <w:pPr>
        <w:spacing w:before="240" w:after="120" w:line="360" w:lineRule="auto"/>
        <w:jc w:val="both"/>
      </w:pPr>
      <w:r w:rsidRPr="00E07D4F">
        <w:t>Interview Transcript 2</w:t>
      </w:r>
    </w:p>
    <w:p w14:paraId="67BF0228" w14:textId="77777777" w:rsidR="00A11918" w:rsidRPr="00E07D4F" w:rsidRDefault="00A11918" w:rsidP="00A11918">
      <w:pPr>
        <w:spacing w:before="60" w:after="60" w:line="360" w:lineRule="auto"/>
        <w:jc w:val="both"/>
        <w:rPr>
          <w:b w:val="0"/>
        </w:rPr>
      </w:pPr>
      <w:r w:rsidRPr="00E07D4F">
        <w:t xml:space="preserve">Interviewer: </w:t>
      </w:r>
      <w:r w:rsidRPr="00E07D4F">
        <w:rPr>
          <w:b w:val="0"/>
        </w:rPr>
        <w:t xml:space="preserve">Bin </w:t>
      </w:r>
      <w:proofErr w:type="spellStart"/>
      <w:r w:rsidRPr="00E07D4F">
        <w:rPr>
          <w:b w:val="0"/>
        </w:rPr>
        <w:t>Fhaeid</w:t>
      </w:r>
      <w:proofErr w:type="spellEnd"/>
      <w:r w:rsidRPr="00E07D4F">
        <w:rPr>
          <w:b w:val="0"/>
        </w:rPr>
        <w:t xml:space="preserve"> Mambao (Bin)</w:t>
      </w:r>
    </w:p>
    <w:p w14:paraId="25C29C0A" w14:textId="77777777" w:rsidR="00A11918" w:rsidRDefault="00A11918" w:rsidP="00A11918">
      <w:pPr>
        <w:spacing w:before="60" w:after="60" w:line="360" w:lineRule="auto"/>
        <w:jc w:val="both"/>
        <w:rPr>
          <w:b w:val="0"/>
        </w:rPr>
      </w:pPr>
      <w:r w:rsidRPr="00E07D4F">
        <w:t xml:space="preserve">Respondent: </w:t>
      </w:r>
      <w:r w:rsidRPr="00E07D4F">
        <w:rPr>
          <w:b w:val="0"/>
        </w:rPr>
        <w:t xml:space="preserve">Ma'am Rayhanah M. </w:t>
      </w:r>
      <w:proofErr w:type="spellStart"/>
      <w:r w:rsidRPr="00E07D4F">
        <w:rPr>
          <w:b w:val="0"/>
        </w:rPr>
        <w:t>Tiag</w:t>
      </w:r>
      <w:proofErr w:type="spellEnd"/>
      <w:r w:rsidRPr="00E07D4F">
        <w:rPr>
          <w:b w:val="0"/>
        </w:rPr>
        <w:t xml:space="preserve"> — Science Faculty, STI College Cotabato</w:t>
      </w:r>
    </w:p>
    <w:p w14:paraId="74780242" w14:textId="77777777" w:rsidR="00E07D4F" w:rsidRPr="00E07D4F" w:rsidRDefault="00E07D4F" w:rsidP="00A11918">
      <w:pPr>
        <w:spacing w:before="60" w:after="60" w:line="360" w:lineRule="auto"/>
        <w:jc w:val="both"/>
        <w:rPr>
          <w:bCs/>
        </w:rPr>
      </w:pPr>
    </w:p>
    <w:p w14:paraId="35E8E780" w14:textId="77777777" w:rsidR="00A11918" w:rsidRPr="00E07D4F" w:rsidRDefault="00A11918" w:rsidP="00A11918">
      <w:pPr>
        <w:spacing w:before="60" w:after="60" w:line="360" w:lineRule="auto"/>
        <w:jc w:val="both"/>
        <w:rPr>
          <w:b w:val="0"/>
        </w:rPr>
      </w:pPr>
      <w:r w:rsidRPr="00E07D4F">
        <w:t>Context:</w:t>
      </w:r>
      <w:r w:rsidRPr="00E07D4F">
        <w:rPr>
          <w:b w:val="0"/>
        </w:rPr>
        <w:t xml:space="preserve"> Semi-structured interview on laboratory borrowing expectations, equipment availability, and notification preferences</w:t>
      </w:r>
    </w:p>
    <w:p w14:paraId="4305F85C" w14:textId="77777777" w:rsidR="00A11918" w:rsidRDefault="00A11918" w:rsidP="00A11918">
      <w:pPr>
        <w:spacing w:before="60" w:after="60" w:line="360" w:lineRule="auto"/>
        <w:jc w:val="both"/>
        <w:rPr>
          <w:b w:val="0"/>
          <w:bCs/>
        </w:rPr>
      </w:pPr>
    </w:p>
    <w:p w14:paraId="5715B99D" w14:textId="77777777" w:rsidR="00A11918" w:rsidRPr="00E07D4F" w:rsidRDefault="00A11918" w:rsidP="00E07D4F">
      <w:pPr>
        <w:tabs>
          <w:tab w:val="right" w:pos="8640"/>
        </w:tabs>
        <w:spacing w:before="120" w:after="60" w:line="480" w:lineRule="auto"/>
        <w:jc w:val="both"/>
      </w:pPr>
      <w:r w:rsidRPr="00E07D4F">
        <w:t>Transcript:</w:t>
      </w:r>
      <w:r w:rsidRPr="00E07D4F">
        <w:tab/>
      </w:r>
    </w:p>
    <w:p w14:paraId="777E8DDB" w14:textId="77777777" w:rsidR="00A11918" w:rsidRPr="00E07D4F" w:rsidRDefault="00A11918" w:rsidP="00E07D4F">
      <w:pPr>
        <w:spacing w:before="60" w:after="60" w:line="480" w:lineRule="auto"/>
        <w:ind w:left="720"/>
        <w:jc w:val="both"/>
        <w:rPr>
          <w:b w:val="0"/>
        </w:rPr>
      </w:pPr>
      <w:r w:rsidRPr="00E07D4F">
        <w:t xml:space="preserve">Bin </w:t>
      </w:r>
      <w:proofErr w:type="spellStart"/>
      <w:r w:rsidRPr="00E07D4F">
        <w:t>Fhaeid</w:t>
      </w:r>
      <w:proofErr w:type="spellEnd"/>
      <w:r w:rsidRPr="00E07D4F">
        <w:t xml:space="preserve"> Mambao (00:01):</w:t>
      </w:r>
      <w:r w:rsidRPr="00E07D4F">
        <w:rPr>
          <w:b w:val="0"/>
        </w:rPr>
        <w:t xml:space="preserve"> Good day, Ma'am. My name is Bin Faid Mambao. I am the interviewer for this session regarding our Engineering Laboratory Management System. The purpose of this interview is to understand faculty expectations for the system, gain insights about laboratory processes, identify possible issues in equipment management, and gather requirements for our proposed capstone project.</w:t>
      </w:r>
    </w:p>
    <w:p w14:paraId="4D14F1E2" w14:textId="77777777" w:rsidR="00A11918" w:rsidRPr="00E07D4F" w:rsidRDefault="00A11918" w:rsidP="00E07D4F">
      <w:pPr>
        <w:spacing w:before="60" w:after="60" w:line="480" w:lineRule="auto"/>
        <w:ind w:left="720"/>
        <w:jc w:val="both"/>
        <w:rPr>
          <w:b w:val="0"/>
          <w:bCs/>
        </w:rPr>
      </w:pPr>
      <w:r w:rsidRPr="00E07D4F">
        <w:lastRenderedPageBreak/>
        <w:t xml:space="preserve">Bin </w:t>
      </w:r>
      <w:proofErr w:type="spellStart"/>
      <w:r w:rsidRPr="00E07D4F">
        <w:t>Fhaeid</w:t>
      </w:r>
      <w:proofErr w:type="spellEnd"/>
      <w:r w:rsidRPr="00E07D4F">
        <w:t xml:space="preserve"> Mambao (00:41):</w:t>
      </w:r>
      <w:r w:rsidRPr="00E07D4F">
        <w:rPr>
          <w:b w:val="0"/>
        </w:rPr>
        <w:t xml:space="preserve"> My first question is: Are you familiar with how laboratory equipment borrowing is supposed to work in your institution?</w:t>
      </w:r>
    </w:p>
    <w:p w14:paraId="37905786" w14:textId="77777777" w:rsidR="00A11918" w:rsidRPr="00E07D4F" w:rsidRDefault="00A11918" w:rsidP="00E07D4F">
      <w:pPr>
        <w:spacing w:before="60" w:after="60" w:line="480" w:lineRule="auto"/>
        <w:ind w:left="720"/>
        <w:jc w:val="both"/>
        <w:rPr>
          <w:b w:val="0"/>
        </w:rPr>
      </w:pPr>
      <w:r w:rsidRPr="00E07D4F">
        <w:t xml:space="preserve">Ma'am Rayhanah M. </w:t>
      </w:r>
      <w:proofErr w:type="spellStart"/>
      <w:r w:rsidRPr="00E07D4F">
        <w:t>Tiag</w:t>
      </w:r>
      <w:proofErr w:type="spellEnd"/>
      <w:r w:rsidRPr="00E07D4F">
        <w:t xml:space="preserve"> (00:43):</w:t>
      </w:r>
      <w:r w:rsidRPr="00E07D4F">
        <w:rPr>
          <w:b w:val="0"/>
        </w:rPr>
        <w:t xml:space="preserve"> Yes.</w:t>
      </w:r>
    </w:p>
    <w:p w14:paraId="377A8327"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(00:45):</w:t>
      </w:r>
      <w:r w:rsidRPr="00E07D4F">
        <w:rPr>
          <w:b w:val="0"/>
        </w:rPr>
        <w:t xml:space="preserve"> Can you describe the borrowing process for laboratory equipment?</w:t>
      </w:r>
    </w:p>
    <w:p w14:paraId="72062FFA" w14:textId="77777777"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(00:54):</w:t>
      </w:r>
      <w:r w:rsidRPr="00E07D4F">
        <w:rPr>
          <w:b w:val="0"/>
        </w:rPr>
        <w:t xml:space="preserve"> We do not usually borrow in a formal sense. If the equipment is available, we can use it at any time. But if a specific apparatus is not available, we request it from the admin and wait for it to be procured before it can be used again.</w:t>
      </w:r>
    </w:p>
    <w:p w14:paraId="726B8E97"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(01:21):</w:t>
      </w:r>
      <w:r w:rsidRPr="00E07D4F">
        <w:rPr>
          <w:b w:val="0"/>
        </w:rPr>
        <w:t xml:space="preserve"> Since borrowing is not commonly practiced in the laboratory, how do you usually handle equipment needs during your classes?</w:t>
      </w:r>
    </w:p>
    <w:p w14:paraId="234A31F7" w14:textId="77777777"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(01:33):</w:t>
      </w:r>
      <w:r w:rsidRPr="00E07D4F">
        <w:rPr>
          <w:b w:val="0"/>
        </w:rPr>
        <w:t xml:space="preserve"> We handle it directly — if the materials are there, we use them. Each laboratory already has its own set of materials, so we just take what we need as long as it is available. There is no formal process beyond that.</w:t>
      </w:r>
    </w:p>
    <w:p w14:paraId="706B94FD" w14:textId="77777777" w:rsidR="00A11918" w:rsidRPr="00E07D4F" w:rsidRDefault="00A11918" w:rsidP="00E07D4F">
      <w:pPr>
        <w:spacing w:before="60" w:after="60" w:line="480" w:lineRule="auto"/>
        <w:ind w:left="720"/>
        <w:jc w:val="both"/>
        <w:rPr>
          <w:b w:val="0"/>
        </w:rPr>
      </w:pPr>
      <w:r w:rsidRPr="00E07D4F">
        <w:t xml:space="preserve">Bin </w:t>
      </w:r>
      <w:proofErr w:type="spellStart"/>
      <w:r w:rsidRPr="00E07D4F">
        <w:t>Fhaeid</w:t>
      </w:r>
      <w:proofErr w:type="spellEnd"/>
      <w:r w:rsidRPr="00E07D4F">
        <w:t xml:space="preserve"> Mambao (02:35):</w:t>
      </w:r>
      <w:r w:rsidRPr="00E07D4F">
        <w:rPr>
          <w:b w:val="0"/>
        </w:rPr>
        <w:t xml:space="preserve"> If a borrowing system were implemented, how do you think the process should work from request to return?</w:t>
      </w:r>
    </w:p>
    <w:p w14:paraId="6A3F99F4" w14:textId="77777777"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(02:50):</w:t>
      </w:r>
      <w:r w:rsidRPr="00E07D4F">
        <w:rPr>
          <w:b w:val="0"/>
        </w:rPr>
        <w:t xml:space="preserve"> There should be a designated person — like a laboratory technician — who manages requests. The borrower would indicate what they need and how many, then sign or confirm the request. Upon return, items must be complete, and anything damaged must be replaced. That is the standard borrowing process in laboratories, which is not yet implemented here.</w:t>
      </w:r>
    </w:p>
    <w:p w14:paraId="25022326" w14:textId="77777777" w:rsidR="00A11918" w:rsidRPr="00E07D4F" w:rsidRDefault="00A11918" w:rsidP="00E07D4F">
      <w:pPr>
        <w:spacing w:before="60" w:after="60" w:line="480" w:lineRule="auto"/>
        <w:ind w:left="720"/>
        <w:jc w:val="both"/>
        <w:rPr>
          <w:b w:val="0"/>
        </w:rPr>
      </w:pPr>
      <w:r w:rsidRPr="00E07D4F">
        <w:t xml:space="preserve">Bin </w:t>
      </w:r>
      <w:proofErr w:type="spellStart"/>
      <w:r w:rsidRPr="00E07D4F">
        <w:t>Fhaeid</w:t>
      </w:r>
      <w:proofErr w:type="spellEnd"/>
      <w:r w:rsidRPr="00E07D4F">
        <w:t xml:space="preserve"> Mambao (03:34):</w:t>
      </w:r>
      <w:r w:rsidRPr="00E07D4F">
        <w:rPr>
          <w:b w:val="0"/>
        </w:rPr>
        <w:t xml:space="preserve"> What role do you think faculty members should have in the borrowing process?</w:t>
      </w:r>
    </w:p>
    <w:p w14:paraId="5E0B25CB" w14:textId="77777777" w:rsidR="00A11918" w:rsidRPr="00E07D4F" w:rsidRDefault="00A11918" w:rsidP="00E07D4F">
      <w:pPr>
        <w:spacing w:before="60" w:after="60" w:line="480" w:lineRule="auto"/>
        <w:ind w:left="720"/>
        <w:jc w:val="both"/>
        <w:rPr>
          <w:b w:val="0"/>
          <w:bCs/>
        </w:rPr>
      </w:pPr>
      <w:r w:rsidRPr="00E07D4F">
        <w:lastRenderedPageBreak/>
        <w:t xml:space="preserve">Ma'am Rayhanah M. </w:t>
      </w:r>
      <w:proofErr w:type="spellStart"/>
      <w:r w:rsidRPr="00E07D4F">
        <w:t>Tiag</w:t>
      </w:r>
      <w:proofErr w:type="spellEnd"/>
      <w:r w:rsidRPr="00E07D4F">
        <w:t xml:space="preserve"> (03:46):</w:t>
      </w:r>
      <w:r w:rsidRPr="00E07D4F">
        <w:rPr>
          <w:b w:val="0"/>
        </w:rPr>
        <w:t xml:space="preserve"> It should not be the responsibility of all faculty members to approve requests. There should be a single authorized person handling approvals. However, faculty members — especially science and engineering teachers — can take on a monitoring role, checking what is missing, what is available, and recommending what needs to be procured.</w:t>
      </w:r>
    </w:p>
    <w:p w14:paraId="6CB5D767"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(04:58):</w:t>
      </w:r>
      <w:r w:rsidRPr="00E07D4F">
        <w:rPr>
          <w:b w:val="0"/>
        </w:rPr>
        <w:t xml:space="preserve"> What problems do you think might arise in the system when students borrow equipment?</w:t>
      </w:r>
    </w:p>
    <w:p w14:paraId="17157186" w14:textId="5EEA9A4A"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(05:34):</w:t>
      </w:r>
      <w:r w:rsidRPr="00E07D4F">
        <w:rPr>
          <w:b w:val="0"/>
        </w:rPr>
        <w:t xml:space="preserve"> Without a system, students might assume they can use equipment anytime, leading to loss or damage of </w:t>
      </w:r>
      <w:r w:rsidR="00F17112">
        <w:rPr>
          <w:b w:val="0"/>
        </w:rPr>
        <w:t xml:space="preserve">the </w:t>
      </w:r>
      <w:r w:rsidRPr="00E07D4F">
        <w:rPr>
          <w:b w:val="0"/>
        </w:rPr>
        <w:t>apparatus. For example, if a microscope goes missing, it affects all subsequent laboratory activities that require it. With no tracking, it is impossible to determine who used or damaged an item.</w:t>
      </w:r>
    </w:p>
    <w:p w14:paraId="2CB0D2C2"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(06:18):</w:t>
      </w:r>
      <w:r w:rsidRPr="00E07D4F">
        <w:rPr>
          <w:b w:val="0"/>
        </w:rPr>
        <w:t xml:space="preserve"> Do you think there could be issues with equipment availability, tracking of borrowed items, and responsibility for damages?</w:t>
      </w:r>
    </w:p>
    <w:p w14:paraId="16923558" w14:textId="77777777"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(06:33):</w:t>
      </w:r>
      <w:r w:rsidRPr="00E07D4F">
        <w:rPr>
          <w:b w:val="0"/>
        </w:rPr>
        <w:t xml:space="preserve"> Definitely. Equipment availability is a serious concern. In physics, for instance, many items are on display but no longer functional because they were damaged and never replaced. When equipment is unavailable, students cannot conduct hands-on experiments, which disrupts their learning and the laboratory schedule. Tracking is also an issue — without a system, no one knows who borrowed what. A proper borrowing system would resolve all of these.</w:t>
      </w:r>
    </w:p>
    <w:p w14:paraId="021534C8"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(09:03):</w:t>
      </w:r>
      <w:r w:rsidRPr="00E07D4F">
        <w:rPr>
          <w:b w:val="0"/>
        </w:rPr>
        <w:t xml:space="preserve"> If equipment is damaged during a laboratory activity, how should it be reported and managed?</w:t>
      </w:r>
    </w:p>
    <w:p w14:paraId="02969EE6" w14:textId="77777777" w:rsidR="00A11918" w:rsidRPr="00E07D4F" w:rsidRDefault="00A11918" w:rsidP="00E07D4F">
      <w:pPr>
        <w:spacing w:before="60" w:after="60" w:line="480" w:lineRule="auto"/>
        <w:ind w:left="720"/>
        <w:jc w:val="both"/>
        <w:rPr>
          <w:b w:val="0"/>
          <w:bCs/>
        </w:rPr>
      </w:pPr>
      <w:r w:rsidRPr="00E07D4F">
        <w:lastRenderedPageBreak/>
        <w:t xml:space="preserve">Ma'am Rayhanah M. </w:t>
      </w:r>
      <w:proofErr w:type="spellStart"/>
      <w:r w:rsidRPr="00E07D4F">
        <w:t>Tiag</w:t>
      </w:r>
      <w:proofErr w:type="spellEnd"/>
      <w:r w:rsidRPr="00E07D4F">
        <w:t xml:space="preserve"> (09:40):</w:t>
      </w:r>
      <w:r w:rsidRPr="00E07D4F">
        <w:rPr>
          <w:b w:val="0"/>
        </w:rPr>
        <w:t xml:space="preserve"> It should be reported directly to the person managing the laboratory — in our case, Sir Brock — and also to the admin, so they are aware of what is damaged or missing. The admin needs to know the full status of laboratory equipment at all times.</w:t>
      </w:r>
    </w:p>
    <w:p w14:paraId="675A808C" w14:textId="77777777" w:rsidR="00A11918" w:rsidRPr="00E07D4F" w:rsidRDefault="00A11918" w:rsidP="00E07D4F">
      <w:pPr>
        <w:spacing w:before="60" w:after="60" w:line="480" w:lineRule="auto"/>
        <w:ind w:left="720"/>
        <w:jc w:val="both"/>
        <w:rPr>
          <w:b w:val="0"/>
        </w:rPr>
      </w:pPr>
      <w:r w:rsidRPr="00E07D4F">
        <w:t xml:space="preserve">Bin </w:t>
      </w:r>
      <w:proofErr w:type="spellStart"/>
      <w:r w:rsidRPr="00E07D4F">
        <w:t>Fhaeid</w:t>
      </w:r>
      <w:proofErr w:type="spellEnd"/>
      <w:r w:rsidRPr="00E07D4F">
        <w:t xml:space="preserve"> Mambao (10:09):</w:t>
      </w:r>
      <w:r w:rsidRPr="00E07D4F">
        <w:rPr>
          <w:b w:val="0"/>
        </w:rPr>
        <w:t xml:space="preserve"> Do you think the system should send an SMS notification when equipment is damaged?</w:t>
      </w:r>
    </w:p>
    <w:p w14:paraId="16026508" w14:textId="68E665FA"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(10:43):</w:t>
      </w:r>
      <w:r w:rsidRPr="00E07D4F">
        <w:rPr>
          <w:b w:val="0"/>
        </w:rPr>
        <w:t xml:space="preserve"> Yes, that is very necessary. It keeps the admin informed in real time about what has been damaged</w:t>
      </w:r>
      <w:r w:rsidR="00F17112">
        <w:rPr>
          <w:b w:val="0"/>
        </w:rPr>
        <w:t>,</w:t>
      </w:r>
      <w:r w:rsidRPr="00E07D4F">
        <w:rPr>
          <w:b w:val="0"/>
        </w:rPr>
        <w:t xml:space="preserve"> so they can act promptly.</w:t>
      </w:r>
    </w:p>
    <w:p w14:paraId="74EA9E7F"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(11:08):</w:t>
      </w:r>
      <w:r w:rsidRPr="00E07D4F">
        <w:rPr>
          <w:b w:val="0"/>
        </w:rPr>
        <w:t xml:space="preserve"> How do you think borrowing requests should be approved? Who should be responsible?</w:t>
      </w:r>
    </w:p>
    <w:p w14:paraId="67CF6FFC" w14:textId="06A51A2A"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(11:24):</w:t>
      </w:r>
      <w:r w:rsidRPr="00E07D4F">
        <w:rPr>
          <w:b w:val="0"/>
        </w:rPr>
        <w:t xml:space="preserve"> There should be one authorized person who handles the laboratory — whoever is designated to manage and monitor all the equipment in that specific laboratory. That </w:t>
      </w:r>
      <w:proofErr w:type="gramStart"/>
      <w:r w:rsidRPr="00E07D4F">
        <w:rPr>
          <w:b w:val="0"/>
        </w:rPr>
        <w:t>person  should</w:t>
      </w:r>
      <w:proofErr w:type="gramEnd"/>
      <w:r w:rsidRPr="00E07D4F">
        <w:rPr>
          <w:b w:val="0"/>
        </w:rPr>
        <w:t xml:space="preserve"> approve borrowing requests.</w:t>
      </w:r>
    </w:p>
    <w:p w14:paraId="1C080E82"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(11:55):</w:t>
      </w:r>
      <w:r w:rsidRPr="00E07D4F">
        <w:rPr>
          <w:b w:val="0"/>
        </w:rPr>
        <w:t xml:space="preserve"> Do you think this system will be helpful for students?</w:t>
      </w:r>
    </w:p>
    <w:p w14:paraId="7C2163A5" w14:textId="7FC5B7DE"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(12:11):</w:t>
      </w:r>
      <w:r w:rsidRPr="00E07D4F">
        <w:rPr>
          <w:b w:val="0"/>
        </w:rPr>
        <w:t xml:space="preserve"> Yes, it will be very helpful. It promotes discipline among students and sets limits on the usage of laboratory equipment. It also benefits teachers since it allows monitoring of what is being borrowed. Overall, it helps </w:t>
      </w:r>
      <w:r w:rsidR="00F17112">
        <w:rPr>
          <w:b w:val="0"/>
        </w:rPr>
        <w:t>maintain</w:t>
      </w:r>
      <w:r w:rsidRPr="00E07D4F">
        <w:rPr>
          <w:b w:val="0"/>
        </w:rPr>
        <w:t xml:space="preserve"> the equipment and fosters a culture of responsibility </w:t>
      </w:r>
      <w:r w:rsidR="00F17112">
        <w:rPr>
          <w:b w:val="0"/>
        </w:rPr>
        <w:t>within</w:t>
      </w:r>
      <w:r w:rsidRPr="00E07D4F">
        <w:rPr>
          <w:b w:val="0"/>
        </w:rPr>
        <w:t xml:space="preserve"> the institution.</w:t>
      </w:r>
    </w:p>
    <w:p w14:paraId="27F8A9A7"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(12:58):</w:t>
      </w:r>
      <w:r w:rsidRPr="00E07D4F">
        <w:rPr>
          <w:b w:val="0"/>
        </w:rPr>
        <w:t xml:space="preserve"> Are there any additional features you would like to see in the system?</w:t>
      </w:r>
    </w:p>
    <w:p w14:paraId="09913720" w14:textId="1307CD82" w:rsidR="00A11918" w:rsidRPr="00E07D4F" w:rsidRDefault="00A11918" w:rsidP="00E07D4F">
      <w:pPr>
        <w:spacing w:before="60" w:after="60" w:line="480" w:lineRule="auto"/>
        <w:ind w:left="720"/>
        <w:jc w:val="both"/>
        <w:rPr>
          <w:b w:val="0"/>
          <w:bCs/>
        </w:rPr>
      </w:pPr>
      <w:r w:rsidRPr="00E07D4F">
        <w:lastRenderedPageBreak/>
        <w:t xml:space="preserve">Ma'am Rayhanah M. </w:t>
      </w:r>
      <w:proofErr w:type="spellStart"/>
      <w:r w:rsidRPr="00E07D4F">
        <w:t>Tiag</w:t>
      </w:r>
      <w:proofErr w:type="spellEnd"/>
      <w:r w:rsidRPr="00E07D4F">
        <w:t xml:space="preserve"> (13:21):</w:t>
      </w:r>
      <w:r w:rsidRPr="00E07D4F">
        <w:rPr>
          <w:b w:val="0"/>
        </w:rPr>
        <w:t xml:space="preserve"> The system should have real-time availability monitoring of all laboratory apparatus. It should track when items were borrowed, </w:t>
      </w:r>
      <w:r w:rsidR="00F17112">
        <w:rPr>
          <w:b w:val="0"/>
        </w:rPr>
        <w:t>and</w:t>
      </w:r>
      <w:r w:rsidRPr="00E07D4F">
        <w:rPr>
          <w:b w:val="0"/>
        </w:rPr>
        <w:t xml:space="preserve"> returned, and flag any that ha</w:t>
      </w:r>
      <w:r w:rsidR="00F17112">
        <w:rPr>
          <w:b w:val="0"/>
        </w:rPr>
        <w:t>ve</w:t>
      </w:r>
      <w:r w:rsidRPr="00E07D4F">
        <w:rPr>
          <w:b w:val="0"/>
        </w:rPr>
        <w:t xml:space="preserve"> not been returned. This is especially useful even when there is no laboratory technician physically present — the system can serve as the monitoring mechanism.</w:t>
      </w:r>
    </w:p>
    <w:p w14:paraId="22FC76BB" w14:textId="77777777" w:rsidR="00A11918" w:rsidRPr="00E07D4F" w:rsidRDefault="00A11918" w:rsidP="00E07D4F">
      <w:pPr>
        <w:spacing w:before="60" w:after="60" w:line="480" w:lineRule="auto"/>
        <w:ind w:left="720"/>
        <w:jc w:val="both"/>
        <w:rPr>
          <w:b w:val="0"/>
          <w:bCs/>
        </w:rPr>
      </w:pPr>
      <w:r w:rsidRPr="00E07D4F">
        <w:t xml:space="preserve">Bin </w:t>
      </w:r>
      <w:proofErr w:type="spellStart"/>
      <w:r w:rsidRPr="00E07D4F">
        <w:t>Fhaeid</w:t>
      </w:r>
      <w:proofErr w:type="spellEnd"/>
      <w:r w:rsidRPr="00E07D4F">
        <w:t xml:space="preserve"> Mambao (13:46):</w:t>
      </w:r>
      <w:r w:rsidRPr="00E07D4F">
        <w:rPr>
          <w:b w:val="0"/>
        </w:rPr>
        <w:t xml:space="preserve"> For notifications, would you prefer SMS or email?</w:t>
      </w:r>
    </w:p>
    <w:p w14:paraId="4A63AEF0" w14:textId="77777777" w:rsidR="00A11918" w:rsidRPr="00E07D4F" w:rsidRDefault="00A11918" w:rsidP="00E07D4F">
      <w:pPr>
        <w:spacing w:before="60" w:after="60" w:line="480" w:lineRule="auto"/>
        <w:ind w:left="720"/>
        <w:jc w:val="both"/>
        <w:rPr>
          <w:b w:val="0"/>
          <w:bCs/>
        </w:rPr>
      </w:pPr>
      <w:r w:rsidRPr="00E07D4F">
        <w:t xml:space="preserve">Ma'am Rayhanah M. </w:t>
      </w:r>
      <w:proofErr w:type="spellStart"/>
      <w:r w:rsidRPr="00E07D4F">
        <w:t>Tiag</w:t>
      </w:r>
      <w:proofErr w:type="spellEnd"/>
      <w:r w:rsidRPr="00E07D4F">
        <w:t xml:space="preserve"> (14:05):</w:t>
      </w:r>
      <w:r w:rsidRPr="00E07D4F">
        <w:rPr>
          <w:b w:val="0"/>
        </w:rPr>
        <w:t xml:space="preserve"> SMS is fine. But ideally, the system should have a dedicated interface where all laboratory apparatus are categorized and listed, so you can see which items are available, which are borrowed, and when they were returned. That would be the most useful feature.</w:t>
      </w:r>
    </w:p>
    <w:p w14:paraId="6D3B0035" w14:textId="77777777" w:rsidR="00A11918" w:rsidRDefault="00A11918" w:rsidP="00A11918">
      <w:pPr>
        <w:spacing w:before="60" w:after="60" w:line="360" w:lineRule="auto"/>
        <w:ind w:left="720"/>
        <w:jc w:val="both"/>
      </w:pPr>
    </w:p>
    <w:p w14:paraId="0B83D4FD" w14:textId="77777777" w:rsidR="00A11918" w:rsidRPr="00E07D4F" w:rsidRDefault="00A11918" w:rsidP="00A11918">
      <w:pPr>
        <w:spacing w:before="240" w:after="120" w:line="360" w:lineRule="auto"/>
        <w:jc w:val="both"/>
      </w:pPr>
      <w:r w:rsidRPr="00E07D4F">
        <w:t>Interview Transcript 3</w:t>
      </w:r>
    </w:p>
    <w:p w14:paraId="5B8E9865" w14:textId="77777777" w:rsidR="00A11918" w:rsidRPr="00E07D4F" w:rsidRDefault="00A11918" w:rsidP="00A11918">
      <w:pPr>
        <w:spacing w:before="60" w:after="60" w:line="360" w:lineRule="auto"/>
        <w:jc w:val="both"/>
        <w:rPr>
          <w:b w:val="0"/>
          <w:bCs/>
        </w:rPr>
      </w:pPr>
      <w:r w:rsidRPr="00E07D4F">
        <w:t xml:space="preserve">Interviewer: </w:t>
      </w:r>
      <w:r w:rsidRPr="00E07D4F">
        <w:rPr>
          <w:b w:val="0"/>
        </w:rPr>
        <w:t xml:space="preserve">Clerk Shane S. </w:t>
      </w:r>
      <w:proofErr w:type="spellStart"/>
      <w:r w:rsidRPr="00E07D4F">
        <w:rPr>
          <w:b w:val="0"/>
        </w:rPr>
        <w:t>Baroy</w:t>
      </w:r>
      <w:proofErr w:type="spellEnd"/>
      <w:r w:rsidRPr="00E07D4F">
        <w:rPr>
          <w:b w:val="0"/>
        </w:rPr>
        <w:t xml:space="preserve"> (Clerk)</w:t>
      </w:r>
    </w:p>
    <w:p w14:paraId="08793429" w14:textId="77777777" w:rsidR="00A11918" w:rsidRPr="00E07D4F" w:rsidRDefault="00A11918" w:rsidP="00A11918">
      <w:pPr>
        <w:spacing w:before="60" w:after="60" w:line="360" w:lineRule="auto"/>
        <w:jc w:val="both"/>
        <w:rPr>
          <w:b w:val="0"/>
          <w:bCs/>
        </w:rPr>
      </w:pPr>
      <w:r w:rsidRPr="00E07D4F">
        <w:t xml:space="preserve">Respondent: </w:t>
      </w:r>
      <w:r w:rsidRPr="00E07D4F">
        <w:rPr>
          <w:b w:val="0"/>
        </w:rPr>
        <w:t xml:space="preserve">Sir </w:t>
      </w:r>
      <w:proofErr w:type="spellStart"/>
      <w:r w:rsidRPr="00E07D4F">
        <w:rPr>
          <w:b w:val="0"/>
        </w:rPr>
        <w:t>Abdulnaem</w:t>
      </w:r>
      <w:proofErr w:type="spellEnd"/>
      <w:r w:rsidRPr="00E07D4F">
        <w:rPr>
          <w:b w:val="0"/>
        </w:rPr>
        <w:t xml:space="preserve"> Balabagan — Science Instructor, STI College Cotabato</w:t>
      </w:r>
    </w:p>
    <w:p w14:paraId="2CD2B7BA" w14:textId="77777777" w:rsidR="00A11918" w:rsidRPr="00E07D4F" w:rsidRDefault="00A11918" w:rsidP="00A11918">
      <w:pPr>
        <w:spacing w:before="60" w:after="60" w:line="360" w:lineRule="auto"/>
        <w:jc w:val="both"/>
        <w:rPr>
          <w:b w:val="0"/>
        </w:rPr>
      </w:pPr>
      <w:r w:rsidRPr="00E07D4F">
        <w:rPr>
          <w:b w:val="0"/>
        </w:rPr>
        <w:t>Context: Semi-structured interview on borrowing approval process, equipment accountability, and SMS notification preferences.</w:t>
      </w:r>
    </w:p>
    <w:p w14:paraId="2ADF2234" w14:textId="77777777" w:rsidR="00A11918" w:rsidRDefault="00A11918" w:rsidP="00A11918">
      <w:pPr>
        <w:spacing w:before="60" w:after="60" w:line="360" w:lineRule="auto"/>
        <w:jc w:val="both"/>
        <w:rPr>
          <w:b w:val="0"/>
          <w:bCs/>
        </w:rPr>
      </w:pPr>
    </w:p>
    <w:p w14:paraId="4D2FF13E" w14:textId="77777777" w:rsidR="00A11918" w:rsidRPr="00E07D4F" w:rsidRDefault="00A11918" w:rsidP="00A11918">
      <w:pPr>
        <w:spacing w:before="120" w:after="60" w:line="360" w:lineRule="auto"/>
        <w:jc w:val="both"/>
      </w:pPr>
      <w:r w:rsidRPr="00E07D4F">
        <w:t>Transcript:</w:t>
      </w:r>
    </w:p>
    <w:p w14:paraId="4346B4E2" w14:textId="77777777" w:rsidR="00A11918" w:rsidRPr="00E07D4F" w:rsidRDefault="00A11918" w:rsidP="00E07D4F">
      <w:pPr>
        <w:spacing w:before="60" w:after="60" w:line="480" w:lineRule="auto"/>
        <w:ind w:left="720"/>
        <w:jc w:val="both"/>
        <w:rPr>
          <w:b w:val="0"/>
          <w:bCs/>
        </w:rPr>
      </w:pPr>
      <w:r w:rsidRPr="00E07D4F">
        <w:t>Clerk (Interviewer) (00:02):</w:t>
      </w:r>
      <w:r w:rsidRPr="00E07D4F">
        <w:rPr>
          <w:b w:val="0"/>
        </w:rPr>
        <w:t xml:space="preserve"> Good day, Sir. The purpose of this interview is to identify possible issues in equipment management and gather requirements for our proposed Engineering Laboratory Management System. My first question is: Are you familiar with how laboratory equipment borrowing is supposed to work in your institution?</w:t>
      </w:r>
    </w:p>
    <w:p w14:paraId="0A962862" w14:textId="77777777" w:rsidR="00A11918" w:rsidRPr="00E07D4F" w:rsidRDefault="00A11918" w:rsidP="00E07D4F">
      <w:pPr>
        <w:spacing w:before="60" w:after="60" w:line="480" w:lineRule="auto"/>
        <w:ind w:left="720"/>
        <w:jc w:val="both"/>
        <w:rPr>
          <w:b w:val="0"/>
          <w:bCs/>
        </w:rPr>
      </w:pPr>
      <w:r w:rsidRPr="00E07D4F">
        <w:lastRenderedPageBreak/>
        <w:t>Sir Abdulnaem Balabagan (00:27):</w:t>
      </w:r>
      <w:r w:rsidRPr="00E07D4F">
        <w:rPr>
          <w:b w:val="0"/>
        </w:rPr>
        <w:t xml:space="preserve"> Yes. As a science instructor, I regularly use various apparatus and laboratory materials. Before borrowing, you need to know the proper procedures — what is allowed and what is not — when borrowing materials or apparatus in the laboratory.</w:t>
      </w:r>
    </w:p>
    <w:p w14:paraId="3D97E8C1" w14:textId="77777777" w:rsidR="00A11918" w:rsidRPr="00A11918" w:rsidRDefault="00A11918" w:rsidP="00E07D4F">
      <w:pPr>
        <w:spacing w:before="60" w:after="60" w:line="480" w:lineRule="auto"/>
        <w:ind w:left="720"/>
        <w:jc w:val="both"/>
        <w:rPr>
          <w:b w:val="0"/>
          <w:bCs/>
        </w:rPr>
      </w:pPr>
      <w:r w:rsidRPr="00A11918">
        <w:t>Clerk (Interviewer) (01:06):</w:t>
      </w:r>
      <w:r w:rsidRPr="00A11918">
        <w:rPr>
          <w:b w:val="0"/>
        </w:rPr>
        <w:t xml:space="preserve"> Since formal borrowing is not yet practiced in the laboratory, how do you usually handle equipment needs during your classes?</w:t>
      </w:r>
    </w:p>
    <w:p w14:paraId="07C913F3" w14:textId="7A1050A7" w:rsidR="00A11918" w:rsidRPr="00A11918" w:rsidRDefault="00A11918" w:rsidP="00E07D4F">
      <w:pPr>
        <w:spacing w:before="60" w:after="60" w:line="480" w:lineRule="auto"/>
        <w:ind w:left="720"/>
        <w:jc w:val="both"/>
        <w:rPr>
          <w:b w:val="0"/>
          <w:bCs/>
        </w:rPr>
      </w:pPr>
      <w:r w:rsidRPr="00A11918">
        <w:t>Sir Abdulnaem Balabagan (01:36):</w:t>
      </w:r>
      <w:r w:rsidRPr="00A11918">
        <w:rPr>
          <w:b w:val="0"/>
        </w:rPr>
        <w:t xml:space="preserve"> Since I am also the one managing the laboratory, I do not formally borrow from anyone. During laboratory activities, I simply </w:t>
      </w:r>
      <w:r w:rsidR="004F36AA">
        <w:rPr>
          <w:b w:val="0"/>
        </w:rPr>
        <w:t>retrieve</w:t>
      </w:r>
      <w:r w:rsidRPr="00A11918">
        <w:rPr>
          <w:b w:val="0"/>
        </w:rPr>
        <w:t xml:space="preserve"> the equipment as needed because I am the one responsible for managing it.</w:t>
      </w:r>
    </w:p>
    <w:p w14:paraId="480F10F7" w14:textId="77777777" w:rsidR="00A11918" w:rsidRPr="00A11918" w:rsidRDefault="00A11918" w:rsidP="00E07D4F">
      <w:pPr>
        <w:spacing w:before="60" w:after="60" w:line="480" w:lineRule="auto"/>
        <w:ind w:left="720"/>
        <w:jc w:val="both"/>
        <w:rPr>
          <w:b w:val="0"/>
        </w:rPr>
      </w:pPr>
      <w:r w:rsidRPr="00A11918">
        <w:t>Clerk (Interviewer) (02:43):</w:t>
      </w:r>
      <w:r w:rsidRPr="00A11918">
        <w:rPr>
          <w:b w:val="0"/>
        </w:rPr>
        <w:t xml:space="preserve"> If a proper borrowing system were implemented, how do you think the process should work from request to return?</w:t>
      </w:r>
    </w:p>
    <w:p w14:paraId="050ABCB5" w14:textId="77777777" w:rsidR="00A11918" w:rsidRPr="00A11918" w:rsidRDefault="00A11918" w:rsidP="00E07D4F">
      <w:pPr>
        <w:spacing w:before="60" w:after="60" w:line="480" w:lineRule="auto"/>
        <w:ind w:left="720"/>
        <w:jc w:val="both"/>
        <w:rPr>
          <w:b w:val="0"/>
          <w:bCs/>
        </w:rPr>
      </w:pPr>
      <w:r w:rsidRPr="00A11918">
        <w:t>Sir Abdulnaem Balabagan (02:56):</w:t>
      </w:r>
      <w:r w:rsidRPr="00A11918">
        <w:rPr>
          <w:b w:val="0"/>
        </w:rPr>
        <w:t xml:space="preserve"> The borrower must first list all the equipment they intend to borrow. Before borrowing, they should be fully aware of what they need and commit to returning everything in proper condition. They should go through the facilitator — whoever manages the laboratory — and submit a request form for the apparatus they want to borrow. Returning the items should also be done at the same point, to the same facilitator.</w:t>
      </w:r>
    </w:p>
    <w:p w14:paraId="07F63197" w14:textId="77777777" w:rsidR="00A11918" w:rsidRPr="00A11918" w:rsidRDefault="00A11918" w:rsidP="00E07D4F">
      <w:pPr>
        <w:spacing w:before="60" w:after="60" w:line="480" w:lineRule="auto"/>
        <w:ind w:left="720"/>
        <w:jc w:val="both"/>
        <w:rPr>
          <w:b w:val="0"/>
          <w:bCs/>
        </w:rPr>
      </w:pPr>
      <w:r w:rsidRPr="00A11918">
        <w:t>Clerk (Interviewer) (03:59):</w:t>
      </w:r>
      <w:r w:rsidRPr="00A11918">
        <w:rPr>
          <w:b w:val="0"/>
        </w:rPr>
        <w:t xml:space="preserve"> What role should faculty members have in the borrowing process?</w:t>
      </w:r>
    </w:p>
    <w:p w14:paraId="0AD92C6D" w14:textId="7E01C6DA" w:rsidR="00A11918" w:rsidRPr="00A11918" w:rsidRDefault="00A11918" w:rsidP="00E07D4F">
      <w:pPr>
        <w:spacing w:before="60" w:after="60" w:line="480" w:lineRule="auto"/>
        <w:ind w:left="720"/>
        <w:jc w:val="both"/>
        <w:rPr>
          <w:b w:val="0"/>
          <w:bCs/>
        </w:rPr>
      </w:pPr>
      <w:r w:rsidRPr="00A11918">
        <w:t>Sir Abdulnaem Balabagan (04:06):</w:t>
      </w:r>
      <w:r w:rsidRPr="00A11918">
        <w:rPr>
          <w:b w:val="0"/>
        </w:rPr>
        <w:t xml:space="preserve"> The primary role of faculty is to take care of whatever they borrow. Equipment is not handed out carelessly — there must be an approval process, and </w:t>
      </w:r>
      <w:r w:rsidR="00EE4F14">
        <w:rPr>
          <w:b w:val="0"/>
        </w:rPr>
        <w:t>someone</w:t>
      </w:r>
      <w:r w:rsidRPr="00A11918">
        <w:rPr>
          <w:b w:val="0"/>
        </w:rPr>
        <w:t xml:space="preserve"> must be accountable if something is damaged, </w:t>
      </w:r>
      <w:r w:rsidRPr="00A11918">
        <w:rPr>
          <w:b w:val="0"/>
        </w:rPr>
        <w:lastRenderedPageBreak/>
        <w:t>broken, or lost. Without approval and a guarantor, equipment should not be lent to students. The approval process allows you to trace who last used the item and who is responsible for returning it.</w:t>
      </w:r>
    </w:p>
    <w:p w14:paraId="4889F869" w14:textId="77777777" w:rsidR="00A11918" w:rsidRPr="00A11918" w:rsidRDefault="00A11918" w:rsidP="00E07D4F">
      <w:pPr>
        <w:spacing w:before="60" w:after="60" w:line="480" w:lineRule="auto"/>
        <w:ind w:left="720"/>
        <w:jc w:val="both"/>
        <w:rPr>
          <w:b w:val="0"/>
          <w:bCs/>
        </w:rPr>
      </w:pPr>
      <w:r w:rsidRPr="00A11918">
        <w:t>Clerk (Interviewer) (06:06):</w:t>
      </w:r>
      <w:r w:rsidRPr="00A11918">
        <w:rPr>
          <w:b w:val="0"/>
        </w:rPr>
        <w:t xml:space="preserve"> What problems do you think could arise when students start borrowing equipment, given that this system has not yet been implemented?</w:t>
      </w:r>
    </w:p>
    <w:p w14:paraId="700BB16D" w14:textId="77777777" w:rsidR="00A11918" w:rsidRPr="00A11918" w:rsidRDefault="00A11918" w:rsidP="00E07D4F">
      <w:pPr>
        <w:spacing w:before="60" w:after="60" w:line="480" w:lineRule="auto"/>
        <w:ind w:left="720"/>
        <w:jc w:val="both"/>
        <w:rPr>
          <w:b w:val="0"/>
          <w:bCs/>
        </w:rPr>
      </w:pPr>
      <w:r w:rsidRPr="00A11918">
        <w:t xml:space="preserve">Sir Abdulnaem Balabagan (06:27): </w:t>
      </w:r>
      <w:r w:rsidRPr="00A11918">
        <w:rPr>
          <w:b w:val="0"/>
        </w:rPr>
        <w:t>First, students should not be able to borrow laboratory equipment — particularly chemistry apparatus — on their own. Only faculty, teachers, or advisors should be authorized to borrow on behalf of students. If students were to borrow on their own through the web-based system, one major problem is that the system cannot physically check whether the returned item is still in good condition. Unlike a laboratory technician who can visually inspect the equipment, the system can only log that it was returned — it cannot verify if it is broken or damaged.</w:t>
      </w:r>
    </w:p>
    <w:p w14:paraId="0BA2A846" w14:textId="77777777" w:rsidR="00A11918" w:rsidRPr="00A11918" w:rsidRDefault="00A11918" w:rsidP="00E07D4F">
      <w:pPr>
        <w:spacing w:before="60" w:after="60" w:line="480" w:lineRule="auto"/>
        <w:ind w:left="720"/>
        <w:jc w:val="both"/>
        <w:rPr>
          <w:b w:val="0"/>
          <w:bCs/>
        </w:rPr>
      </w:pPr>
      <w:r w:rsidRPr="00A11918">
        <w:t>Clerk (Interviewer) (10:17):</w:t>
      </w:r>
      <w:r w:rsidRPr="00A11918">
        <w:rPr>
          <w:b w:val="0"/>
        </w:rPr>
        <w:t xml:space="preserve"> How should the following situations be handled: equipment not available, multiple users requesting the same item, and items returned late or not returned?</w:t>
      </w:r>
    </w:p>
    <w:p w14:paraId="7A1E3AB3" w14:textId="2C8C9233" w:rsidR="00A11918" w:rsidRPr="00A11918" w:rsidRDefault="00A11918" w:rsidP="00E07D4F">
      <w:pPr>
        <w:spacing w:before="60" w:after="60" w:line="480" w:lineRule="auto"/>
        <w:ind w:left="720"/>
        <w:jc w:val="both"/>
        <w:rPr>
          <w:b w:val="0"/>
          <w:bCs/>
        </w:rPr>
      </w:pPr>
      <w:r w:rsidRPr="00A11918">
        <w:t>Sir Abdulnaem Balabagan (10:36):</w:t>
      </w:r>
      <w:r w:rsidRPr="00A11918">
        <w:rPr>
          <w:b w:val="0"/>
        </w:rPr>
        <w:t xml:space="preserve"> For equipment not available: all equipment in this institution is aligned with the ELMS activities. If something is needed that is not currently available, it is proposed to the admin for procurement. Equipment is not just purchased randomly — it must align with laboratory activities. </w:t>
      </w:r>
      <w:r w:rsidR="003D791D">
        <w:rPr>
          <w:b w:val="0"/>
        </w:rPr>
        <w:t>To prevent</w:t>
      </w:r>
      <w:r w:rsidRPr="00A11918">
        <w:rPr>
          <w:b w:val="0"/>
        </w:rPr>
        <w:t xml:space="preserve"> multiple users</w:t>
      </w:r>
      <w:r w:rsidR="003D791D">
        <w:rPr>
          <w:b w:val="0"/>
        </w:rPr>
        <w:t xml:space="preserve"> from</w:t>
      </w:r>
      <w:r w:rsidRPr="00A11918">
        <w:rPr>
          <w:b w:val="0"/>
        </w:rPr>
        <w:t xml:space="preserve"> requesting the same</w:t>
      </w:r>
      <w:r w:rsidR="003D791D">
        <w:rPr>
          <w:b w:val="0"/>
        </w:rPr>
        <w:t xml:space="preserve"> </w:t>
      </w:r>
      <w:r w:rsidRPr="00A11918">
        <w:rPr>
          <w:b w:val="0"/>
        </w:rPr>
        <w:t>item</w:t>
      </w:r>
      <w:r w:rsidR="003D791D">
        <w:rPr>
          <w:b w:val="0"/>
        </w:rPr>
        <w:t>,</w:t>
      </w:r>
      <w:r w:rsidRPr="00A11918">
        <w:rPr>
          <w:b w:val="0"/>
        </w:rPr>
        <w:t xml:space="preserve"> </w:t>
      </w:r>
      <w:proofErr w:type="gramStart"/>
      <w:r w:rsidR="003D791D">
        <w:rPr>
          <w:b w:val="0"/>
        </w:rPr>
        <w:t xml:space="preserve">plan </w:t>
      </w:r>
      <w:r w:rsidRPr="00A11918">
        <w:rPr>
          <w:b w:val="0"/>
        </w:rPr>
        <w:t>ahead</w:t>
      </w:r>
      <w:proofErr w:type="gramEnd"/>
      <w:r w:rsidRPr="00A11918">
        <w:rPr>
          <w:b w:val="0"/>
        </w:rPr>
        <w:t>. Before the semester, I already kn</w:t>
      </w:r>
      <w:r w:rsidR="003D791D">
        <w:rPr>
          <w:b w:val="0"/>
        </w:rPr>
        <w:t>e</w:t>
      </w:r>
      <w:r w:rsidRPr="00A11918">
        <w:rPr>
          <w:b w:val="0"/>
        </w:rPr>
        <w:t>w what activities w</w:t>
      </w:r>
      <w:r w:rsidR="003D791D">
        <w:rPr>
          <w:b w:val="0"/>
        </w:rPr>
        <w:t>ould</w:t>
      </w:r>
      <w:r w:rsidRPr="00A11918">
        <w:rPr>
          <w:b w:val="0"/>
        </w:rPr>
        <w:t xml:space="preserve"> take place, how many groups there </w:t>
      </w:r>
      <w:r w:rsidR="00484682">
        <w:rPr>
          <w:b w:val="0"/>
        </w:rPr>
        <w:lastRenderedPageBreak/>
        <w:t>we</w:t>
      </w:r>
      <w:r w:rsidRPr="00A11918">
        <w:rPr>
          <w:b w:val="0"/>
        </w:rPr>
        <w:t xml:space="preserve">re, and what materials </w:t>
      </w:r>
      <w:r w:rsidR="00484682">
        <w:rPr>
          <w:b w:val="0"/>
        </w:rPr>
        <w:t>we</w:t>
      </w:r>
      <w:r w:rsidRPr="00A11918">
        <w:rPr>
          <w:b w:val="0"/>
        </w:rPr>
        <w:t>re needed. With proper scheduling and planning, conflicts rarely occur. For items not returned on time: I have not personally encountered this, but the system should have a policy requiring items to be returned at a specific time. If violations occur, both the student and the responsible faculty member are accountable — because it is the faculty who initially requests the equipment on behalf of the class.</w:t>
      </w:r>
    </w:p>
    <w:p w14:paraId="74BEEAD9" w14:textId="77777777" w:rsidR="00A11918" w:rsidRPr="00A11918" w:rsidRDefault="00A11918" w:rsidP="00E07D4F">
      <w:pPr>
        <w:spacing w:before="60" w:after="60" w:line="480" w:lineRule="auto"/>
        <w:ind w:left="720"/>
        <w:jc w:val="both"/>
        <w:rPr>
          <w:b w:val="0"/>
          <w:bCs/>
        </w:rPr>
      </w:pPr>
      <w:r w:rsidRPr="00A11918">
        <w:t>Clerk (Interviewer) (18:34):</w:t>
      </w:r>
      <w:r w:rsidRPr="00A11918">
        <w:rPr>
          <w:b w:val="0"/>
        </w:rPr>
        <w:t xml:space="preserve"> How do you think borrowing requests should be approved through the system?</w:t>
      </w:r>
    </w:p>
    <w:p w14:paraId="5B44708E" w14:textId="7C619D1C" w:rsidR="00A11918" w:rsidRPr="00A11918" w:rsidRDefault="00A11918" w:rsidP="00E07D4F">
      <w:pPr>
        <w:spacing w:before="60" w:after="60" w:line="480" w:lineRule="auto"/>
        <w:ind w:left="720"/>
        <w:jc w:val="both"/>
        <w:rPr>
          <w:b w:val="0"/>
          <w:bCs/>
        </w:rPr>
      </w:pPr>
      <w:r w:rsidRPr="00A11918">
        <w:t>Sir Abdulnaem Balabagan (18:56):</w:t>
      </w:r>
      <w:r w:rsidRPr="00A11918">
        <w:rPr>
          <w:b w:val="0"/>
        </w:rPr>
        <w:t xml:space="preserve"> Requests should not be auto-approved by the system. The approval must come from the person in charge — in our case, Sir Brot, who is the Custodian of our facilities. The system should serve as a channel that routes requests to him for approval. Even with the system, </w:t>
      </w:r>
      <w:r w:rsidR="00484682">
        <w:rPr>
          <w:b w:val="0"/>
        </w:rPr>
        <w:t>a person</w:t>
      </w:r>
      <w:r w:rsidRPr="00A11918">
        <w:rPr>
          <w:b w:val="0"/>
        </w:rPr>
        <w:t xml:space="preserve"> still needs </w:t>
      </w:r>
      <w:r w:rsidR="00484682">
        <w:rPr>
          <w:b w:val="0"/>
        </w:rPr>
        <w:t>physically release</w:t>
      </w:r>
      <w:r w:rsidRPr="00A11918">
        <w:rPr>
          <w:b w:val="0"/>
        </w:rPr>
        <w:t xml:space="preserve"> the equipment after approval.</w:t>
      </w:r>
    </w:p>
    <w:p w14:paraId="6B9EDCD0" w14:textId="77777777" w:rsidR="00A11918" w:rsidRDefault="00A11918" w:rsidP="00E07D4F">
      <w:pPr>
        <w:spacing w:before="60" w:after="60" w:line="480" w:lineRule="auto"/>
        <w:ind w:left="720"/>
        <w:jc w:val="both"/>
        <w:rPr>
          <w:b w:val="0"/>
          <w:bCs/>
        </w:rPr>
      </w:pPr>
      <w:r>
        <w:t xml:space="preserve">Clerk (Interviewer) (21:49): </w:t>
      </w:r>
      <w:r w:rsidRPr="00A11918">
        <w:rPr>
          <w:b w:val="0"/>
        </w:rPr>
        <w:t>Do you think return notifications are necessary?</w:t>
      </w:r>
    </w:p>
    <w:p w14:paraId="488A009D" w14:textId="77777777" w:rsidR="00A11918" w:rsidRPr="00A11918" w:rsidRDefault="00A11918" w:rsidP="00E07D4F">
      <w:pPr>
        <w:spacing w:before="60" w:after="60" w:line="480" w:lineRule="auto"/>
        <w:ind w:left="720"/>
        <w:jc w:val="both"/>
        <w:rPr>
          <w:b w:val="0"/>
          <w:bCs/>
        </w:rPr>
      </w:pPr>
      <w:r w:rsidRPr="00A11918">
        <w:t>Sir Abdulnaem Balabagan (21:58):</w:t>
      </w:r>
      <w:r w:rsidRPr="00A11918">
        <w:rPr>
          <w:b w:val="0"/>
        </w:rPr>
        <w:t xml:space="preserve"> Yes, absolutely. Notifications should be sent at least a day before the return deadline, and again on the day of return. Without notifications, borrowers might forget. If they receive a reminder the day before and again on the due date, they have no excuse for forgetting. Notifications make the process significantly more responsible.</w:t>
      </w:r>
    </w:p>
    <w:p w14:paraId="714653FC" w14:textId="77777777" w:rsidR="00A11918" w:rsidRPr="00A11918" w:rsidRDefault="00A11918" w:rsidP="00E07D4F">
      <w:pPr>
        <w:spacing w:before="60" w:after="60" w:line="480" w:lineRule="auto"/>
        <w:ind w:left="720"/>
        <w:jc w:val="both"/>
        <w:rPr>
          <w:b w:val="0"/>
          <w:bCs/>
        </w:rPr>
      </w:pPr>
      <w:r w:rsidRPr="00A11918">
        <w:t>Clerk (Interviewer) (23:19):</w:t>
      </w:r>
      <w:r w:rsidRPr="00A11918">
        <w:rPr>
          <w:b w:val="0"/>
        </w:rPr>
        <w:t xml:space="preserve"> What type of notifications would you prefer — SMS or email?</w:t>
      </w:r>
    </w:p>
    <w:p w14:paraId="3210D94B" w14:textId="77777777" w:rsidR="00A11918" w:rsidRPr="00A11918" w:rsidRDefault="00A11918" w:rsidP="00E07D4F">
      <w:pPr>
        <w:spacing w:before="60" w:after="60" w:line="480" w:lineRule="auto"/>
        <w:ind w:left="720"/>
        <w:jc w:val="both"/>
        <w:rPr>
          <w:b w:val="0"/>
          <w:bCs/>
        </w:rPr>
      </w:pPr>
      <w:r w:rsidRPr="00A11918">
        <w:t>Sir Abdulnaem Balabagan (23:35):</w:t>
      </w:r>
      <w:r w:rsidRPr="00A11918">
        <w:rPr>
          <w:b w:val="0"/>
        </w:rPr>
        <w:t xml:space="preserve"> SMS is far better. Emails sometimes do not pop up unless you open them. SMS appears directly on the phone or laptop screen. </w:t>
      </w:r>
      <w:r w:rsidRPr="00A11918">
        <w:rPr>
          <w:b w:val="0"/>
        </w:rPr>
        <w:lastRenderedPageBreak/>
        <w:t>Even without an internet connection, SMS still works. Messenger notifications can be overlooked, but SMS is more reliable and direct.</w:t>
      </w:r>
    </w:p>
    <w:p w14:paraId="4B6CD7B4" w14:textId="77777777" w:rsidR="00A11918" w:rsidRPr="00A11918" w:rsidRDefault="00A11918" w:rsidP="00E07D4F">
      <w:pPr>
        <w:spacing w:before="60" w:after="60" w:line="480" w:lineRule="auto"/>
        <w:ind w:left="720"/>
        <w:jc w:val="both"/>
        <w:rPr>
          <w:b w:val="0"/>
          <w:bCs/>
        </w:rPr>
      </w:pPr>
      <w:r w:rsidRPr="00A11918">
        <w:t>Clerk (Interviewer) (24:38):</w:t>
      </w:r>
      <w:r w:rsidRPr="00A11918">
        <w:rPr>
          <w:b w:val="0"/>
        </w:rPr>
        <w:t xml:space="preserve"> Do you think this web-based system will be helpful for students and faculty?</w:t>
      </w:r>
    </w:p>
    <w:p w14:paraId="299BFCD8" w14:textId="3A7C68D5" w:rsidR="00A11918" w:rsidRPr="00A11918" w:rsidRDefault="00A11918" w:rsidP="00E07D4F">
      <w:pPr>
        <w:spacing w:before="60" w:after="60" w:line="480" w:lineRule="auto"/>
        <w:ind w:left="720"/>
        <w:jc w:val="both"/>
        <w:rPr>
          <w:b w:val="0"/>
        </w:rPr>
      </w:pPr>
      <w:r w:rsidRPr="00A11918">
        <w:t>Sir Abdulnaem Balabagan (24:50):</w:t>
      </w:r>
      <w:r w:rsidRPr="00A11918">
        <w:rPr>
          <w:b w:val="0"/>
        </w:rPr>
        <w:t xml:space="preserve"> Yes. Not only does it address the inconvenience of having to physically locate Sir Brock every time you need to borrow something, but it also allows reservations. You can reserve equipment for next week's activities before anyone else does. It eliminates the hassle of waiting in line or going to different offices. The system is a win-win for everyone.</w:t>
      </w:r>
    </w:p>
    <w:p w14:paraId="603FA5E3" w14:textId="77777777" w:rsidR="00A11918" w:rsidRPr="00A11918" w:rsidRDefault="00A11918" w:rsidP="00E07D4F">
      <w:pPr>
        <w:spacing w:before="60" w:after="60" w:line="480" w:lineRule="auto"/>
        <w:ind w:left="720"/>
        <w:jc w:val="both"/>
        <w:rPr>
          <w:b w:val="0"/>
        </w:rPr>
      </w:pPr>
      <w:r w:rsidRPr="00A11918">
        <w:t>Clerk (Interviewer) (25:54):</w:t>
      </w:r>
      <w:r w:rsidRPr="00A11918">
        <w:rPr>
          <w:b w:val="0"/>
        </w:rPr>
        <w:t xml:space="preserve"> Are there any additional features you would like to suggest?</w:t>
      </w:r>
    </w:p>
    <w:p w14:paraId="04CBD0E2" w14:textId="746FFC91" w:rsidR="00A11918" w:rsidRDefault="00A11918" w:rsidP="00E07D4F">
      <w:pPr>
        <w:spacing w:before="60" w:after="60" w:line="480" w:lineRule="auto"/>
        <w:ind w:left="720"/>
        <w:jc w:val="both"/>
      </w:pPr>
      <w:r w:rsidRPr="00A11918">
        <w:t>Sir Abdulnaem Balabagan (26:02):</w:t>
      </w:r>
      <w:r>
        <w:t xml:space="preserve"> </w:t>
      </w:r>
      <w:r w:rsidRPr="00A11918">
        <w:rPr>
          <w:b w:val="0"/>
        </w:rPr>
        <w:t xml:space="preserve">The most important thing is accuracy — the data must always be up to date. At the very least, it should be updated every semester, reflecting which items are available, damaged, in use, </w:t>
      </w:r>
      <w:r w:rsidR="00484682">
        <w:rPr>
          <w:b w:val="0"/>
        </w:rPr>
        <w:t>or</w:t>
      </w:r>
      <w:r w:rsidRPr="00A11918">
        <w:rPr>
          <w:b w:val="0"/>
        </w:rPr>
        <w:t xml:space="preserve"> vacant. The system should be accurate, convenient, easy to use for both students and faculty, and accessible to all. The process for submitting a request should be straightforward</w:t>
      </w:r>
      <w:r w:rsidR="00484682">
        <w:rPr>
          <w:b w:val="0"/>
        </w:rPr>
        <w:t xml:space="preserve">, </w:t>
      </w:r>
      <w:r w:rsidRPr="00A11918">
        <w:rPr>
          <w:b w:val="0"/>
        </w:rPr>
        <w:t>as few steps as possible. If you want to borrow, go to the system, request, and it goes directly to the admin</w:t>
      </w:r>
      <w:r w:rsidR="00484682">
        <w:rPr>
          <w:b w:val="0"/>
        </w:rPr>
        <w:t xml:space="preserve"> </w:t>
      </w:r>
      <w:r w:rsidR="00484682" w:rsidRPr="00A11918">
        <w:rPr>
          <w:b w:val="0"/>
        </w:rPr>
        <w:t>—</w:t>
      </w:r>
      <w:r w:rsidR="00484682">
        <w:rPr>
          <w:b w:val="0"/>
        </w:rPr>
        <w:t xml:space="preserve"> n</w:t>
      </w:r>
      <w:r w:rsidRPr="00A11918">
        <w:rPr>
          <w:b w:val="0"/>
        </w:rPr>
        <w:t>o unnecessary steps.</w:t>
      </w:r>
    </w:p>
    <w:p w14:paraId="1A19124B" w14:textId="77777777" w:rsidR="00A11918" w:rsidRDefault="00A11918" w:rsidP="00A11918">
      <w:pPr>
        <w:spacing w:before="60" w:after="60" w:line="360" w:lineRule="auto"/>
        <w:ind w:left="720"/>
        <w:jc w:val="both"/>
      </w:pPr>
    </w:p>
    <w:p w14:paraId="4EDF96D2" w14:textId="77777777" w:rsidR="00A11918" w:rsidRPr="003A2E07" w:rsidRDefault="00A11918" w:rsidP="00A11918">
      <w:pPr>
        <w:pStyle w:val="ds-markdown-paragraph"/>
        <w:shd w:val="clear" w:color="auto" w:fill="FFFFFF"/>
        <w:spacing w:before="240" w:beforeAutospacing="0" w:after="240" w:afterAutospacing="0" w:line="360" w:lineRule="auto"/>
        <w:rPr>
          <w:color w:val="0F1115"/>
        </w:rPr>
      </w:pPr>
      <w:r>
        <w:rPr>
          <w:rStyle w:val="Strong"/>
          <w:color w:val="0F1115"/>
        </w:rPr>
        <w:t>Interview Transcript 4</w:t>
      </w:r>
    </w:p>
    <w:p w14:paraId="72A9CC61" w14:textId="77777777" w:rsidR="00A11918" w:rsidRPr="00072CBE" w:rsidRDefault="00A11918" w:rsidP="00A11918">
      <w:pPr>
        <w:pStyle w:val="ds-markdown-paragraph"/>
        <w:shd w:val="clear" w:color="auto" w:fill="FFFFFF"/>
        <w:spacing w:before="240" w:beforeAutospacing="0" w:after="240" w:afterAutospacing="0" w:line="360" w:lineRule="auto"/>
        <w:jc w:val="both"/>
        <w:rPr>
          <w:color w:val="0F1115"/>
        </w:rPr>
      </w:pPr>
      <w:r>
        <w:rPr>
          <w:rStyle w:val="Strong"/>
          <w:color w:val="0F1115"/>
        </w:rPr>
        <w:t>Interviewer:</w:t>
      </w:r>
      <w:r>
        <w:rPr>
          <w:color w:val="0F1115"/>
        </w:rPr>
        <w:t xml:space="preserve"> Clerk Shane S. </w:t>
      </w:r>
      <w:proofErr w:type="spellStart"/>
      <w:r>
        <w:rPr>
          <w:color w:val="0F1115"/>
        </w:rPr>
        <w:t>Baroy</w:t>
      </w:r>
      <w:proofErr w:type="spellEnd"/>
      <w:r>
        <w:rPr>
          <w:color w:val="0F1115"/>
        </w:rPr>
        <w:t xml:space="preserve"> (Clerk)</w:t>
      </w:r>
    </w:p>
    <w:p w14:paraId="77129A20" w14:textId="77777777" w:rsidR="00A11918" w:rsidRPr="00072CBE" w:rsidRDefault="00A11918" w:rsidP="00A11918">
      <w:pPr>
        <w:pStyle w:val="ds-markdown-paragraph"/>
        <w:shd w:val="clear" w:color="auto" w:fill="FFFFFF"/>
        <w:spacing w:before="240" w:beforeAutospacing="0" w:after="240" w:afterAutospacing="0" w:line="360" w:lineRule="auto"/>
        <w:jc w:val="both"/>
        <w:rPr>
          <w:color w:val="0F1115"/>
        </w:rPr>
      </w:pPr>
      <w:r>
        <w:rPr>
          <w:rStyle w:val="Strong"/>
          <w:color w:val="0F1115"/>
        </w:rPr>
        <w:t>Respondent:</w:t>
      </w:r>
      <w:r>
        <w:rPr>
          <w:color w:val="0F1115"/>
        </w:rPr>
        <w:t xml:space="preserve"> Sir Roland Carl A. </w:t>
      </w:r>
      <w:proofErr w:type="spellStart"/>
      <w:r>
        <w:rPr>
          <w:color w:val="0F1115"/>
        </w:rPr>
        <w:t>Denopol</w:t>
      </w:r>
      <w:proofErr w:type="spellEnd"/>
      <w:r>
        <w:rPr>
          <w:color w:val="0F1115"/>
        </w:rPr>
        <w:t xml:space="preserve">, </w:t>
      </w:r>
      <w:proofErr w:type="spellStart"/>
      <w:r>
        <w:rPr>
          <w:color w:val="0F1115"/>
        </w:rPr>
        <w:t>PCpe</w:t>
      </w:r>
      <w:proofErr w:type="spellEnd"/>
      <w:r>
        <w:rPr>
          <w:color w:val="0F1115"/>
        </w:rPr>
        <w:t xml:space="preserve"> — Engineering Instructor, STI College Cotabato</w:t>
      </w:r>
    </w:p>
    <w:p w14:paraId="1FAFA541" w14:textId="77777777" w:rsidR="00A11918" w:rsidRDefault="00A11918" w:rsidP="00A11918">
      <w:pPr>
        <w:pStyle w:val="ds-markdown-paragraph"/>
        <w:shd w:val="clear" w:color="auto" w:fill="FFFFFF"/>
        <w:spacing w:before="240" w:beforeAutospacing="0" w:after="240" w:afterAutospacing="0" w:line="360" w:lineRule="auto"/>
        <w:jc w:val="both"/>
        <w:rPr>
          <w:color w:val="0F1115"/>
        </w:rPr>
      </w:pPr>
      <w:r>
        <w:rPr>
          <w:rStyle w:val="Strong"/>
          <w:color w:val="0F1115"/>
        </w:rPr>
        <w:lastRenderedPageBreak/>
        <w:t>Context:</w:t>
      </w:r>
      <w:r>
        <w:rPr>
          <w:color w:val="0F1115"/>
        </w:rPr>
        <w:t> Semi-structured interview on laboratory workflow, equipment availability, borrowing and accountability processes, damage reporting, and system improvement suggestions for the proposed Engineering Laboratory Management System.</w:t>
      </w:r>
    </w:p>
    <w:p w14:paraId="30636A2F" w14:textId="77777777" w:rsidR="00A11918" w:rsidRPr="00072CBE" w:rsidRDefault="00A11918" w:rsidP="00A11918">
      <w:pPr>
        <w:pStyle w:val="ds-markdown-paragraph"/>
        <w:shd w:val="clear" w:color="auto" w:fill="FFFFFF"/>
        <w:spacing w:before="240" w:beforeAutospacing="0" w:after="240" w:afterAutospacing="0" w:line="360" w:lineRule="auto"/>
        <w:jc w:val="both"/>
        <w:rPr>
          <w:color w:val="0F1115"/>
        </w:rPr>
      </w:pPr>
    </w:p>
    <w:p w14:paraId="70ED500F" w14:textId="77777777" w:rsidR="00A11918" w:rsidRPr="00072CBE" w:rsidRDefault="00A11918" w:rsidP="00A11918">
      <w:pPr>
        <w:pStyle w:val="ds-markdown-paragraph"/>
        <w:shd w:val="clear" w:color="auto" w:fill="FFFFFF"/>
        <w:spacing w:before="240" w:beforeAutospacing="0" w:after="240" w:afterAutospacing="0" w:line="360" w:lineRule="auto"/>
        <w:jc w:val="both"/>
        <w:rPr>
          <w:color w:val="0F1115"/>
        </w:rPr>
      </w:pPr>
      <w:r>
        <w:rPr>
          <w:rStyle w:val="Strong"/>
          <w:color w:val="0F1115"/>
        </w:rPr>
        <w:t>Transcript:</w:t>
      </w:r>
    </w:p>
    <w:p w14:paraId="5B25381F" w14:textId="1FBB6C10" w:rsidR="00A11918" w:rsidRPr="00072CBE" w:rsidRDefault="00A11918" w:rsidP="00A11918">
      <w:pPr>
        <w:pStyle w:val="ds-markdown-paragraph"/>
        <w:shd w:val="clear" w:color="auto" w:fill="FFFFFF"/>
        <w:spacing w:after="240" w:afterAutospacing="0" w:line="360" w:lineRule="auto"/>
        <w:ind w:left="720"/>
        <w:jc w:val="both"/>
        <w:rPr>
          <w:color w:val="0F1115"/>
        </w:rPr>
      </w:pPr>
      <w:r>
        <w:rPr>
          <w:rStyle w:val="Strong"/>
          <w:color w:val="0F1115"/>
        </w:rPr>
        <w:t>Interviewer (00:07):</w:t>
      </w:r>
      <w:r>
        <w:rPr>
          <w:color w:val="0F1115"/>
        </w:rPr>
        <w:t> We are the ECP</w:t>
      </w:r>
      <w:r w:rsidR="00484682">
        <w:rPr>
          <w:color w:val="0F1115"/>
        </w:rPr>
        <w:t xml:space="preserve"> group</w:t>
      </w:r>
      <w:r>
        <w:rPr>
          <w:color w:val="0F1115"/>
        </w:rPr>
        <w:t>,</w:t>
      </w:r>
      <w:r w:rsidR="00484682">
        <w:rPr>
          <w:color w:val="0F1115"/>
        </w:rPr>
        <w:t xml:space="preserve"> developers of</w:t>
      </w:r>
      <w:r>
        <w:rPr>
          <w:color w:val="0F1115"/>
        </w:rPr>
        <w:t xml:space="preserve"> a web-based engineering laboratory management system. The purpose of this interview is to identify actual workflows, challenges, and the current system.</w:t>
      </w:r>
    </w:p>
    <w:p w14:paraId="3DE6F406" w14:textId="5C0DEEC8"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(00:26):</w:t>
      </w:r>
      <w:r>
        <w:rPr>
          <w:color w:val="0F1115"/>
        </w:rPr>
        <w:t xml:space="preserve"> How laboratory management works in engineering. First, sir, is </w:t>
      </w:r>
      <w:r w:rsidR="00484682">
        <w:rPr>
          <w:color w:val="0F1115"/>
        </w:rPr>
        <w:t xml:space="preserve">the </w:t>
      </w:r>
      <w:r>
        <w:rPr>
          <w:color w:val="0F1115"/>
        </w:rPr>
        <w:t>laboratory workflow.</w:t>
      </w:r>
    </w:p>
    <w:p w14:paraId="602C6032"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Laboratory Workflow</w:t>
      </w:r>
    </w:p>
    <w:p w14:paraId="21734C16"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(00:45):</w:t>
      </w:r>
      <w:r>
        <w:rPr>
          <w:color w:val="0F1115"/>
        </w:rPr>
        <w:t> Can you describe how a typical computer engineering laboratory session is conducted from preparation to completion?</w:t>
      </w:r>
    </w:p>
    <w:p w14:paraId="5F3AAD60" w14:textId="0CA14E89"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(00:54):</w:t>
      </w:r>
      <w:r>
        <w:rPr>
          <w:color w:val="0F1115"/>
        </w:rPr>
        <w:t xml:space="preserve"> In computer engineering laboratories, preparation is done based on the required materials for each subject. Faculty usually do not request borrowing. This is because activities are </w:t>
      </w:r>
      <w:r w:rsidR="00484682">
        <w:rPr>
          <w:color w:val="0F1115"/>
        </w:rPr>
        <w:t>conducted</w:t>
      </w:r>
      <w:r>
        <w:rPr>
          <w:color w:val="0F1115"/>
        </w:rPr>
        <w:t xml:space="preserve"> during class sessions, and the assigned faculty automatically prepares </w:t>
      </w:r>
      <w:r w:rsidR="00C17F27">
        <w:rPr>
          <w:color w:val="0F1115"/>
        </w:rPr>
        <w:t>the necessary materials</w:t>
      </w:r>
      <w:r>
        <w:rPr>
          <w:color w:val="0F1115"/>
        </w:rPr>
        <w:t xml:space="preserve"> based on the subject requirements. In the current process, there is no borrowing list for faculty. Only students are allowed to use a borrowing form. After the activity, the faculty returns the borrowed equipment to the proper storage area. That is the process.</w:t>
      </w:r>
    </w:p>
    <w:p w14:paraId="691A1D5B"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Equipment Availability Before Lab</w:t>
      </w:r>
    </w:p>
    <w:p w14:paraId="29E511F6"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(01:51):</w:t>
      </w:r>
      <w:r>
        <w:rPr>
          <w:color w:val="0F1115"/>
        </w:rPr>
        <w:t> Before conducting a lab, how do you ensure all required equipment is available?</w:t>
      </w:r>
    </w:p>
    <w:p w14:paraId="53EEE567"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lastRenderedPageBreak/>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(02:01):</w:t>
      </w:r>
      <w:r>
        <w:rPr>
          <w:color w:val="0F1115"/>
        </w:rPr>
        <w:t> We manually check the equipment. Before any activity, the faculty checks if all required equipment is available. If something is missing, we adjust or require students to bring the missing components.</w:t>
      </w:r>
    </w:p>
    <w:p w14:paraId="0EE394DC"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Equipment Shortage Experience</w:t>
      </w:r>
    </w:p>
    <w:p w14:paraId="4BD279BD"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(02:39):</w:t>
      </w:r>
      <w:r>
        <w:rPr>
          <w:color w:val="0F1115"/>
        </w:rPr>
        <w:t> Have you experienced situations where required equipment was unavailable or insufficient?</w:t>
      </w:r>
    </w:p>
    <w:p w14:paraId="64951BE1" w14:textId="51EA3CDC"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(02:49):</w:t>
      </w:r>
      <w:r>
        <w:rPr>
          <w:color w:val="0F1115"/>
        </w:rPr>
        <w:t xml:space="preserve"> Yes, many times. Equipment is either missing or unavailable, sometimes because it was used by other faculty and not returned. When this happens, we try to locate the equipment. If it cannot be found, we ask students to bring the needed components. If </w:t>
      </w:r>
      <w:r w:rsidR="00C17F27">
        <w:rPr>
          <w:color w:val="0F1115"/>
        </w:rPr>
        <w:t>no equipment</w:t>
      </w:r>
      <w:r>
        <w:rPr>
          <w:color w:val="0F1115"/>
        </w:rPr>
        <w:t xml:space="preserve"> is still available, we adjust the number of groups. For example, if there are only 5 </w:t>
      </w:r>
      <w:proofErr w:type="spellStart"/>
      <w:r>
        <w:rPr>
          <w:color w:val="0F1115"/>
        </w:rPr>
        <w:t>sets</w:t>
      </w:r>
      <w:proofErr w:type="spellEnd"/>
      <w:r>
        <w:rPr>
          <w:color w:val="0F1115"/>
        </w:rPr>
        <w:t xml:space="preserve"> available but 10 groups, we </w:t>
      </w:r>
      <w:r w:rsidR="00C17F27">
        <w:rPr>
          <w:color w:val="0F1115"/>
        </w:rPr>
        <w:t xml:space="preserve">either </w:t>
      </w:r>
      <w:r>
        <w:rPr>
          <w:color w:val="0F1115"/>
        </w:rPr>
        <w:t>reduce</w:t>
      </w:r>
      <w:r w:rsidR="00C17F27">
        <w:rPr>
          <w:color w:val="0F1115"/>
        </w:rPr>
        <w:t xml:space="preserve"> the numbers of groups</w:t>
      </w:r>
      <w:r>
        <w:rPr>
          <w:color w:val="0F1115"/>
        </w:rPr>
        <w:t xml:space="preserve"> or regroup the students. Sometimes, students take turns borrowing equipment, which </w:t>
      </w:r>
      <w:r w:rsidR="00C17F27">
        <w:rPr>
          <w:color w:val="0F1115"/>
        </w:rPr>
        <w:t>leads to</w:t>
      </w:r>
      <w:r>
        <w:rPr>
          <w:color w:val="0F1115"/>
        </w:rPr>
        <w:t xml:space="preserve"> delays and waiting.</w:t>
      </w:r>
    </w:p>
    <w:p w14:paraId="475B66D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Equipment Usage, Organization, and Tracking</w:t>
      </w:r>
    </w:p>
    <w:p w14:paraId="18865494"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(04:11):</w:t>
      </w:r>
      <w:r>
        <w:rPr>
          <w:color w:val="0F1115"/>
        </w:rPr>
        <w:t> How do you monitor or record the use of laboratory equipment?</w:t>
      </w:r>
    </w:p>
    <w:p w14:paraId="746763E4" w14:textId="159B218D"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(04:35):</w:t>
      </w:r>
      <w:r>
        <w:rPr>
          <w:color w:val="0F1115"/>
        </w:rPr>
        <w:t> Everything is manually counted and checked</w:t>
      </w:r>
      <w:r w:rsidR="00C17F27">
        <w:rPr>
          <w:color w:val="0F1115"/>
        </w:rPr>
        <w:t xml:space="preserve"> manually</w:t>
      </w:r>
      <w:r>
        <w:rPr>
          <w:color w:val="0F1115"/>
        </w:rPr>
        <w:t>. We list everything manually, then encode it into Excel for inventory reporting. We also re-check and re-count everything ourselves.</w:t>
      </w:r>
    </w:p>
    <w:p w14:paraId="3D700F86"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Tracking Equipment Usage</w:t>
      </w:r>
    </w:p>
    <w:p w14:paraId="0F105E86"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(05:01):</w:t>
      </w:r>
      <w:r>
        <w:rPr>
          <w:color w:val="0F1115"/>
        </w:rPr>
        <w:t> Is there a way to identify who last used a specific equipment?</w:t>
      </w:r>
    </w:p>
    <w:p w14:paraId="0207022A" w14:textId="41B605BB"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(05:15):</w:t>
      </w:r>
      <w:r>
        <w:rPr>
          <w:color w:val="0F1115"/>
        </w:rPr>
        <w:t> W</w:t>
      </w:r>
      <w:r w:rsidR="00C17F27">
        <w:rPr>
          <w:color w:val="0F1115"/>
        </w:rPr>
        <w:t>e</w:t>
      </w:r>
      <w:r>
        <w:rPr>
          <w:color w:val="0F1115"/>
        </w:rPr>
        <w:t xml:space="preserve"> identify it </w:t>
      </w:r>
      <w:r w:rsidR="00C17F27">
        <w:rPr>
          <w:color w:val="0F1115"/>
        </w:rPr>
        <w:t>only by</w:t>
      </w:r>
      <w:r>
        <w:rPr>
          <w:color w:val="0F1115"/>
        </w:rPr>
        <w:t xml:space="preserve"> class schedules and by asking the faculty who last used it. There is no proper system or schedule tracking. Everything is done manually.</w:t>
      </w:r>
    </w:p>
    <w:p w14:paraId="61EAC3AC"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lastRenderedPageBreak/>
        <w:t>Organization of Equipment</w:t>
      </w:r>
    </w:p>
    <w:p w14:paraId="06618318" w14:textId="5F0069C4"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(05:59):</w:t>
      </w:r>
      <w:r>
        <w:rPr>
          <w:color w:val="0F1115"/>
        </w:rPr>
        <w:t xml:space="preserve"> How </w:t>
      </w:r>
      <w:r w:rsidR="00C17F27">
        <w:rPr>
          <w:color w:val="0F1115"/>
        </w:rPr>
        <w:t>is</w:t>
      </w:r>
      <w:r>
        <w:rPr>
          <w:color w:val="0F1115"/>
        </w:rPr>
        <w:t xml:space="preserve"> laboratory equipment organized or grouped?</w:t>
      </w:r>
    </w:p>
    <w:p w14:paraId="65EEDF85" w14:textId="0874439B"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(06:15):</w:t>
      </w:r>
      <w:r>
        <w:rPr>
          <w:color w:val="0F1115"/>
        </w:rPr>
        <w:t xml:space="preserve"> It is difficult because we deal with small components. We organize them manually, often using containers like </w:t>
      </w:r>
      <w:proofErr w:type="spellStart"/>
      <w:r>
        <w:rPr>
          <w:color w:val="0F1115"/>
        </w:rPr>
        <w:t>tupperware</w:t>
      </w:r>
      <w:proofErr w:type="spellEnd"/>
      <w:r>
        <w:rPr>
          <w:color w:val="0F1115"/>
        </w:rPr>
        <w:t>. We still have to count and rearrange everything one by one, then record it again in Excel. This process takes a lot of time, especially during</w:t>
      </w:r>
      <w:r w:rsidR="00C17F27">
        <w:rPr>
          <w:color w:val="0F1115"/>
        </w:rPr>
        <w:t xml:space="preserve"> the</w:t>
      </w:r>
      <w:r>
        <w:rPr>
          <w:color w:val="0F1115"/>
        </w:rPr>
        <w:t xml:space="preserve"> end-of-semester inventory. Sometimes we rely on previous reports and</w:t>
      </w:r>
      <w:r w:rsidR="00C17F27">
        <w:rPr>
          <w:color w:val="0F1115"/>
        </w:rPr>
        <w:t xml:space="preserve"> manually</w:t>
      </w:r>
      <w:r>
        <w:rPr>
          <w:color w:val="0F1115"/>
        </w:rPr>
        <w:t xml:space="preserve"> update them.</w:t>
      </w:r>
    </w:p>
    <w:p w14:paraId="1801ED2D"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Equipment Damage and Loss</w:t>
      </w:r>
    </w:p>
    <w:p w14:paraId="1CF4947E"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(07:34):</w:t>
      </w:r>
      <w:r>
        <w:rPr>
          <w:color w:val="0F1115"/>
        </w:rPr>
        <w:t> Have you experienced cases where equipment was lost, damaged, or returned? How is it handled?</w:t>
      </w:r>
    </w:p>
    <w:p w14:paraId="6DF161A3" w14:textId="67B22B53"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(07:52):</w:t>
      </w:r>
      <w:r>
        <w:rPr>
          <w:color w:val="0F1115"/>
        </w:rPr>
        <w:t> Yes. During inventory, we check each</w:t>
      </w:r>
      <w:r w:rsidR="00C17F27">
        <w:rPr>
          <w:color w:val="0F1115"/>
        </w:rPr>
        <w:t xml:space="preserve"> piece of</w:t>
      </w:r>
      <w:r>
        <w:rPr>
          <w:color w:val="0F1115"/>
        </w:rPr>
        <w:t xml:space="preserve"> equipment individually to see if it is still in good condition. If damaged, we categorize it as repairable or not. Reports are made manually and printed for submission.</w:t>
      </w:r>
    </w:p>
    <w:p w14:paraId="603BAF70"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Borrowing and Accountability</w:t>
      </w:r>
    </w:p>
    <w:p w14:paraId="6CC63407" w14:textId="62078181"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(08:21):</w:t>
      </w:r>
      <w:r>
        <w:rPr>
          <w:color w:val="0F1115"/>
        </w:rPr>
        <w:t> Do you</w:t>
      </w:r>
      <w:r w:rsidR="00C17F27">
        <w:rPr>
          <w:color w:val="0F1115"/>
        </w:rPr>
        <w:t xml:space="preserve"> allow students to borrow equipment</w:t>
      </w:r>
      <w:r>
        <w:rPr>
          <w:color w:val="0F1115"/>
        </w:rPr>
        <w:t>?</w:t>
      </w:r>
    </w:p>
    <w:p w14:paraId="0AC6D04E" w14:textId="355822D6"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(08:35):</w:t>
      </w:r>
      <w:r>
        <w:rPr>
          <w:color w:val="0F1115"/>
        </w:rPr>
        <w:t xml:space="preserve"> Yes, we have a borrowing form. Students fill it </w:t>
      </w:r>
      <w:r w:rsidR="00C17F27">
        <w:rPr>
          <w:color w:val="0F1115"/>
        </w:rPr>
        <w:t>out</w:t>
      </w:r>
      <w:r>
        <w:rPr>
          <w:color w:val="0F1115"/>
        </w:rPr>
        <w:t>, specify the equipment</w:t>
      </w:r>
      <w:r w:rsidR="00C17F27">
        <w:rPr>
          <w:color w:val="0F1115"/>
        </w:rPr>
        <w:t xml:space="preserve"> and</w:t>
      </w:r>
      <w:r>
        <w:rPr>
          <w:color w:val="0F1115"/>
        </w:rPr>
        <w:t xml:space="preserve"> return date, and sign it for approval. However, there is no transparency between departments, which sometimes causes issues.</w:t>
      </w:r>
    </w:p>
    <w:p w14:paraId="0831F936"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Required Information for Borrowing</w:t>
      </w:r>
    </w:p>
    <w:p w14:paraId="00323AED"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(10:05):</w:t>
      </w:r>
      <w:r>
        <w:rPr>
          <w:color w:val="0F1115"/>
        </w:rPr>
        <w:t> What information should always be recorded when equipment is used or assigned?</w:t>
      </w:r>
    </w:p>
    <w:p w14:paraId="220B5351"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lastRenderedPageBreak/>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(10:17):</w:t>
      </w:r>
      <w:r>
        <w:rPr>
          <w:color w:val="0F1115"/>
        </w:rPr>
        <w:t> We need to record: Who used the equipment, what condition it was in when borrowed, and what condition it was returned in. Sometimes equipment is returned damaged even if it was working before.</w:t>
      </w:r>
    </w:p>
    <w:p w14:paraId="27880D44"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Responsibility and Accountability</w:t>
      </w:r>
    </w:p>
    <w:p w14:paraId="2971AC77"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(10:48):</w:t>
      </w:r>
      <w:r>
        <w:rPr>
          <w:color w:val="0F1115"/>
        </w:rPr>
        <w:t> Who is responsible when equipment is damaged or not returned?</w:t>
      </w:r>
    </w:p>
    <w:p w14:paraId="08F22501" w14:textId="2FF27915"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(10:55):</w:t>
      </w:r>
      <w:r>
        <w:rPr>
          <w:color w:val="0F1115"/>
        </w:rPr>
        <w:t xml:space="preserve"> If damage is due to normal wear and tear, it is just reported. But if it is due to student negligence, the student must replace the exact component. We do not collect money; the item must be replaced. Students are reminded to handle equipment carefully and are held accountable </w:t>
      </w:r>
      <w:r w:rsidR="00C17F27">
        <w:rPr>
          <w:color w:val="0F1115"/>
        </w:rPr>
        <w:t>for any</w:t>
      </w:r>
      <w:r>
        <w:rPr>
          <w:color w:val="0F1115"/>
        </w:rPr>
        <w:t xml:space="preserve"> damage </w:t>
      </w:r>
      <w:r w:rsidR="00C17F27">
        <w:rPr>
          <w:color w:val="0F1115"/>
        </w:rPr>
        <w:t>that occurs</w:t>
      </w:r>
      <w:r>
        <w:rPr>
          <w:color w:val="0F1115"/>
        </w:rPr>
        <w:t xml:space="preserve"> during borrowing.</w:t>
      </w:r>
    </w:p>
    <w:p w14:paraId="4C824DB0"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Availability and Scheduling</w:t>
      </w:r>
    </w:p>
    <w:p w14:paraId="3DEB26DD"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(12:05):</w:t>
      </w:r>
      <w:r>
        <w:rPr>
          <w:color w:val="0F1115"/>
        </w:rPr>
        <w:t> How do you check equipment availability before use?</w:t>
      </w:r>
    </w:p>
    <w:p w14:paraId="013EC288"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(12:15):</w:t>
      </w:r>
      <w:r>
        <w:rPr>
          <w:color w:val="0F1115"/>
        </w:rPr>
        <w:t> We check manually before every activity.</w:t>
      </w:r>
    </w:p>
    <w:p w14:paraId="5FB99181"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Conflicts in Usage</w:t>
      </w:r>
    </w:p>
    <w:p w14:paraId="6D0FE13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(12:26):</w:t>
      </w:r>
      <w:r>
        <w:rPr>
          <w:color w:val="0F1115"/>
        </w:rPr>
        <w:t> Have you experienced conflicts where multiple classes need the same equipment?</w:t>
      </w:r>
    </w:p>
    <w:p w14:paraId="15411BF6"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(12:32):</w:t>
      </w:r>
      <w:r>
        <w:rPr>
          <w:color w:val="0F1115"/>
        </w:rPr>
        <w:t> No major conflicts, but delays happen when equipment is not returned.</w:t>
      </w:r>
    </w:p>
    <w:p w14:paraId="7DDA5965"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Impact on Teaching</w:t>
      </w:r>
    </w:p>
    <w:p w14:paraId="3CA47E43" w14:textId="47C8642B"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(13:30):</w:t>
      </w:r>
      <w:r>
        <w:rPr>
          <w:color w:val="0F1115"/>
        </w:rPr>
        <w:t> Equipment unavailability affects teaching because students cannot perform activities. We sometimes adjust schedules or ask students to bring</w:t>
      </w:r>
      <w:r w:rsidR="00491C0A">
        <w:rPr>
          <w:color w:val="0F1115"/>
        </w:rPr>
        <w:t xml:space="preserve"> any</w:t>
      </w:r>
      <w:r>
        <w:rPr>
          <w:color w:val="0F1115"/>
        </w:rPr>
        <w:t xml:space="preserve"> missing materials </w:t>
      </w:r>
      <w:r w:rsidR="00491C0A">
        <w:rPr>
          <w:color w:val="0F1115"/>
        </w:rPr>
        <w:t xml:space="preserve">to the </w:t>
      </w:r>
      <w:r>
        <w:rPr>
          <w:color w:val="0F1115"/>
        </w:rPr>
        <w:t>next meeting.</w:t>
      </w:r>
    </w:p>
    <w:p w14:paraId="0D8CB2E0"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lastRenderedPageBreak/>
        <w:t>Communication Issues</w:t>
      </w:r>
    </w:p>
    <w:p w14:paraId="69B6E961"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Interviewer (15:11):</w:t>
      </w:r>
      <w:r>
        <w:rPr>
          <w:color w:val="0F1115"/>
        </w:rPr>
        <w:t> Have communication issues caused delays?</w:t>
      </w:r>
    </w:p>
    <w:p w14:paraId="29241C4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(15:22):</w:t>
      </w:r>
      <w:r>
        <w:rPr>
          <w:color w:val="0F1115"/>
        </w:rPr>
        <w:t> Yes. When teachers are not informed about borrowed or damaged equipment, it affects their class activities.</w:t>
      </w:r>
    </w:p>
    <w:p w14:paraId="695ED604"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System Improvement Suggestions</w:t>
      </w:r>
    </w:p>
    <w:p w14:paraId="7645570E" w14:textId="6278C621"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(16:20):</w:t>
      </w:r>
      <w:r>
        <w:rPr>
          <w:color w:val="0F1115"/>
        </w:rPr>
        <w:t xml:space="preserve"> A system showing equipment availability would help a lot. Teachers can immediately adjust activities and </w:t>
      </w:r>
      <w:r w:rsidR="00491C0A">
        <w:rPr>
          <w:color w:val="0F1115"/>
        </w:rPr>
        <w:t>ask</w:t>
      </w:r>
      <w:r>
        <w:rPr>
          <w:color w:val="0F1115"/>
        </w:rPr>
        <w:t xml:space="preserve"> students to bring </w:t>
      </w:r>
      <w:r w:rsidR="00491C0A">
        <w:rPr>
          <w:color w:val="0F1115"/>
        </w:rPr>
        <w:t>the necessary</w:t>
      </w:r>
      <w:r>
        <w:rPr>
          <w:color w:val="0F1115"/>
        </w:rPr>
        <w:t xml:space="preserve"> materials.</w:t>
      </w:r>
    </w:p>
    <w:p w14:paraId="5D299ABC"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Accountability Improvement</w:t>
      </w:r>
    </w:p>
    <w:p w14:paraId="202218C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(17:14):</w:t>
      </w:r>
      <w:r>
        <w:rPr>
          <w:color w:val="0F1115"/>
        </w:rPr>
        <w:t> If the system tracks usage, it will be easier to identify who used or borrowed equipment.</w:t>
      </w:r>
    </w:p>
    <w:p w14:paraId="571E7000"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Notifications</w:t>
      </w:r>
    </w:p>
    <w:p w14:paraId="45BB8FA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(18:07):</w:t>
      </w:r>
      <w:r>
        <w:rPr>
          <w:color w:val="0F1115"/>
        </w:rPr>
        <w:t> Notifications for returns and overdue items would reduce misinformation and conflicts. Currently, there is no penalty system, only reminders and verbal follow-ups.</w:t>
      </w:r>
    </w:p>
    <w:p w14:paraId="478404B1"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Categorized System Benefits</w:t>
      </w:r>
    </w:p>
    <w:p w14:paraId="2EB4C528"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(19:44):</w:t>
      </w:r>
      <w:r>
        <w:rPr>
          <w:color w:val="0F1115"/>
        </w:rPr>
        <w:t> A structured system would make it easier to track inventory, monitor availability, and request new equipment.</w:t>
      </w:r>
    </w:p>
    <w:p w14:paraId="67FC549D"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Final Insights</w:t>
      </w:r>
    </w:p>
    <w:p w14:paraId="5646F701"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(20:31):</w:t>
      </w:r>
      <w:r>
        <w:rPr>
          <w:color w:val="0F1115"/>
        </w:rPr>
        <w:t> The main problems are inventory management and identifying damaged equipment. This causes delays in clearance and reporting, especially during end-of-year inventory.</w:t>
      </w:r>
    </w:p>
    <w:p w14:paraId="7B7ED7B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Suggested Solution</w:t>
      </w:r>
    </w:p>
    <w:p w14:paraId="4C27BA4A"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lastRenderedPageBreak/>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(21:21):</w:t>
      </w:r>
      <w:r>
        <w:rPr>
          <w:color w:val="0F1115"/>
        </w:rPr>
        <w:t> We need a proper system for borrowing, scheduling, inventory, and damage reporting. This will make laboratory management easier and more efficient.</w:t>
      </w:r>
    </w:p>
    <w:p w14:paraId="2B22851F"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Admin and Roles</w:t>
      </w:r>
    </w:p>
    <w:p w14:paraId="6659C0BD"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(21:50):</w:t>
      </w:r>
      <w:r>
        <w:rPr>
          <w:color w:val="0F1115"/>
        </w:rPr>
        <w:t> Faculty should manage monitoring. Each department should have assigned admins. Each subject (e.g., engineering, chemistry) should have lead admins who can manage equipment, while other faculty have limited access.</w:t>
      </w:r>
    </w:p>
    <w:p w14:paraId="1C4401A2"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System Access for Students</w:t>
      </w:r>
    </w:p>
    <w:p w14:paraId="77FF57B3"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 xml:space="preserve">Sir Roland Carl A. </w:t>
      </w:r>
      <w:proofErr w:type="spellStart"/>
      <w:r>
        <w:rPr>
          <w:rStyle w:val="Strong"/>
          <w:color w:val="0F1115"/>
        </w:rPr>
        <w:t>Denopol</w:t>
      </w:r>
      <w:proofErr w:type="spellEnd"/>
      <w:r>
        <w:rPr>
          <w:rStyle w:val="Strong"/>
          <w:color w:val="0F1115"/>
        </w:rPr>
        <w:t xml:space="preserve">, </w:t>
      </w:r>
      <w:proofErr w:type="spellStart"/>
      <w:r>
        <w:rPr>
          <w:rStyle w:val="Strong"/>
          <w:color w:val="0F1115"/>
        </w:rPr>
        <w:t>PCpe</w:t>
      </w:r>
      <w:proofErr w:type="spellEnd"/>
      <w:r>
        <w:rPr>
          <w:rStyle w:val="Strong"/>
          <w:color w:val="0F1115"/>
        </w:rPr>
        <w:t xml:space="preserve"> (25:04):</w:t>
      </w:r>
      <w:r>
        <w:rPr>
          <w:color w:val="0F1115"/>
        </w:rPr>
        <w:t> Students can be enrolled based on their subjects. Engineering students can access engineering equipment, while chemistry students can access chemistry equipment. Login can be through student ID numbers.</w:t>
      </w:r>
    </w:p>
    <w:p w14:paraId="19D4628B" w14:textId="77777777" w:rsidR="00A11918" w:rsidRPr="00072CBE" w:rsidRDefault="00A11918" w:rsidP="00A11918">
      <w:pPr>
        <w:pStyle w:val="ds-markdown-paragraph"/>
        <w:shd w:val="clear" w:color="auto" w:fill="FFFFFF"/>
        <w:spacing w:before="240" w:beforeAutospacing="0" w:after="240" w:afterAutospacing="0" w:line="360" w:lineRule="auto"/>
        <w:ind w:left="720"/>
        <w:jc w:val="both"/>
        <w:rPr>
          <w:color w:val="0F1115"/>
        </w:rPr>
      </w:pPr>
      <w:r>
        <w:rPr>
          <w:rStyle w:val="Strong"/>
          <w:color w:val="0F1115"/>
        </w:rPr>
        <w:t>Closing</w:t>
      </w:r>
    </w:p>
    <w:p w14:paraId="29AEB30F" w14:textId="03D5335C" w:rsidR="00A11918" w:rsidRPr="00A11918" w:rsidRDefault="00A11918" w:rsidP="00A11918">
      <w:pPr>
        <w:spacing w:before="240" w:after="120" w:line="360" w:lineRule="auto"/>
        <w:ind w:firstLine="720"/>
        <w:jc w:val="both"/>
        <w:rPr>
          <w:b w:val="0"/>
        </w:rPr>
      </w:pPr>
      <w:r w:rsidRPr="00A11918">
        <w:rPr>
          <w:rStyle w:val="Strong"/>
          <w:b/>
          <w:color w:val="0F1115"/>
        </w:rPr>
        <w:t>Interviewer (26:37):</w:t>
      </w:r>
      <w:r>
        <w:rPr>
          <w:color w:val="0F1115"/>
        </w:rPr>
        <w:t> </w:t>
      </w:r>
      <w:r w:rsidRPr="00A11918">
        <w:rPr>
          <w:b w:val="0"/>
          <w:color w:val="0F1115"/>
        </w:rPr>
        <w:t>Thank you, sir. Your answers are very helpful</w:t>
      </w:r>
    </w:p>
    <w:p w14:paraId="1C09C0F1" w14:textId="07B8ABB0" w:rsidR="00B035E3" w:rsidRPr="00AF0173" w:rsidRDefault="00B035E3" w:rsidP="00D30E58">
      <w:pPr>
        <w:pStyle w:val="Appendix"/>
        <w:jc w:val="both"/>
      </w:pPr>
    </w:p>
    <w:p w14:paraId="78915383" w14:textId="05CB6379" w:rsidR="00E15068" w:rsidRPr="00E15068" w:rsidRDefault="007E102F" w:rsidP="00E15068">
      <w:pPr>
        <w:tabs>
          <w:tab w:val="left" w:pos="4830"/>
        </w:tabs>
        <w:rPr>
          <w:b w:val="0"/>
          <w:bCs/>
          <w:sz w:val="18"/>
          <w:szCs w:val="24"/>
        </w:rPr>
      </w:pPr>
      <w:r>
        <w:t xml:space="preserve">APPENDIX </w:t>
      </w:r>
      <w:r w:rsidR="000933E2">
        <w:t>B</w:t>
      </w:r>
      <w:r>
        <w:t>. PERSONAL TECHNICAL VITAE</w:t>
      </w:r>
      <w:r w:rsidR="00E15068">
        <w:rPr>
          <w:sz w:val="18"/>
          <w:szCs w:val="24"/>
        </w:rPr>
        <w:tab/>
      </w:r>
    </w:p>
    <w:p w14:paraId="7A3DC664" w14:textId="77777777" w:rsidR="00345573" w:rsidRPr="00140492" w:rsidRDefault="00A46546" w:rsidP="00345573">
      <w:pPr>
        <w:rPr>
          <w:b w:val="0"/>
          <w:bCs/>
          <w:sz w:val="18"/>
          <w:szCs w:val="24"/>
        </w:rPr>
      </w:pPr>
      <w:r w:rsidRPr="00E15068">
        <w:rPr>
          <w:sz w:val="18"/>
          <w:szCs w:val="24"/>
        </w:rPr>
        <w:br w:type="column"/>
      </w:r>
      <w:r w:rsidR="00345573" w:rsidRPr="00140492">
        <w:rPr>
          <w:b w:val="0"/>
          <w:bCs/>
          <w:sz w:val="18"/>
          <w:szCs w:val="24"/>
        </w:rPr>
        <w:lastRenderedPageBreak/>
        <w:t xml:space="preserve">Curriculum Vitae of </w:t>
      </w:r>
    </w:p>
    <w:p w14:paraId="2EF0E9A2" w14:textId="77777777" w:rsidR="00345573" w:rsidRPr="00345573" w:rsidRDefault="00345573" w:rsidP="00345573">
      <w:pPr>
        <w:rPr>
          <w:b w:val="0"/>
          <w:sz w:val="32"/>
        </w:rPr>
      </w:pPr>
      <w:r>
        <w:rPr>
          <w:b w:val="0"/>
          <w:sz w:val="32"/>
        </w:rPr>
        <w:fldChar w:fldCharType="begin">
          <w:ffData>
            <w:name w:val="Text11"/>
            <w:enabled/>
            <w:calcOnExit w:val="0"/>
            <w:textInput>
              <w:default w:val="&lt;GIVEN NAME MI. FAMILY NAME&gt;"/>
            </w:textInput>
          </w:ffData>
        </w:fldChar>
      </w:r>
      <w:bookmarkStart w:id="2" w:name="Text11"/>
      <w:r>
        <w:rPr>
          <w:b w:val="0"/>
          <w:sz w:val="32"/>
        </w:rPr>
        <w:instrText xml:space="preserve"> FORMTEXT </w:instrText>
      </w:r>
      <w:r>
        <w:rPr>
          <w:b w:val="0"/>
          <w:sz w:val="32"/>
        </w:rPr>
      </w:r>
      <w:r>
        <w:rPr>
          <w:b w:val="0"/>
          <w:sz w:val="32"/>
        </w:rPr>
        <w:fldChar w:fldCharType="separate"/>
      </w:r>
      <w:r>
        <w:rPr>
          <w:b w:val="0"/>
          <w:noProof/>
          <w:sz w:val="32"/>
        </w:rPr>
        <w:t>&lt;GIVEN NAME MI. FAMILY NAME&gt;</w:t>
      </w:r>
      <w:r>
        <w:rPr>
          <w:b w:val="0"/>
          <w:sz w:val="32"/>
        </w:rPr>
        <w:fldChar w:fldCharType="end"/>
      </w:r>
      <w:bookmarkEnd w:id="2"/>
    </w:p>
    <w:p w14:paraId="6B3FB6B4" w14:textId="77777777" w:rsidR="00345573" w:rsidRPr="00140492" w:rsidRDefault="00345573" w:rsidP="00345573">
      <w:pPr>
        <w:widowControl w:val="0"/>
        <w:overflowPunct w:val="0"/>
        <w:autoSpaceDE w:val="0"/>
        <w:autoSpaceDN w:val="0"/>
        <w:adjustRightInd w:val="0"/>
        <w:rPr>
          <w:sz w:val="22"/>
        </w:rPr>
      </w:pPr>
      <w:r>
        <w:rPr>
          <w:sz w:val="22"/>
        </w:rPr>
        <w:fldChar w:fldCharType="begin">
          <w:ffData>
            <w:name w:val="Text12"/>
            <w:enabled/>
            <w:calcOnExit w:val="0"/>
            <w:textInput>
              <w:default w:val="&lt;complete address&gt;"/>
            </w:textInput>
          </w:ffData>
        </w:fldChar>
      </w:r>
      <w:bookmarkStart w:id="3" w:name="Text12"/>
      <w:r>
        <w:rPr>
          <w:sz w:val="22"/>
        </w:rPr>
        <w:instrText xml:space="preserve"> FORMTEXT </w:instrText>
      </w:r>
      <w:r>
        <w:rPr>
          <w:sz w:val="22"/>
        </w:rPr>
      </w:r>
      <w:r>
        <w:rPr>
          <w:sz w:val="22"/>
        </w:rPr>
        <w:fldChar w:fldCharType="separate"/>
      </w:r>
      <w:r>
        <w:rPr>
          <w:noProof/>
          <w:sz w:val="22"/>
        </w:rPr>
        <w:t>&lt;complete address&gt;</w:t>
      </w:r>
      <w:r>
        <w:rPr>
          <w:sz w:val="22"/>
        </w:rPr>
        <w:fldChar w:fldCharType="end"/>
      </w:r>
      <w:bookmarkEnd w:id="3"/>
    </w:p>
    <w:p w14:paraId="065102D7" w14:textId="77777777" w:rsidR="00345573" w:rsidRPr="00140492" w:rsidRDefault="00345573" w:rsidP="00345573">
      <w:pPr>
        <w:widowControl w:val="0"/>
        <w:overflowPunct w:val="0"/>
        <w:autoSpaceDE w:val="0"/>
        <w:autoSpaceDN w:val="0"/>
        <w:adjustRightInd w:val="0"/>
        <w:rPr>
          <w:sz w:val="22"/>
        </w:rPr>
      </w:pPr>
      <w:r>
        <w:rPr>
          <w:sz w:val="22"/>
        </w:rPr>
        <w:fldChar w:fldCharType="begin">
          <w:ffData>
            <w:name w:val="Text13"/>
            <w:enabled/>
            <w:calcOnExit w:val="0"/>
            <w:textInput>
              <w:default w:val="&lt;email address&gt;"/>
            </w:textInput>
          </w:ffData>
        </w:fldChar>
      </w:r>
      <w:bookmarkStart w:id="4" w:name="Text13"/>
      <w:r>
        <w:rPr>
          <w:sz w:val="22"/>
        </w:rPr>
        <w:instrText xml:space="preserve"> FORMTEXT </w:instrText>
      </w:r>
      <w:r>
        <w:rPr>
          <w:sz w:val="22"/>
        </w:rPr>
      </w:r>
      <w:r>
        <w:rPr>
          <w:sz w:val="22"/>
        </w:rPr>
        <w:fldChar w:fldCharType="separate"/>
      </w:r>
      <w:r>
        <w:rPr>
          <w:noProof/>
          <w:sz w:val="22"/>
        </w:rPr>
        <w:t>&lt;email address&gt;</w:t>
      </w:r>
      <w:r>
        <w:rPr>
          <w:sz w:val="22"/>
        </w:rPr>
        <w:fldChar w:fldCharType="end"/>
      </w:r>
      <w:bookmarkEnd w:id="4"/>
    </w:p>
    <w:p w14:paraId="6CE6B7DC" w14:textId="77777777" w:rsidR="00345573" w:rsidRPr="00140492" w:rsidRDefault="00345573" w:rsidP="00345573">
      <w:pPr>
        <w:widowControl w:val="0"/>
        <w:overflowPunct w:val="0"/>
        <w:autoSpaceDE w:val="0"/>
        <w:autoSpaceDN w:val="0"/>
        <w:adjustRightInd w:val="0"/>
        <w:rPr>
          <w:sz w:val="22"/>
        </w:rPr>
      </w:pPr>
      <w:r>
        <w:rPr>
          <w:sz w:val="22"/>
        </w:rPr>
        <w:fldChar w:fldCharType="begin">
          <w:ffData>
            <w:name w:val="Text14"/>
            <w:enabled/>
            <w:calcOnExit w:val="0"/>
            <w:textInput>
              <w:default w:val="contact number either cellular phone or landline or both"/>
            </w:textInput>
          </w:ffData>
        </w:fldChar>
      </w:r>
      <w:bookmarkStart w:id="5" w:name="Text14"/>
      <w:r>
        <w:rPr>
          <w:sz w:val="22"/>
        </w:rPr>
        <w:instrText xml:space="preserve"> FORMTEXT </w:instrText>
      </w:r>
      <w:r>
        <w:rPr>
          <w:sz w:val="22"/>
        </w:rPr>
      </w:r>
      <w:r>
        <w:rPr>
          <w:sz w:val="22"/>
        </w:rPr>
        <w:fldChar w:fldCharType="separate"/>
      </w:r>
      <w:r>
        <w:rPr>
          <w:noProof/>
          <w:sz w:val="22"/>
        </w:rPr>
        <w:t>contact number either cellular phone or landline or both</w:t>
      </w:r>
      <w:r>
        <w:rPr>
          <w:sz w:val="22"/>
        </w:rPr>
        <w:fldChar w:fldCharType="end"/>
      </w:r>
      <w:bookmarkEnd w:id="5"/>
    </w:p>
    <w:p w14:paraId="6A28773E" w14:textId="77777777" w:rsidR="00345573" w:rsidRPr="00140492" w:rsidRDefault="00345573" w:rsidP="00345573">
      <w:pPr>
        <w:widowControl w:val="0"/>
        <w:overflowPunct w:val="0"/>
        <w:autoSpaceDE w:val="0"/>
        <w:autoSpaceDN w:val="0"/>
        <w:adjustRightInd w:val="0"/>
        <w:rPr>
          <w:sz w:val="22"/>
        </w:rPr>
      </w:pPr>
    </w:p>
    <w:p w14:paraId="2D737D56" w14:textId="77777777" w:rsidR="00345573" w:rsidRPr="00140492" w:rsidRDefault="00345573" w:rsidP="00345573">
      <w:pPr>
        <w:widowControl w:val="0"/>
        <w:overflowPunct w:val="0"/>
        <w:autoSpaceDE w:val="0"/>
        <w:autoSpaceDN w:val="0"/>
        <w:adjustRightInd w:val="0"/>
        <w:rPr>
          <w:sz w:val="22"/>
        </w:rPr>
      </w:pPr>
    </w:p>
    <w:p w14:paraId="429C10BA" w14:textId="77777777" w:rsidR="00345573" w:rsidRPr="00140492" w:rsidRDefault="00345573" w:rsidP="00345573">
      <w:pPr>
        <w:widowControl w:val="0"/>
        <w:overflowPunct w:val="0"/>
        <w:autoSpaceDE w:val="0"/>
        <w:autoSpaceDN w:val="0"/>
        <w:adjustRightInd w:val="0"/>
        <w:rPr>
          <w:b w:val="0"/>
          <w:sz w:val="22"/>
        </w:rPr>
      </w:pPr>
      <w:r w:rsidRPr="00140492">
        <w:rPr>
          <w:b w:val="0"/>
          <w:sz w:val="22"/>
        </w:rPr>
        <w:t>EDUCATIONAL BACKGROUND</w:t>
      </w:r>
    </w:p>
    <w:tbl>
      <w:tblPr>
        <w:tblW w:w="0" w:type="auto"/>
        <w:tblLook w:val="04A0" w:firstRow="1" w:lastRow="0" w:firstColumn="1" w:lastColumn="0" w:noHBand="0" w:noVBand="1"/>
      </w:tblPr>
      <w:tblGrid>
        <w:gridCol w:w="2394"/>
        <w:gridCol w:w="1972"/>
        <w:gridCol w:w="3943"/>
      </w:tblGrid>
      <w:tr w:rsidR="00345573" w:rsidRPr="00140492" w14:paraId="393214C1" w14:textId="77777777" w:rsidTr="00072279">
        <w:tc>
          <w:tcPr>
            <w:tcW w:w="2394" w:type="dxa"/>
          </w:tcPr>
          <w:p w14:paraId="783A8A28"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Level</w:t>
            </w:r>
          </w:p>
        </w:tc>
        <w:tc>
          <w:tcPr>
            <w:tcW w:w="1972" w:type="dxa"/>
          </w:tcPr>
          <w:p w14:paraId="78D31185"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943" w:type="dxa"/>
          </w:tcPr>
          <w:p w14:paraId="54541839"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of school/ Institution</w:t>
            </w:r>
          </w:p>
        </w:tc>
      </w:tr>
      <w:tr w:rsidR="00345573" w:rsidRPr="00140492" w14:paraId="41E2729F" w14:textId="77777777" w:rsidTr="00072279">
        <w:tc>
          <w:tcPr>
            <w:tcW w:w="2394" w:type="dxa"/>
          </w:tcPr>
          <w:p w14:paraId="515305FB"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Tertiary</w:t>
            </w:r>
          </w:p>
        </w:tc>
        <w:tc>
          <w:tcPr>
            <w:tcW w:w="1972" w:type="dxa"/>
          </w:tcPr>
          <w:p w14:paraId="79194E2A"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bookmarkStart w:id="6" w:name="Text15"/>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bookmarkEnd w:id="6"/>
          </w:p>
        </w:tc>
        <w:tc>
          <w:tcPr>
            <w:tcW w:w="3943" w:type="dxa"/>
          </w:tcPr>
          <w:p w14:paraId="5AD8953F"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29937D80" w14:textId="77777777" w:rsidTr="00072279">
        <w:tc>
          <w:tcPr>
            <w:tcW w:w="2394" w:type="dxa"/>
          </w:tcPr>
          <w:p w14:paraId="27540459"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Vocational/Technical</w:t>
            </w:r>
          </w:p>
        </w:tc>
        <w:tc>
          <w:tcPr>
            <w:tcW w:w="1972" w:type="dxa"/>
          </w:tcPr>
          <w:p w14:paraId="5D3781DA"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tcPr>
          <w:p w14:paraId="357D78E3"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236209CE" w14:textId="77777777" w:rsidTr="00072279">
        <w:tc>
          <w:tcPr>
            <w:tcW w:w="2394" w:type="dxa"/>
          </w:tcPr>
          <w:p w14:paraId="1A425398"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High School</w:t>
            </w:r>
          </w:p>
        </w:tc>
        <w:tc>
          <w:tcPr>
            <w:tcW w:w="1972" w:type="dxa"/>
          </w:tcPr>
          <w:p w14:paraId="7D8DBB9E"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tcPr>
          <w:p w14:paraId="41638E97"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358E3F13" w14:textId="77777777" w:rsidTr="00072279">
        <w:tc>
          <w:tcPr>
            <w:tcW w:w="2394" w:type="dxa"/>
          </w:tcPr>
          <w:p w14:paraId="031EDA3D"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Elementary</w:t>
            </w:r>
          </w:p>
        </w:tc>
        <w:tc>
          <w:tcPr>
            <w:tcW w:w="1972" w:type="dxa"/>
          </w:tcPr>
          <w:p w14:paraId="51A704B1"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943" w:type="dxa"/>
          </w:tcPr>
          <w:p w14:paraId="0F6BCC6E" w14:textId="77777777" w:rsidR="00345573" w:rsidRPr="00140492" w:rsidRDefault="00345573" w:rsidP="00072279">
            <w:pPr>
              <w:widowControl w:val="0"/>
              <w:overflowPunct w:val="0"/>
              <w:autoSpaceDE w:val="0"/>
              <w:autoSpaceDN w:val="0"/>
              <w:adjustRightInd w:val="0"/>
              <w:rPr>
                <w:b w:val="0"/>
                <w:sz w:val="22"/>
              </w:rPr>
            </w:pPr>
          </w:p>
        </w:tc>
      </w:tr>
    </w:tbl>
    <w:p w14:paraId="2D168EB3" w14:textId="77777777" w:rsidR="00345573" w:rsidRPr="00140492" w:rsidRDefault="00345573" w:rsidP="00345573">
      <w:pPr>
        <w:widowControl w:val="0"/>
        <w:overflowPunct w:val="0"/>
        <w:autoSpaceDE w:val="0"/>
        <w:autoSpaceDN w:val="0"/>
        <w:adjustRightInd w:val="0"/>
        <w:ind w:right="20"/>
        <w:jc w:val="both"/>
        <w:rPr>
          <w:b w:val="0"/>
          <w:sz w:val="22"/>
        </w:rPr>
      </w:pPr>
    </w:p>
    <w:p w14:paraId="556D37DA" w14:textId="77777777" w:rsidR="00345573" w:rsidRPr="00140492" w:rsidRDefault="00345573" w:rsidP="00345573">
      <w:pPr>
        <w:widowControl w:val="0"/>
        <w:overflowPunct w:val="0"/>
        <w:autoSpaceDE w:val="0"/>
        <w:autoSpaceDN w:val="0"/>
        <w:adjustRightInd w:val="0"/>
        <w:ind w:right="20"/>
        <w:jc w:val="both"/>
        <w:rPr>
          <w:b w:val="0"/>
          <w:sz w:val="22"/>
        </w:rPr>
      </w:pPr>
    </w:p>
    <w:p w14:paraId="5A048354"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PROFESSIONAL OR VOLUNTEER EXPERIENCE</w:t>
      </w:r>
    </w:p>
    <w:tbl>
      <w:tblPr>
        <w:tblW w:w="0" w:type="auto"/>
        <w:tblLook w:val="04A0" w:firstRow="1" w:lastRow="0" w:firstColumn="1" w:lastColumn="0" w:noHBand="0" w:noVBand="1"/>
      </w:tblPr>
      <w:tblGrid>
        <w:gridCol w:w="1783"/>
        <w:gridCol w:w="3152"/>
        <w:gridCol w:w="3374"/>
      </w:tblGrid>
      <w:tr w:rsidR="00345573" w:rsidRPr="00140492" w14:paraId="3087E2FC" w14:textId="77777777" w:rsidTr="00072279">
        <w:tc>
          <w:tcPr>
            <w:tcW w:w="1783" w:type="dxa"/>
            <w:vAlign w:val="center"/>
          </w:tcPr>
          <w:p w14:paraId="7A2F253F"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152" w:type="dxa"/>
            <w:vAlign w:val="center"/>
          </w:tcPr>
          <w:p w14:paraId="7DB4EC20"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 xml:space="preserve">Nature of Experience/ </w:t>
            </w:r>
          </w:p>
          <w:p w14:paraId="20D38CC6"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Job Title</w:t>
            </w:r>
          </w:p>
        </w:tc>
        <w:tc>
          <w:tcPr>
            <w:tcW w:w="3374" w:type="dxa"/>
            <w:vAlign w:val="center"/>
          </w:tcPr>
          <w:p w14:paraId="6ECC5939"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and Address of Company or Organization</w:t>
            </w:r>
          </w:p>
        </w:tc>
      </w:tr>
      <w:tr w:rsidR="00345573" w:rsidRPr="00140492" w14:paraId="43BB590D" w14:textId="77777777" w:rsidTr="00072279">
        <w:tc>
          <w:tcPr>
            <w:tcW w:w="1783" w:type="dxa"/>
          </w:tcPr>
          <w:p w14:paraId="681B9A03"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14:paraId="05F05556" w14:textId="77777777" w:rsidR="00345573" w:rsidRPr="00140492" w:rsidRDefault="00345573" w:rsidP="00072279">
            <w:pPr>
              <w:widowControl w:val="0"/>
              <w:overflowPunct w:val="0"/>
              <w:autoSpaceDE w:val="0"/>
              <w:autoSpaceDN w:val="0"/>
              <w:adjustRightInd w:val="0"/>
              <w:rPr>
                <w:b w:val="0"/>
                <w:sz w:val="22"/>
              </w:rPr>
            </w:pPr>
          </w:p>
        </w:tc>
        <w:tc>
          <w:tcPr>
            <w:tcW w:w="3374" w:type="dxa"/>
          </w:tcPr>
          <w:p w14:paraId="70067B76"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0E4CFBAC" w14:textId="77777777" w:rsidTr="00072279">
        <w:tc>
          <w:tcPr>
            <w:tcW w:w="1783" w:type="dxa"/>
          </w:tcPr>
          <w:p w14:paraId="055412E1"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14:paraId="0564FC56" w14:textId="77777777" w:rsidR="00345573" w:rsidRPr="00140492" w:rsidRDefault="00345573" w:rsidP="00072279">
            <w:pPr>
              <w:widowControl w:val="0"/>
              <w:overflowPunct w:val="0"/>
              <w:autoSpaceDE w:val="0"/>
              <w:autoSpaceDN w:val="0"/>
              <w:adjustRightInd w:val="0"/>
              <w:rPr>
                <w:b w:val="0"/>
                <w:sz w:val="22"/>
              </w:rPr>
            </w:pPr>
          </w:p>
        </w:tc>
        <w:tc>
          <w:tcPr>
            <w:tcW w:w="3374" w:type="dxa"/>
          </w:tcPr>
          <w:p w14:paraId="0E31245F"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2031F94B" w14:textId="77777777" w:rsidTr="00072279">
        <w:tc>
          <w:tcPr>
            <w:tcW w:w="1783" w:type="dxa"/>
          </w:tcPr>
          <w:p w14:paraId="3A5FC0F0"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14:paraId="06798DA9" w14:textId="77777777" w:rsidR="00345573" w:rsidRPr="00140492" w:rsidRDefault="00345573" w:rsidP="00072279">
            <w:pPr>
              <w:widowControl w:val="0"/>
              <w:overflowPunct w:val="0"/>
              <w:autoSpaceDE w:val="0"/>
              <w:autoSpaceDN w:val="0"/>
              <w:adjustRightInd w:val="0"/>
              <w:rPr>
                <w:b w:val="0"/>
                <w:sz w:val="22"/>
              </w:rPr>
            </w:pPr>
          </w:p>
        </w:tc>
        <w:tc>
          <w:tcPr>
            <w:tcW w:w="3374" w:type="dxa"/>
          </w:tcPr>
          <w:p w14:paraId="003C310A"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12548610" w14:textId="77777777" w:rsidTr="00072279">
        <w:tc>
          <w:tcPr>
            <w:tcW w:w="1783" w:type="dxa"/>
          </w:tcPr>
          <w:p w14:paraId="38356F9D"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52" w:type="dxa"/>
          </w:tcPr>
          <w:p w14:paraId="7507B931" w14:textId="77777777" w:rsidR="00345573" w:rsidRPr="00140492" w:rsidRDefault="00345573" w:rsidP="00072279">
            <w:pPr>
              <w:widowControl w:val="0"/>
              <w:overflowPunct w:val="0"/>
              <w:autoSpaceDE w:val="0"/>
              <w:autoSpaceDN w:val="0"/>
              <w:adjustRightInd w:val="0"/>
              <w:rPr>
                <w:b w:val="0"/>
                <w:sz w:val="22"/>
              </w:rPr>
            </w:pPr>
          </w:p>
        </w:tc>
        <w:tc>
          <w:tcPr>
            <w:tcW w:w="3374" w:type="dxa"/>
          </w:tcPr>
          <w:p w14:paraId="445880DD" w14:textId="77777777" w:rsidR="00345573" w:rsidRPr="00140492" w:rsidRDefault="00345573" w:rsidP="00072279">
            <w:pPr>
              <w:widowControl w:val="0"/>
              <w:overflowPunct w:val="0"/>
              <w:autoSpaceDE w:val="0"/>
              <w:autoSpaceDN w:val="0"/>
              <w:adjustRightInd w:val="0"/>
              <w:rPr>
                <w:b w:val="0"/>
                <w:sz w:val="22"/>
              </w:rPr>
            </w:pPr>
          </w:p>
        </w:tc>
      </w:tr>
    </w:tbl>
    <w:p w14:paraId="4FA7DD3E"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75DF6DA9" w14:textId="77777777" w:rsidR="00345573" w:rsidRPr="00140492" w:rsidRDefault="00345573" w:rsidP="00345573">
      <w:pPr>
        <w:widowControl w:val="0"/>
        <w:overflowPunct w:val="0"/>
        <w:autoSpaceDE w:val="0"/>
        <w:autoSpaceDN w:val="0"/>
        <w:adjustRightInd w:val="0"/>
        <w:ind w:right="20"/>
        <w:jc w:val="both"/>
        <w:rPr>
          <w:sz w:val="22"/>
        </w:rPr>
      </w:pPr>
    </w:p>
    <w:p w14:paraId="177ED9F1" w14:textId="77777777" w:rsidR="00345573" w:rsidRPr="00140492" w:rsidRDefault="00345573" w:rsidP="00345573">
      <w:pPr>
        <w:widowControl w:val="0"/>
        <w:overflowPunct w:val="0"/>
        <w:autoSpaceDE w:val="0"/>
        <w:autoSpaceDN w:val="0"/>
        <w:adjustRightInd w:val="0"/>
        <w:ind w:right="20"/>
        <w:jc w:val="both"/>
        <w:rPr>
          <w:sz w:val="22"/>
        </w:rPr>
      </w:pPr>
    </w:p>
    <w:p w14:paraId="787BBB9A"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AFFILIATIONS</w:t>
      </w:r>
    </w:p>
    <w:tbl>
      <w:tblPr>
        <w:tblW w:w="0" w:type="auto"/>
        <w:tblLook w:val="04A0" w:firstRow="1" w:lastRow="0" w:firstColumn="1" w:lastColumn="0" w:noHBand="0" w:noVBand="1"/>
      </w:tblPr>
      <w:tblGrid>
        <w:gridCol w:w="1788"/>
        <w:gridCol w:w="3163"/>
        <w:gridCol w:w="3358"/>
      </w:tblGrid>
      <w:tr w:rsidR="00345573" w:rsidRPr="00140492" w14:paraId="7AF2C976" w14:textId="77777777" w:rsidTr="00072279">
        <w:tc>
          <w:tcPr>
            <w:tcW w:w="1788" w:type="dxa"/>
            <w:vAlign w:val="center"/>
          </w:tcPr>
          <w:p w14:paraId="3DD906F8"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Inclusive Dates</w:t>
            </w:r>
          </w:p>
        </w:tc>
        <w:tc>
          <w:tcPr>
            <w:tcW w:w="3163" w:type="dxa"/>
            <w:vAlign w:val="center"/>
          </w:tcPr>
          <w:p w14:paraId="49ED3408"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Name of Organization</w:t>
            </w:r>
          </w:p>
        </w:tc>
        <w:tc>
          <w:tcPr>
            <w:tcW w:w="3358" w:type="dxa"/>
            <w:vAlign w:val="center"/>
          </w:tcPr>
          <w:p w14:paraId="2BF1EBE0" w14:textId="77777777" w:rsidR="00345573" w:rsidRPr="00140492" w:rsidRDefault="00345573" w:rsidP="00072279">
            <w:pPr>
              <w:widowControl w:val="0"/>
              <w:overflowPunct w:val="0"/>
              <w:autoSpaceDE w:val="0"/>
              <w:autoSpaceDN w:val="0"/>
              <w:adjustRightInd w:val="0"/>
              <w:rPr>
                <w:b w:val="0"/>
                <w:sz w:val="22"/>
              </w:rPr>
            </w:pPr>
            <w:r w:rsidRPr="00140492">
              <w:rPr>
                <w:b w:val="0"/>
                <w:sz w:val="22"/>
              </w:rPr>
              <w:t>Position</w:t>
            </w:r>
          </w:p>
        </w:tc>
      </w:tr>
      <w:tr w:rsidR="00345573" w:rsidRPr="00140492" w14:paraId="77FF1CE8" w14:textId="77777777" w:rsidTr="00072279">
        <w:tc>
          <w:tcPr>
            <w:tcW w:w="1788" w:type="dxa"/>
          </w:tcPr>
          <w:p w14:paraId="4F27B2F2"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4108CA27" w14:textId="77777777" w:rsidR="00345573" w:rsidRPr="00140492" w:rsidRDefault="00345573" w:rsidP="00072279">
            <w:pPr>
              <w:widowControl w:val="0"/>
              <w:overflowPunct w:val="0"/>
              <w:autoSpaceDE w:val="0"/>
              <w:autoSpaceDN w:val="0"/>
              <w:adjustRightInd w:val="0"/>
              <w:rPr>
                <w:b w:val="0"/>
                <w:sz w:val="22"/>
              </w:rPr>
            </w:pPr>
          </w:p>
        </w:tc>
        <w:tc>
          <w:tcPr>
            <w:tcW w:w="3358" w:type="dxa"/>
          </w:tcPr>
          <w:p w14:paraId="094004A6"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1DD85F0A" w14:textId="77777777" w:rsidTr="00072279">
        <w:tc>
          <w:tcPr>
            <w:tcW w:w="1788" w:type="dxa"/>
          </w:tcPr>
          <w:p w14:paraId="1104F0DD"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0598F613" w14:textId="77777777" w:rsidR="00345573" w:rsidRPr="00140492" w:rsidRDefault="00345573" w:rsidP="00072279">
            <w:pPr>
              <w:widowControl w:val="0"/>
              <w:overflowPunct w:val="0"/>
              <w:autoSpaceDE w:val="0"/>
              <w:autoSpaceDN w:val="0"/>
              <w:adjustRightInd w:val="0"/>
              <w:rPr>
                <w:b w:val="0"/>
                <w:sz w:val="22"/>
              </w:rPr>
            </w:pPr>
          </w:p>
        </w:tc>
        <w:tc>
          <w:tcPr>
            <w:tcW w:w="3358" w:type="dxa"/>
          </w:tcPr>
          <w:p w14:paraId="5824FBAF"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56DC8C31" w14:textId="77777777" w:rsidTr="00072279">
        <w:tc>
          <w:tcPr>
            <w:tcW w:w="1788" w:type="dxa"/>
          </w:tcPr>
          <w:p w14:paraId="10C2BCC8"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19D0F656" w14:textId="77777777" w:rsidR="00345573" w:rsidRPr="00140492" w:rsidRDefault="00345573" w:rsidP="00072279">
            <w:pPr>
              <w:widowControl w:val="0"/>
              <w:overflowPunct w:val="0"/>
              <w:autoSpaceDE w:val="0"/>
              <w:autoSpaceDN w:val="0"/>
              <w:adjustRightInd w:val="0"/>
              <w:rPr>
                <w:b w:val="0"/>
                <w:sz w:val="22"/>
              </w:rPr>
            </w:pPr>
          </w:p>
        </w:tc>
        <w:tc>
          <w:tcPr>
            <w:tcW w:w="3358" w:type="dxa"/>
          </w:tcPr>
          <w:p w14:paraId="00870522" w14:textId="77777777" w:rsidR="00345573" w:rsidRPr="00140492" w:rsidRDefault="00345573" w:rsidP="00072279">
            <w:pPr>
              <w:widowControl w:val="0"/>
              <w:overflowPunct w:val="0"/>
              <w:autoSpaceDE w:val="0"/>
              <w:autoSpaceDN w:val="0"/>
              <w:adjustRightInd w:val="0"/>
              <w:rPr>
                <w:b w:val="0"/>
                <w:sz w:val="22"/>
              </w:rPr>
            </w:pPr>
          </w:p>
        </w:tc>
      </w:tr>
      <w:tr w:rsidR="00345573" w:rsidRPr="00140492" w14:paraId="5AA42934" w14:textId="77777777" w:rsidTr="00072279">
        <w:tc>
          <w:tcPr>
            <w:tcW w:w="1788" w:type="dxa"/>
          </w:tcPr>
          <w:p w14:paraId="65FB1F66" w14:textId="77777777" w:rsidR="00345573" w:rsidRPr="00140492" w:rsidRDefault="00345573" w:rsidP="00072279">
            <w:pPr>
              <w:widowControl w:val="0"/>
              <w:overflowPunct w:val="0"/>
              <w:autoSpaceDE w:val="0"/>
              <w:autoSpaceDN w:val="0"/>
              <w:adjustRightInd w:val="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3163" w:type="dxa"/>
          </w:tcPr>
          <w:p w14:paraId="6DF06B10" w14:textId="77777777" w:rsidR="00345573" w:rsidRPr="00140492" w:rsidRDefault="00345573" w:rsidP="00072279">
            <w:pPr>
              <w:widowControl w:val="0"/>
              <w:overflowPunct w:val="0"/>
              <w:autoSpaceDE w:val="0"/>
              <w:autoSpaceDN w:val="0"/>
              <w:adjustRightInd w:val="0"/>
              <w:rPr>
                <w:b w:val="0"/>
                <w:sz w:val="22"/>
              </w:rPr>
            </w:pPr>
          </w:p>
        </w:tc>
        <w:tc>
          <w:tcPr>
            <w:tcW w:w="3358" w:type="dxa"/>
          </w:tcPr>
          <w:p w14:paraId="3B482AF1" w14:textId="77777777" w:rsidR="00345573" w:rsidRPr="00140492" w:rsidRDefault="00345573" w:rsidP="00072279">
            <w:pPr>
              <w:widowControl w:val="0"/>
              <w:overflowPunct w:val="0"/>
              <w:autoSpaceDE w:val="0"/>
              <w:autoSpaceDN w:val="0"/>
              <w:adjustRightInd w:val="0"/>
              <w:rPr>
                <w:b w:val="0"/>
                <w:sz w:val="22"/>
              </w:rPr>
            </w:pPr>
          </w:p>
        </w:tc>
      </w:tr>
    </w:tbl>
    <w:p w14:paraId="66CD9EEF"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79571801" w14:textId="77777777" w:rsidR="00345573" w:rsidRPr="00140492" w:rsidRDefault="00345573" w:rsidP="00345573">
      <w:pPr>
        <w:widowControl w:val="0"/>
        <w:overflowPunct w:val="0"/>
        <w:autoSpaceDE w:val="0"/>
        <w:autoSpaceDN w:val="0"/>
        <w:adjustRightInd w:val="0"/>
        <w:ind w:right="20"/>
        <w:jc w:val="both"/>
        <w:rPr>
          <w:sz w:val="22"/>
        </w:rPr>
      </w:pPr>
    </w:p>
    <w:p w14:paraId="1D40CEC2"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sz w:val="22"/>
        </w:rPr>
        <w:br/>
      </w:r>
      <w:r w:rsidRPr="00140492">
        <w:rPr>
          <w:b w:val="0"/>
          <w:sz w:val="22"/>
        </w:rPr>
        <w:t>SKILLS</w:t>
      </w:r>
    </w:p>
    <w:tbl>
      <w:tblPr>
        <w:tblW w:w="0" w:type="auto"/>
        <w:tblLook w:val="04A0" w:firstRow="1" w:lastRow="0" w:firstColumn="1" w:lastColumn="0" w:noHBand="0" w:noVBand="1"/>
      </w:tblPr>
      <w:tblGrid>
        <w:gridCol w:w="2903"/>
        <w:gridCol w:w="2639"/>
        <w:gridCol w:w="2767"/>
      </w:tblGrid>
      <w:tr w:rsidR="00345573" w:rsidRPr="00140492" w14:paraId="57E4D738" w14:textId="77777777" w:rsidTr="00072279">
        <w:tc>
          <w:tcPr>
            <w:tcW w:w="2903" w:type="dxa"/>
          </w:tcPr>
          <w:p w14:paraId="5A48ADA2"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SKILLS</w:t>
            </w:r>
          </w:p>
        </w:tc>
        <w:tc>
          <w:tcPr>
            <w:tcW w:w="2639" w:type="dxa"/>
          </w:tcPr>
          <w:p w14:paraId="313A12CB"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Level of Competency</w:t>
            </w:r>
          </w:p>
        </w:tc>
        <w:tc>
          <w:tcPr>
            <w:tcW w:w="2767" w:type="dxa"/>
          </w:tcPr>
          <w:p w14:paraId="1BEFC1A7" w14:textId="77777777" w:rsidR="00345573" w:rsidRPr="00140492" w:rsidRDefault="00345573" w:rsidP="00072279">
            <w:pPr>
              <w:widowControl w:val="0"/>
              <w:overflowPunct w:val="0"/>
              <w:autoSpaceDE w:val="0"/>
              <w:autoSpaceDN w:val="0"/>
              <w:adjustRightInd w:val="0"/>
              <w:ind w:right="20"/>
              <w:rPr>
                <w:b w:val="0"/>
                <w:sz w:val="22"/>
              </w:rPr>
            </w:pPr>
            <w:r w:rsidRPr="00140492">
              <w:rPr>
                <w:b w:val="0"/>
                <w:sz w:val="22"/>
              </w:rPr>
              <w:t>Date Acquired</w:t>
            </w:r>
          </w:p>
        </w:tc>
      </w:tr>
      <w:tr w:rsidR="00345573" w:rsidRPr="00140492" w14:paraId="6A78B9E3" w14:textId="77777777" w:rsidTr="00072279">
        <w:tc>
          <w:tcPr>
            <w:tcW w:w="2903" w:type="dxa"/>
          </w:tcPr>
          <w:p w14:paraId="012157FD"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tcPr>
          <w:p w14:paraId="773933D0"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tcPr>
          <w:p w14:paraId="6885A786"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00345573" w:rsidRPr="00140492" w14:paraId="2D1996B0" w14:textId="77777777" w:rsidTr="00072279">
        <w:tc>
          <w:tcPr>
            <w:tcW w:w="2903" w:type="dxa"/>
          </w:tcPr>
          <w:p w14:paraId="34801D1F"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tcPr>
          <w:p w14:paraId="31E9F811"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tcPr>
          <w:p w14:paraId="77DE7ACA"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r w:rsidR="00345573" w:rsidRPr="00140492" w14:paraId="3FB8A202" w14:textId="77777777" w:rsidTr="00072279">
        <w:tc>
          <w:tcPr>
            <w:tcW w:w="2903" w:type="dxa"/>
          </w:tcPr>
          <w:p w14:paraId="49B6A8CA"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639" w:type="dxa"/>
          </w:tcPr>
          <w:p w14:paraId="7F7638D4" w14:textId="77777777" w:rsidR="00345573" w:rsidRPr="00140492" w:rsidRDefault="00345573" w:rsidP="00072279">
            <w:pPr>
              <w:widowControl w:val="0"/>
              <w:overflowPunct w:val="0"/>
              <w:autoSpaceDE w:val="0"/>
              <w:autoSpaceDN w:val="0"/>
              <w:adjustRightInd w:val="0"/>
              <w:ind w:right="20"/>
              <w:jc w:val="both"/>
              <w:rPr>
                <w:b w:val="0"/>
                <w:sz w:val="22"/>
              </w:rPr>
            </w:pPr>
          </w:p>
        </w:tc>
        <w:tc>
          <w:tcPr>
            <w:tcW w:w="2767" w:type="dxa"/>
          </w:tcPr>
          <w:p w14:paraId="756F08FC" w14:textId="77777777" w:rsidR="00345573" w:rsidRPr="00140492" w:rsidRDefault="00345573" w:rsidP="00345573">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r>
    </w:tbl>
    <w:p w14:paraId="292C0750" w14:textId="77777777" w:rsidR="00345573" w:rsidRPr="00140492" w:rsidRDefault="00345573" w:rsidP="00345573">
      <w:pPr>
        <w:widowControl w:val="0"/>
        <w:overflowPunct w:val="0"/>
        <w:autoSpaceDE w:val="0"/>
        <w:autoSpaceDN w:val="0"/>
        <w:adjustRightInd w:val="0"/>
        <w:ind w:right="20"/>
        <w:jc w:val="both"/>
        <w:rPr>
          <w:b w:val="0"/>
          <w:sz w:val="22"/>
        </w:rPr>
      </w:pPr>
    </w:p>
    <w:p w14:paraId="192140B6" w14:textId="77777777" w:rsidR="00345573" w:rsidRPr="00140492" w:rsidRDefault="00345573" w:rsidP="00345573">
      <w:pPr>
        <w:widowControl w:val="0"/>
        <w:overflowPunct w:val="0"/>
        <w:autoSpaceDE w:val="0"/>
        <w:autoSpaceDN w:val="0"/>
        <w:adjustRightInd w:val="0"/>
        <w:ind w:right="20"/>
        <w:jc w:val="both"/>
        <w:rPr>
          <w:b w:val="0"/>
          <w:sz w:val="22"/>
        </w:rPr>
      </w:pPr>
    </w:p>
    <w:p w14:paraId="2BBC45E2" w14:textId="77777777" w:rsidR="00345573" w:rsidRPr="00140492" w:rsidRDefault="00345573" w:rsidP="00345573">
      <w:pPr>
        <w:widowControl w:val="0"/>
        <w:overflowPunct w:val="0"/>
        <w:autoSpaceDE w:val="0"/>
        <w:autoSpaceDN w:val="0"/>
        <w:adjustRightInd w:val="0"/>
        <w:ind w:right="20"/>
        <w:jc w:val="both"/>
        <w:rPr>
          <w:b w:val="0"/>
          <w:sz w:val="22"/>
        </w:rPr>
      </w:pPr>
      <w:r w:rsidRPr="00140492">
        <w:rPr>
          <w:b w:val="0"/>
          <w:sz w:val="22"/>
        </w:rPr>
        <w:t>TRAINING</w:t>
      </w:r>
      <w:r w:rsidR="00D35F12">
        <w:rPr>
          <w:b w:val="0"/>
          <w:sz w:val="22"/>
        </w:rPr>
        <w:t>S</w:t>
      </w:r>
      <w:r w:rsidRPr="00140492">
        <w:rPr>
          <w:b w:val="0"/>
          <w:sz w:val="22"/>
        </w:rPr>
        <w:t>, SEMINARS</w:t>
      </w:r>
      <w:r w:rsidR="00D35F12">
        <w:rPr>
          <w:b w:val="0"/>
          <w:sz w:val="22"/>
        </w:rPr>
        <w:t>,</w:t>
      </w:r>
      <w:r w:rsidRPr="00140492">
        <w:rPr>
          <w:b w:val="0"/>
          <w:sz w:val="22"/>
        </w:rPr>
        <w:t xml:space="preserve"> OR WORKSHOP</w:t>
      </w:r>
      <w:r w:rsidR="00D35F12">
        <w:rPr>
          <w:b w:val="0"/>
          <w:sz w:val="22"/>
        </w:rPr>
        <w:t>S</w:t>
      </w:r>
      <w:r w:rsidRPr="00140492">
        <w:rPr>
          <w:b w:val="0"/>
          <w:sz w:val="22"/>
        </w:rPr>
        <w:t xml:space="preserve"> ATTENDED</w:t>
      </w:r>
    </w:p>
    <w:tbl>
      <w:tblPr>
        <w:tblW w:w="0" w:type="auto"/>
        <w:tblLook w:val="04A0" w:firstRow="1" w:lastRow="0" w:firstColumn="1" w:lastColumn="0" w:noHBand="0" w:noVBand="1"/>
      </w:tblPr>
      <w:tblGrid>
        <w:gridCol w:w="1710"/>
        <w:gridCol w:w="6599"/>
      </w:tblGrid>
      <w:tr w:rsidR="00345573" w:rsidRPr="00140492" w14:paraId="73047CE5" w14:textId="77777777" w:rsidTr="00345573">
        <w:tc>
          <w:tcPr>
            <w:tcW w:w="1710" w:type="dxa"/>
          </w:tcPr>
          <w:p w14:paraId="70D1B8AE" w14:textId="77777777" w:rsidR="00345573" w:rsidRPr="00140492" w:rsidRDefault="00345573" w:rsidP="00072279">
            <w:pPr>
              <w:widowControl w:val="0"/>
              <w:overflowPunct w:val="0"/>
              <w:autoSpaceDE w:val="0"/>
              <w:autoSpaceDN w:val="0"/>
              <w:adjustRightInd w:val="0"/>
              <w:ind w:right="20"/>
              <w:jc w:val="both"/>
              <w:rPr>
                <w:b w:val="0"/>
                <w:sz w:val="22"/>
              </w:rPr>
            </w:pPr>
            <w:r w:rsidRPr="00140492">
              <w:rPr>
                <w:b w:val="0"/>
                <w:sz w:val="22"/>
              </w:rPr>
              <w:t>Inclusive Dates</w:t>
            </w:r>
          </w:p>
        </w:tc>
        <w:tc>
          <w:tcPr>
            <w:tcW w:w="6599" w:type="dxa"/>
          </w:tcPr>
          <w:p w14:paraId="38A6D34A" w14:textId="77777777" w:rsidR="00345573" w:rsidRPr="00140492" w:rsidRDefault="00345573" w:rsidP="00072279">
            <w:pPr>
              <w:widowControl w:val="0"/>
              <w:overflowPunct w:val="0"/>
              <w:autoSpaceDE w:val="0"/>
              <w:autoSpaceDN w:val="0"/>
              <w:adjustRightInd w:val="0"/>
              <w:ind w:right="20"/>
              <w:jc w:val="both"/>
              <w:rPr>
                <w:b w:val="0"/>
                <w:sz w:val="22"/>
              </w:rPr>
            </w:pPr>
            <w:r w:rsidRPr="00140492">
              <w:rPr>
                <w:b w:val="0"/>
                <w:sz w:val="22"/>
              </w:rPr>
              <w:t>Title of Training, Seminar</w:t>
            </w:r>
            <w:r w:rsidR="00D35F12">
              <w:rPr>
                <w:b w:val="0"/>
                <w:sz w:val="22"/>
              </w:rPr>
              <w:t>,</w:t>
            </w:r>
            <w:r w:rsidRPr="00140492">
              <w:rPr>
                <w:b w:val="0"/>
                <w:sz w:val="22"/>
              </w:rPr>
              <w:t xml:space="preserve"> or Workshop</w:t>
            </w:r>
          </w:p>
        </w:tc>
      </w:tr>
      <w:tr w:rsidR="00345573" w:rsidRPr="00140492" w14:paraId="488F919F" w14:textId="77777777" w:rsidTr="00345573">
        <w:tc>
          <w:tcPr>
            <w:tcW w:w="1710" w:type="dxa"/>
          </w:tcPr>
          <w:p w14:paraId="0E38542E"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22022D46"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42A47204" w14:textId="77777777" w:rsidTr="00345573">
        <w:tc>
          <w:tcPr>
            <w:tcW w:w="1710" w:type="dxa"/>
          </w:tcPr>
          <w:p w14:paraId="46D26DA2"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11C4B6C6"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6CC54FCF" w14:textId="77777777" w:rsidTr="00345573">
        <w:tc>
          <w:tcPr>
            <w:tcW w:w="1710" w:type="dxa"/>
          </w:tcPr>
          <w:p w14:paraId="39B6E41D"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3859EC26" w14:textId="77777777" w:rsidR="00345573" w:rsidRPr="00140492" w:rsidRDefault="00345573" w:rsidP="00072279">
            <w:pPr>
              <w:widowControl w:val="0"/>
              <w:overflowPunct w:val="0"/>
              <w:autoSpaceDE w:val="0"/>
              <w:autoSpaceDN w:val="0"/>
              <w:adjustRightInd w:val="0"/>
              <w:ind w:right="20"/>
              <w:jc w:val="both"/>
              <w:rPr>
                <w:b w:val="0"/>
                <w:sz w:val="22"/>
              </w:rPr>
            </w:pPr>
          </w:p>
        </w:tc>
      </w:tr>
      <w:tr w:rsidR="00345573" w:rsidRPr="00140492" w14:paraId="46808FCC" w14:textId="77777777" w:rsidTr="00345573">
        <w:tc>
          <w:tcPr>
            <w:tcW w:w="1710" w:type="dxa"/>
          </w:tcPr>
          <w:p w14:paraId="6893A884" w14:textId="77777777" w:rsidR="00345573" w:rsidRPr="00140492" w:rsidRDefault="00345573" w:rsidP="00916614">
            <w:pPr>
              <w:widowControl w:val="0"/>
              <w:overflowPunct w:val="0"/>
              <w:autoSpaceDE w:val="0"/>
              <w:autoSpaceDN w:val="0"/>
              <w:adjustRightInd w:val="0"/>
              <w:ind w:right="20"/>
              <w:rPr>
                <w:b w:val="0"/>
                <w:sz w:val="22"/>
              </w:rPr>
            </w:pPr>
            <w:r>
              <w:rPr>
                <w:b w:val="0"/>
                <w:sz w:val="22"/>
              </w:rPr>
              <w:fldChar w:fldCharType="begin">
                <w:ffData>
                  <w:name w:val="Text15"/>
                  <w:enabled/>
                  <w:calcOnExit w:val="0"/>
                  <w:textInput>
                    <w:default w:val="month year"/>
                  </w:textInput>
                </w:ffData>
              </w:fldChar>
            </w:r>
            <w:r>
              <w:rPr>
                <w:b w:val="0"/>
                <w:sz w:val="22"/>
              </w:rPr>
              <w:instrText xml:space="preserve"> FORMTEXT </w:instrText>
            </w:r>
            <w:r>
              <w:rPr>
                <w:b w:val="0"/>
                <w:sz w:val="22"/>
              </w:rPr>
            </w:r>
            <w:r>
              <w:rPr>
                <w:b w:val="0"/>
                <w:sz w:val="22"/>
              </w:rPr>
              <w:fldChar w:fldCharType="separate"/>
            </w:r>
            <w:r>
              <w:rPr>
                <w:b w:val="0"/>
                <w:noProof/>
                <w:sz w:val="22"/>
              </w:rPr>
              <w:t>month year</w:t>
            </w:r>
            <w:r>
              <w:rPr>
                <w:b w:val="0"/>
                <w:sz w:val="22"/>
              </w:rPr>
              <w:fldChar w:fldCharType="end"/>
            </w:r>
          </w:p>
        </w:tc>
        <w:tc>
          <w:tcPr>
            <w:tcW w:w="6599" w:type="dxa"/>
          </w:tcPr>
          <w:p w14:paraId="03B4B496" w14:textId="77777777" w:rsidR="00345573" w:rsidRPr="00140492" w:rsidRDefault="00345573" w:rsidP="00072279">
            <w:pPr>
              <w:widowControl w:val="0"/>
              <w:overflowPunct w:val="0"/>
              <w:autoSpaceDE w:val="0"/>
              <w:autoSpaceDN w:val="0"/>
              <w:adjustRightInd w:val="0"/>
              <w:ind w:right="20"/>
              <w:jc w:val="both"/>
              <w:rPr>
                <w:b w:val="0"/>
                <w:sz w:val="22"/>
              </w:rPr>
            </w:pPr>
          </w:p>
        </w:tc>
      </w:tr>
    </w:tbl>
    <w:p w14:paraId="4D194C84" w14:textId="77777777" w:rsidR="00345573" w:rsidRPr="00140492" w:rsidRDefault="00345573" w:rsidP="00345573">
      <w:pPr>
        <w:widowControl w:val="0"/>
        <w:overflowPunct w:val="0"/>
        <w:autoSpaceDE w:val="0"/>
        <w:autoSpaceDN w:val="0"/>
        <w:adjustRightInd w:val="0"/>
        <w:ind w:right="20"/>
        <w:jc w:val="both"/>
        <w:rPr>
          <w:b w:val="0"/>
          <w:sz w:val="16"/>
        </w:rPr>
      </w:pPr>
      <w:r w:rsidRPr="00140492">
        <w:rPr>
          <w:sz w:val="16"/>
        </w:rPr>
        <w:t>Listed in reverse chronological order (most recent first).</w:t>
      </w:r>
    </w:p>
    <w:p w14:paraId="5E9941C3" w14:textId="77777777" w:rsidR="00345573" w:rsidRPr="00140492" w:rsidRDefault="00345573" w:rsidP="00345573">
      <w:pPr>
        <w:widowControl w:val="0"/>
        <w:overflowPunct w:val="0"/>
        <w:autoSpaceDE w:val="0"/>
        <w:autoSpaceDN w:val="0"/>
        <w:adjustRightInd w:val="0"/>
        <w:ind w:right="20"/>
        <w:jc w:val="both"/>
        <w:rPr>
          <w:b w:val="0"/>
          <w:sz w:val="22"/>
        </w:rPr>
      </w:pPr>
    </w:p>
    <w:p w14:paraId="387CBF90" w14:textId="77777777" w:rsidR="007843D7" w:rsidRPr="007843D7" w:rsidRDefault="007843D7" w:rsidP="007843D7">
      <w:pPr>
        <w:rPr>
          <w:lang w:eastAsia="en-PH"/>
        </w:rPr>
      </w:pPr>
    </w:p>
    <w:p w14:paraId="24CDDC78" w14:textId="77777777" w:rsidR="007843D7" w:rsidRPr="007843D7" w:rsidRDefault="007843D7" w:rsidP="007843D7">
      <w:pPr>
        <w:tabs>
          <w:tab w:val="left" w:pos="195"/>
          <w:tab w:val="center" w:pos="4320"/>
        </w:tabs>
        <w:jc w:val="left"/>
        <w:rPr>
          <w:lang w:eastAsia="en-PH"/>
        </w:rPr>
      </w:pPr>
      <w:r>
        <w:rPr>
          <w:lang w:eastAsia="en-PH"/>
        </w:rPr>
        <w:tab/>
      </w:r>
      <w:r>
        <w:rPr>
          <w:lang w:eastAsia="en-PH"/>
        </w:rPr>
        <w:tab/>
      </w:r>
    </w:p>
    <w:sectPr w:rsidR="007843D7" w:rsidRPr="007843D7" w:rsidSect="001F5EA3">
      <w:pgSz w:w="12240" w:h="15840" w:code="1"/>
      <w:pgMar w:top="1440" w:right="1440" w:bottom="1440" w:left="216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7CA41" w14:textId="77777777" w:rsidR="007F0930" w:rsidRDefault="007F0930" w:rsidP="0023168E">
      <w:r>
        <w:separator/>
      </w:r>
    </w:p>
  </w:endnote>
  <w:endnote w:type="continuationSeparator" w:id="0">
    <w:p w14:paraId="5492A49E" w14:textId="77777777" w:rsidR="007F0930" w:rsidRDefault="007F0930" w:rsidP="00231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1"/>
      <w:gridCol w:w="1439"/>
    </w:tblGrid>
    <w:tr w:rsidR="001658F9" w14:paraId="47401EE6" w14:textId="77777777" w:rsidTr="001F5EA3">
      <w:tc>
        <w:tcPr>
          <w:tcW w:w="7191" w:type="dxa"/>
          <w:vAlign w:val="center"/>
        </w:tcPr>
        <w:p w14:paraId="00207B74" w14:textId="3F307A7A" w:rsidR="001658F9" w:rsidRDefault="001658F9" w:rsidP="001F5EA3">
          <w:pPr>
            <w:pStyle w:val="Footer"/>
            <w:tabs>
              <w:tab w:val="clear" w:pos="4680"/>
              <w:tab w:val="clear" w:pos="9360"/>
            </w:tabs>
            <w:jc w:val="left"/>
            <w:rPr>
              <w:b w:val="0"/>
              <w:i/>
              <w:sz w:val="18"/>
            </w:rPr>
          </w:pPr>
          <w:r>
            <w:rPr>
              <w:b w:val="0"/>
              <w:i/>
              <w:sz w:val="18"/>
            </w:rPr>
            <w:t>STI College Cotabato</w:t>
          </w:r>
        </w:p>
      </w:tc>
      <w:tc>
        <w:tcPr>
          <w:tcW w:w="1439" w:type="dxa"/>
          <w:vAlign w:val="center"/>
        </w:tcPr>
        <w:p w14:paraId="792CD04D" w14:textId="77777777" w:rsidR="001658F9" w:rsidRDefault="001658F9" w:rsidP="001F5EA3">
          <w:pPr>
            <w:pStyle w:val="Footer"/>
            <w:tabs>
              <w:tab w:val="clear" w:pos="4680"/>
              <w:tab w:val="clear" w:pos="9360"/>
            </w:tabs>
            <w:jc w:val="right"/>
            <w:rPr>
              <w:b w:val="0"/>
              <w:i/>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926E47">
            <w:rPr>
              <w:b w:val="0"/>
              <w:noProof/>
              <w:sz w:val="20"/>
            </w:rPr>
            <w:t>12</w:t>
          </w:r>
          <w:r w:rsidRPr="00390D06">
            <w:rPr>
              <w:b w:val="0"/>
              <w:noProof/>
              <w:sz w:val="20"/>
            </w:rPr>
            <w:fldChar w:fldCharType="end"/>
          </w:r>
        </w:p>
      </w:tc>
    </w:tr>
  </w:tbl>
  <w:p w14:paraId="01EE2843" w14:textId="77777777" w:rsidR="001658F9" w:rsidRPr="001F5EA3" w:rsidRDefault="001658F9" w:rsidP="00CA247D">
    <w:pPr>
      <w:pStyle w:val="Footer"/>
      <w:tabs>
        <w:tab w:val="clear" w:pos="4680"/>
        <w:tab w:val="clear" w:pos="9360"/>
      </w:tabs>
      <w:jc w:val="left"/>
      <w:rPr>
        <w:b w:val="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AF93E" w14:textId="77777777" w:rsidR="001658F9" w:rsidRDefault="001658F9">
    <w:pPr>
      <w:widowControl w:val="0"/>
      <w:pBdr>
        <w:top w:val="nil"/>
        <w:left w:val="nil"/>
        <w:bottom w:val="nil"/>
        <w:right w:val="nil"/>
        <w:between w:val="nil"/>
      </w:pBdr>
      <w:spacing w:line="276" w:lineRule="auto"/>
      <w:jc w:val="left"/>
      <w:rPr>
        <w:b w:val="0"/>
        <w:bCs/>
        <w:color w:val="000000"/>
        <w:sz w:val="18"/>
        <w:szCs w:val="18"/>
      </w:rPr>
    </w:pPr>
  </w:p>
  <w:tbl>
    <w:tblPr>
      <w:tblW w:w="12950" w:type="dxa"/>
      <w:tblBorders>
        <w:top w:val="nil"/>
        <w:left w:val="nil"/>
        <w:bottom w:val="nil"/>
        <w:right w:val="nil"/>
        <w:insideH w:val="nil"/>
        <w:insideV w:val="nil"/>
      </w:tblBorders>
      <w:tblLayout w:type="fixed"/>
      <w:tblLook w:val="0400" w:firstRow="0" w:lastRow="0" w:firstColumn="0" w:lastColumn="0" w:noHBand="0" w:noVBand="1"/>
    </w:tblPr>
    <w:tblGrid>
      <w:gridCol w:w="6475"/>
      <w:gridCol w:w="6475"/>
    </w:tblGrid>
    <w:tr w:rsidR="001658F9" w14:paraId="61884782" w14:textId="77777777">
      <w:tc>
        <w:tcPr>
          <w:tcW w:w="6475" w:type="dxa"/>
          <w:vAlign w:val="center"/>
        </w:tcPr>
        <w:p w14:paraId="0BC8892E" w14:textId="77777777" w:rsidR="001658F9" w:rsidRPr="00D30E58" w:rsidRDefault="001658F9">
          <w:pPr>
            <w:pBdr>
              <w:top w:val="nil"/>
              <w:left w:val="nil"/>
              <w:bottom w:val="nil"/>
              <w:right w:val="nil"/>
              <w:between w:val="nil"/>
            </w:pBdr>
            <w:tabs>
              <w:tab w:val="center" w:pos="4680"/>
              <w:tab w:val="right" w:pos="9360"/>
            </w:tabs>
            <w:jc w:val="left"/>
            <w:rPr>
              <w:rFonts w:eastAsia="Times New Roman" w:cs="Times New Roman"/>
              <w:b w:val="0"/>
              <w:bCs/>
              <w:color w:val="000000"/>
              <w:sz w:val="18"/>
              <w:szCs w:val="18"/>
            </w:rPr>
          </w:pPr>
          <w:r w:rsidRPr="00D30E58">
            <w:rPr>
              <w:rFonts w:eastAsia="Times New Roman" w:cs="Times New Roman"/>
              <w:b w:val="0"/>
              <w:bCs/>
              <w:i/>
              <w:iCs/>
              <w:color w:val="000000"/>
              <w:sz w:val="18"/>
              <w:szCs w:val="18"/>
            </w:rPr>
            <w:t>STI College Cotabato</w:t>
          </w:r>
        </w:p>
      </w:tc>
      <w:tc>
        <w:tcPr>
          <w:tcW w:w="6475" w:type="dxa"/>
          <w:vAlign w:val="center"/>
        </w:tcPr>
        <w:p w14:paraId="27437265" w14:textId="77777777" w:rsidR="001658F9" w:rsidRDefault="001658F9">
          <w:pPr>
            <w:pBdr>
              <w:top w:val="nil"/>
              <w:left w:val="nil"/>
              <w:bottom w:val="nil"/>
              <w:right w:val="nil"/>
              <w:between w:val="nil"/>
            </w:pBdr>
            <w:tabs>
              <w:tab w:val="center" w:pos="4680"/>
              <w:tab w:val="right" w:pos="9360"/>
            </w:tabs>
            <w:jc w:val="right"/>
            <w:rPr>
              <w:rFonts w:eastAsia="Times New Roman" w:cs="Times New Roman"/>
              <w:b w:val="0"/>
              <w:bCs/>
              <w:color w:val="000000"/>
              <w:sz w:val="18"/>
              <w:szCs w:val="18"/>
            </w:rPr>
          </w:pPr>
          <w:r>
            <w:rPr>
              <w:b w:val="0"/>
              <w:bCs/>
              <w:color w:val="000000"/>
            </w:rPr>
            <w:fldChar w:fldCharType="begin"/>
          </w:r>
          <w:r>
            <w:rPr>
              <w:rFonts w:eastAsia="Times New Roman" w:cs="Times New Roman"/>
              <w:color w:val="000000"/>
            </w:rPr>
            <w:instrText>PAGE</w:instrText>
          </w:r>
          <w:r>
            <w:rPr>
              <w:b w:val="0"/>
              <w:bCs/>
              <w:color w:val="000000"/>
            </w:rPr>
            <w:fldChar w:fldCharType="separate"/>
          </w:r>
          <w:r w:rsidR="00926E47">
            <w:rPr>
              <w:rFonts w:eastAsia="Times New Roman" w:cs="Times New Roman"/>
              <w:noProof/>
              <w:color w:val="000000"/>
            </w:rPr>
            <w:t>31</w:t>
          </w:r>
          <w:r>
            <w:rPr>
              <w:b w:val="0"/>
              <w:bCs/>
              <w:color w:val="000000"/>
            </w:rPr>
            <w:fldChar w:fldCharType="end"/>
          </w:r>
        </w:p>
      </w:tc>
    </w:tr>
  </w:tbl>
  <w:p w14:paraId="442C369E" w14:textId="77777777" w:rsidR="001658F9" w:rsidRDefault="001658F9">
    <w:pPr>
      <w:pBdr>
        <w:top w:val="nil"/>
        <w:left w:val="nil"/>
        <w:bottom w:val="nil"/>
        <w:right w:val="nil"/>
        <w:between w:val="nil"/>
      </w:pBdr>
      <w:tabs>
        <w:tab w:val="center" w:pos="4680"/>
        <w:tab w:val="right" w:pos="9360"/>
      </w:tabs>
      <w:jc w:val="left"/>
      <w:rPr>
        <w:b w:val="0"/>
        <w:bCs/>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1507" w14:textId="77777777" w:rsidR="00E81FD4" w:rsidRDefault="00E81FD4"/>
  <w:p w14:paraId="5EDE4DF8" w14:textId="77777777" w:rsidR="00E81FD4" w:rsidRDefault="00E81F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475"/>
      <w:gridCol w:w="6475"/>
    </w:tblGrid>
    <w:tr w:rsidR="001658F9" w14:paraId="6BC1B2EA" w14:textId="77777777" w:rsidTr="00CA247D">
      <w:tc>
        <w:tcPr>
          <w:tcW w:w="6475" w:type="dxa"/>
          <w:vAlign w:val="center"/>
        </w:tcPr>
        <w:p w14:paraId="028F0E44" w14:textId="60D244EE" w:rsidR="001658F9" w:rsidRDefault="001658F9" w:rsidP="00CA247D">
          <w:pPr>
            <w:pStyle w:val="Footer"/>
            <w:tabs>
              <w:tab w:val="clear" w:pos="4680"/>
              <w:tab w:val="clear" w:pos="9360"/>
            </w:tabs>
            <w:jc w:val="left"/>
            <w:rPr>
              <w:b w:val="0"/>
              <w:sz w:val="18"/>
            </w:rPr>
          </w:pPr>
          <w:r>
            <w:rPr>
              <w:b w:val="0"/>
              <w:i/>
              <w:sz w:val="18"/>
            </w:rPr>
            <w:t>STI College Cotabato</w:t>
          </w:r>
          <w:r w:rsidR="00E81FD4">
            <w:rPr>
              <w:b w:val="0"/>
              <w:i/>
              <w:sz w:val="18"/>
            </w:rPr>
            <w:t xml:space="preserve">                                                                                                                            </w:t>
          </w:r>
        </w:p>
      </w:tc>
      <w:tc>
        <w:tcPr>
          <w:tcW w:w="6475" w:type="dxa"/>
          <w:vAlign w:val="center"/>
        </w:tcPr>
        <w:p w14:paraId="4523069E" w14:textId="77777777" w:rsidR="001658F9" w:rsidRDefault="001658F9" w:rsidP="00CA247D">
          <w:pPr>
            <w:pStyle w:val="Footer"/>
            <w:tabs>
              <w:tab w:val="clear" w:pos="4680"/>
              <w:tab w:val="clear" w:pos="9360"/>
            </w:tabs>
            <w:jc w:val="right"/>
            <w:rPr>
              <w:b w:val="0"/>
              <w:sz w:val="18"/>
            </w:rPr>
          </w:pPr>
          <w:r w:rsidRPr="00390D06">
            <w:rPr>
              <w:b w:val="0"/>
              <w:sz w:val="20"/>
            </w:rPr>
            <w:fldChar w:fldCharType="begin"/>
          </w:r>
          <w:r w:rsidRPr="00390D06">
            <w:rPr>
              <w:b w:val="0"/>
              <w:sz w:val="20"/>
            </w:rPr>
            <w:instrText xml:space="preserve"> PAGE   \* MERGEFORMAT </w:instrText>
          </w:r>
          <w:r w:rsidRPr="00390D06">
            <w:rPr>
              <w:b w:val="0"/>
              <w:sz w:val="20"/>
            </w:rPr>
            <w:fldChar w:fldCharType="separate"/>
          </w:r>
          <w:r w:rsidR="00926E47">
            <w:rPr>
              <w:b w:val="0"/>
              <w:noProof/>
              <w:sz w:val="20"/>
            </w:rPr>
            <w:t>51</w:t>
          </w:r>
          <w:r w:rsidRPr="00390D06">
            <w:rPr>
              <w:b w:val="0"/>
              <w:noProof/>
              <w:sz w:val="20"/>
            </w:rPr>
            <w:fldChar w:fldCharType="end"/>
          </w:r>
        </w:p>
      </w:tc>
    </w:tr>
  </w:tbl>
  <w:p w14:paraId="00F9B1D9" w14:textId="77777777" w:rsidR="001658F9" w:rsidRPr="001F5EA3" w:rsidRDefault="001658F9" w:rsidP="001F5EA3">
    <w:pPr>
      <w:pStyle w:val="Footer"/>
      <w:tabs>
        <w:tab w:val="clear" w:pos="4680"/>
        <w:tab w:val="clear" w:pos="9360"/>
      </w:tabs>
      <w:jc w:val="left"/>
      <w:rPr>
        <w:b w:val="0"/>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D626C" w14:textId="77777777" w:rsidR="007F0930" w:rsidRDefault="007F0930" w:rsidP="0023168E">
      <w:r>
        <w:separator/>
      </w:r>
    </w:p>
  </w:footnote>
  <w:footnote w:type="continuationSeparator" w:id="0">
    <w:p w14:paraId="48524723" w14:textId="77777777" w:rsidR="007F0930" w:rsidRDefault="007F0930" w:rsidP="002316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10484"/>
    <w:multiLevelType w:val="hybridMultilevel"/>
    <w:tmpl w:val="E3F247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8745EB0"/>
    <w:multiLevelType w:val="multilevel"/>
    <w:tmpl w:val="9E40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6067"/>
    <w:multiLevelType w:val="hybridMultilevel"/>
    <w:tmpl w:val="797E556C"/>
    <w:lvl w:ilvl="0" w:tplc="9F807F04">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C65C8"/>
    <w:multiLevelType w:val="multilevel"/>
    <w:tmpl w:val="A1F4BAEC"/>
    <w:lvl w:ilvl="0">
      <w:start w:val="1"/>
      <w:numFmt w:val="decimal"/>
      <w:pStyle w:val="Proposal1"/>
      <w:lvlText w:val="%1"/>
      <w:lvlJc w:val="left"/>
      <w:pPr>
        <w:tabs>
          <w:tab w:val="num" w:pos="720"/>
        </w:tabs>
        <w:ind w:left="720" w:hanging="720"/>
      </w:pPr>
    </w:lvl>
    <w:lvl w:ilvl="1">
      <w:start w:val="1"/>
      <w:numFmt w:val="decimal"/>
      <w:pStyle w:val="Proposal2"/>
      <w:lvlText w:val="%1.%2"/>
      <w:lvlJc w:val="left"/>
      <w:pPr>
        <w:tabs>
          <w:tab w:val="num" w:pos="1440"/>
        </w:tabs>
        <w:ind w:left="1440" w:hanging="720"/>
      </w:p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23843912"/>
    <w:multiLevelType w:val="hybridMultilevel"/>
    <w:tmpl w:val="EF3C5B3E"/>
    <w:lvl w:ilvl="0" w:tplc="CB0622BE">
      <w:start w:val="1"/>
      <w:numFmt w:val="bullet"/>
      <w:pStyle w:val="ListParagraph"/>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52075E1"/>
    <w:multiLevelType w:val="hybridMultilevel"/>
    <w:tmpl w:val="08BEAC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CDA51F4"/>
    <w:multiLevelType w:val="hybridMultilevel"/>
    <w:tmpl w:val="9786793E"/>
    <w:lvl w:ilvl="0" w:tplc="3409000F">
      <w:start w:val="1"/>
      <w:numFmt w:val="decimal"/>
      <w:lvlText w:val="%1."/>
      <w:lvlJc w:val="left"/>
      <w:pPr>
        <w:ind w:left="787" w:hanging="360"/>
      </w:p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7" w15:restartNumberingAfterBreak="0">
    <w:nsid w:val="3430544B"/>
    <w:multiLevelType w:val="multilevel"/>
    <w:tmpl w:val="FB244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979FB"/>
    <w:multiLevelType w:val="hybridMultilevel"/>
    <w:tmpl w:val="CC3A67EE"/>
    <w:lvl w:ilvl="0" w:tplc="3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E1729BC"/>
    <w:multiLevelType w:val="hybridMultilevel"/>
    <w:tmpl w:val="8F04F0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62A6D55"/>
    <w:multiLevelType w:val="multilevel"/>
    <w:tmpl w:val="CAF4902A"/>
    <w:lvl w:ilvl="0">
      <w:start w:val="1"/>
      <w:numFmt w:val="bullet"/>
      <w:lvlText w:val=""/>
      <w:lvlJc w:val="left"/>
      <w:pPr>
        <w:ind w:left="72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6863883"/>
    <w:multiLevelType w:val="hybridMultilevel"/>
    <w:tmpl w:val="726E75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7AA2BD4"/>
    <w:multiLevelType w:val="hybridMultilevel"/>
    <w:tmpl w:val="685271B0"/>
    <w:lvl w:ilvl="0" w:tplc="04090001">
      <w:start w:val="1"/>
      <w:numFmt w:val="bullet"/>
      <w:lvlText w:val=""/>
      <w:lvlJc w:val="left"/>
      <w:pPr>
        <w:ind w:left="787" w:hanging="360"/>
      </w:pPr>
      <w:rPr>
        <w:rFonts w:ascii="Symbol" w:hAnsi="Symbol" w:hint="default"/>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04090001">
      <w:start w:val="1"/>
      <w:numFmt w:val="bullet"/>
      <w:lvlText w:val=""/>
      <w:lvlJc w:val="left"/>
      <w:pPr>
        <w:ind w:left="2947" w:hanging="360"/>
      </w:pPr>
      <w:rPr>
        <w:rFonts w:ascii="Symbol" w:hAnsi="Symbol" w:hint="default"/>
      </w:r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3" w15:restartNumberingAfterBreak="0">
    <w:nsid w:val="6E5506EB"/>
    <w:multiLevelType w:val="multilevel"/>
    <w:tmpl w:val="469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6F1DAC"/>
    <w:multiLevelType w:val="hybridMultilevel"/>
    <w:tmpl w:val="1A463F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85857423">
    <w:abstractNumId w:val="3"/>
  </w:num>
  <w:num w:numId="2" w16cid:durableId="1644964350">
    <w:abstractNumId w:val="6"/>
  </w:num>
  <w:num w:numId="3" w16cid:durableId="544604629">
    <w:abstractNumId w:val="5"/>
  </w:num>
  <w:num w:numId="4" w16cid:durableId="755901159">
    <w:abstractNumId w:val="12"/>
  </w:num>
  <w:num w:numId="5" w16cid:durableId="1214191396">
    <w:abstractNumId w:val="8"/>
  </w:num>
  <w:num w:numId="6" w16cid:durableId="527764274">
    <w:abstractNumId w:val="14"/>
  </w:num>
  <w:num w:numId="7" w16cid:durableId="1666470118">
    <w:abstractNumId w:val="0"/>
  </w:num>
  <w:num w:numId="8" w16cid:durableId="867714799">
    <w:abstractNumId w:val="11"/>
  </w:num>
  <w:num w:numId="9" w16cid:durableId="1264531640">
    <w:abstractNumId w:val="9"/>
  </w:num>
  <w:num w:numId="10" w16cid:durableId="93017758">
    <w:abstractNumId w:val="10"/>
  </w:num>
  <w:num w:numId="11" w16cid:durableId="78792755">
    <w:abstractNumId w:val="4"/>
  </w:num>
  <w:num w:numId="12" w16cid:durableId="98180149">
    <w:abstractNumId w:val="2"/>
  </w:num>
  <w:num w:numId="13" w16cid:durableId="1677416634">
    <w:abstractNumId w:val="7"/>
  </w:num>
  <w:num w:numId="14" w16cid:durableId="829642133">
    <w:abstractNumId w:val="13"/>
  </w:num>
  <w:num w:numId="15" w16cid:durableId="1188105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0NzUzMjA0MTc0MTFV0lEKTi0uzszPAymwrAUA37XTFCwAAAA="/>
  </w:docVars>
  <w:rsids>
    <w:rsidRoot w:val="000933E2"/>
    <w:rsid w:val="0000332C"/>
    <w:rsid w:val="000058CF"/>
    <w:rsid w:val="00011897"/>
    <w:rsid w:val="00016E1F"/>
    <w:rsid w:val="00056723"/>
    <w:rsid w:val="00064F4B"/>
    <w:rsid w:val="00072279"/>
    <w:rsid w:val="000872F8"/>
    <w:rsid w:val="000933E2"/>
    <w:rsid w:val="000A1CBB"/>
    <w:rsid w:val="000A4F6C"/>
    <w:rsid w:val="000B5C6D"/>
    <w:rsid w:val="000D04AD"/>
    <w:rsid w:val="000E5FA9"/>
    <w:rsid w:val="000F0096"/>
    <w:rsid w:val="000F0F73"/>
    <w:rsid w:val="0010271B"/>
    <w:rsid w:val="00130EF9"/>
    <w:rsid w:val="00140E36"/>
    <w:rsid w:val="0015283C"/>
    <w:rsid w:val="001658F9"/>
    <w:rsid w:val="00172B80"/>
    <w:rsid w:val="00181A54"/>
    <w:rsid w:val="00183B88"/>
    <w:rsid w:val="00184D66"/>
    <w:rsid w:val="00187AFF"/>
    <w:rsid w:val="001964E1"/>
    <w:rsid w:val="001A543C"/>
    <w:rsid w:val="001A774A"/>
    <w:rsid w:val="001F385A"/>
    <w:rsid w:val="001F4388"/>
    <w:rsid w:val="001F5EA3"/>
    <w:rsid w:val="002017EA"/>
    <w:rsid w:val="002241C9"/>
    <w:rsid w:val="00227BB8"/>
    <w:rsid w:val="0023168E"/>
    <w:rsid w:val="0024638A"/>
    <w:rsid w:val="00282928"/>
    <w:rsid w:val="002903A2"/>
    <w:rsid w:val="00294F5B"/>
    <w:rsid w:val="002B483E"/>
    <w:rsid w:val="002B7F8A"/>
    <w:rsid w:val="002C7874"/>
    <w:rsid w:val="003120DE"/>
    <w:rsid w:val="00331348"/>
    <w:rsid w:val="00334F23"/>
    <w:rsid w:val="00340D83"/>
    <w:rsid w:val="00345573"/>
    <w:rsid w:val="00385EF1"/>
    <w:rsid w:val="00386B7A"/>
    <w:rsid w:val="00390D06"/>
    <w:rsid w:val="003D791D"/>
    <w:rsid w:val="003E0A52"/>
    <w:rsid w:val="003E0F44"/>
    <w:rsid w:val="003F3F3F"/>
    <w:rsid w:val="0040482B"/>
    <w:rsid w:val="00412F34"/>
    <w:rsid w:val="0042027A"/>
    <w:rsid w:val="0042743E"/>
    <w:rsid w:val="0043710C"/>
    <w:rsid w:val="00484682"/>
    <w:rsid w:val="00485B59"/>
    <w:rsid w:val="00491C0A"/>
    <w:rsid w:val="0049725C"/>
    <w:rsid w:val="004A7BC0"/>
    <w:rsid w:val="004D6006"/>
    <w:rsid w:val="004F36AA"/>
    <w:rsid w:val="00504F7C"/>
    <w:rsid w:val="0051051C"/>
    <w:rsid w:val="0051557F"/>
    <w:rsid w:val="00517E6A"/>
    <w:rsid w:val="0053388F"/>
    <w:rsid w:val="005443EA"/>
    <w:rsid w:val="00574A8F"/>
    <w:rsid w:val="0059202C"/>
    <w:rsid w:val="005968EC"/>
    <w:rsid w:val="005A1093"/>
    <w:rsid w:val="005A3E2B"/>
    <w:rsid w:val="005B2930"/>
    <w:rsid w:val="005D323C"/>
    <w:rsid w:val="005F5CB1"/>
    <w:rsid w:val="006023F6"/>
    <w:rsid w:val="00621A18"/>
    <w:rsid w:val="00626457"/>
    <w:rsid w:val="00630311"/>
    <w:rsid w:val="00682726"/>
    <w:rsid w:val="00684060"/>
    <w:rsid w:val="006E6B70"/>
    <w:rsid w:val="006F2FFB"/>
    <w:rsid w:val="0071082F"/>
    <w:rsid w:val="00763810"/>
    <w:rsid w:val="0077106A"/>
    <w:rsid w:val="007843D7"/>
    <w:rsid w:val="00797315"/>
    <w:rsid w:val="007A481D"/>
    <w:rsid w:val="007B173B"/>
    <w:rsid w:val="007E102F"/>
    <w:rsid w:val="007E4144"/>
    <w:rsid w:val="007E4FBC"/>
    <w:rsid w:val="007F0930"/>
    <w:rsid w:val="007F7C56"/>
    <w:rsid w:val="008436EB"/>
    <w:rsid w:val="008632BA"/>
    <w:rsid w:val="0088460F"/>
    <w:rsid w:val="00894C4C"/>
    <w:rsid w:val="008A76F1"/>
    <w:rsid w:val="008B0773"/>
    <w:rsid w:val="008E1516"/>
    <w:rsid w:val="009029F6"/>
    <w:rsid w:val="00916614"/>
    <w:rsid w:val="00926E47"/>
    <w:rsid w:val="00955DFA"/>
    <w:rsid w:val="00973479"/>
    <w:rsid w:val="009777A6"/>
    <w:rsid w:val="00997F32"/>
    <w:rsid w:val="009A43F6"/>
    <w:rsid w:val="009C4813"/>
    <w:rsid w:val="009E3CF0"/>
    <w:rsid w:val="009E5A9D"/>
    <w:rsid w:val="009F1EB1"/>
    <w:rsid w:val="00A01D04"/>
    <w:rsid w:val="00A11918"/>
    <w:rsid w:val="00A140EE"/>
    <w:rsid w:val="00A14637"/>
    <w:rsid w:val="00A147CC"/>
    <w:rsid w:val="00A46546"/>
    <w:rsid w:val="00A47BBC"/>
    <w:rsid w:val="00A60279"/>
    <w:rsid w:val="00A65ECF"/>
    <w:rsid w:val="00A93C28"/>
    <w:rsid w:val="00A94AF5"/>
    <w:rsid w:val="00AA03A9"/>
    <w:rsid w:val="00AA6AB7"/>
    <w:rsid w:val="00AA75B6"/>
    <w:rsid w:val="00AB1AC4"/>
    <w:rsid w:val="00AC2239"/>
    <w:rsid w:val="00AE2598"/>
    <w:rsid w:val="00AF0FDF"/>
    <w:rsid w:val="00AF455E"/>
    <w:rsid w:val="00B035E3"/>
    <w:rsid w:val="00B07A1A"/>
    <w:rsid w:val="00B26683"/>
    <w:rsid w:val="00B32AD1"/>
    <w:rsid w:val="00B57B90"/>
    <w:rsid w:val="00B97191"/>
    <w:rsid w:val="00BA40ED"/>
    <w:rsid w:val="00BB0B70"/>
    <w:rsid w:val="00BF44A8"/>
    <w:rsid w:val="00C1706A"/>
    <w:rsid w:val="00C17F27"/>
    <w:rsid w:val="00C2733E"/>
    <w:rsid w:val="00C4275F"/>
    <w:rsid w:val="00C42ED0"/>
    <w:rsid w:val="00C473B7"/>
    <w:rsid w:val="00C81C22"/>
    <w:rsid w:val="00C87499"/>
    <w:rsid w:val="00CA247D"/>
    <w:rsid w:val="00CA4F59"/>
    <w:rsid w:val="00CD5198"/>
    <w:rsid w:val="00CE20D1"/>
    <w:rsid w:val="00CF15A6"/>
    <w:rsid w:val="00D04A66"/>
    <w:rsid w:val="00D11178"/>
    <w:rsid w:val="00D27383"/>
    <w:rsid w:val="00D30E58"/>
    <w:rsid w:val="00D31D7B"/>
    <w:rsid w:val="00D35F12"/>
    <w:rsid w:val="00D94B05"/>
    <w:rsid w:val="00DB0E68"/>
    <w:rsid w:val="00E02EB7"/>
    <w:rsid w:val="00E04577"/>
    <w:rsid w:val="00E07D4F"/>
    <w:rsid w:val="00E13730"/>
    <w:rsid w:val="00E15068"/>
    <w:rsid w:val="00E257EA"/>
    <w:rsid w:val="00E3148E"/>
    <w:rsid w:val="00E53F6F"/>
    <w:rsid w:val="00E56B73"/>
    <w:rsid w:val="00E81FD4"/>
    <w:rsid w:val="00E83500"/>
    <w:rsid w:val="00E91749"/>
    <w:rsid w:val="00EA6FD4"/>
    <w:rsid w:val="00EC2A7E"/>
    <w:rsid w:val="00EC526F"/>
    <w:rsid w:val="00EE4F14"/>
    <w:rsid w:val="00EE57AA"/>
    <w:rsid w:val="00EF3471"/>
    <w:rsid w:val="00EF63E6"/>
    <w:rsid w:val="00F12EB7"/>
    <w:rsid w:val="00F154EA"/>
    <w:rsid w:val="00F17112"/>
    <w:rsid w:val="00F24220"/>
    <w:rsid w:val="00F24CF8"/>
    <w:rsid w:val="00F45726"/>
    <w:rsid w:val="00F6383A"/>
    <w:rsid w:val="00F71BB8"/>
    <w:rsid w:val="00F75BB8"/>
    <w:rsid w:val="00F82F22"/>
    <w:rsid w:val="00F91F57"/>
    <w:rsid w:val="00F9464D"/>
    <w:rsid w:val="00FA69C0"/>
    <w:rsid w:val="00FD2CE7"/>
    <w:rsid w:val="00FD47ED"/>
    <w:rsid w:val="00FD679D"/>
    <w:rsid w:val="00FE6B2E"/>
    <w:rsid w:val="00FF1FD9"/>
    <w:rsid w:val="00FF3511"/>
    <w:rsid w:val="00FF74CC"/>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1653F"/>
  <w15:chartTrackingRefBased/>
  <w15:docId w15:val="{A954B0B2-8B3C-47C9-8216-E2701E83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8E"/>
    <w:pPr>
      <w:spacing w:after="0" w:line="240" w:lineRule="auto"/>
      <w:jc w:val="center"/>
    </w:pPr>
    <w:rPr>
      <w:rFonts w:ascii="Times New Roman" w:hAnsi="Times New Roman"/>
      <w:b/>
      <w:sz w:val="24"/>
    </w:rPr>
  </w:style>
  <w:style w:type="paragraph" w:styleId="Heading1">
    <w:name w:val="heading 1"/>
    <w:basedOn w:val="Normal"/>
    <w:next w:val="Normal"/>
    <w:link w:val="Heading1Char"/>
    <w:autoRedefine/>
    <w:uiPriority w:val="9"/>
    <w:qFormat/>
    <w:rsid w:val="00331348"/>
    <w:pPr>
      <w:spacing w:before="120" w:after="480" w:line="360" w:lineRule="auto"/>
      <w:outlineLvl w:val="0"/>
    </w:pPr>
    <w:rPr>
      <w:rFonts w:eastAsia="Times New Roman" w:cs="Times New Roman"/>
      <w:bCs/>
      <w:caps/>
      <w:kern w:val="36"/>
      <w:szCs w:val="48"/>
      <w:lang w:eastAsia="en-PH"/>
    </w:rPr>
  </w:style>
  <w:style w:type="paragraph" w:styleId="Heading2">
    <w:name w:val="heading 2"/>
    <w:basedOn w:val="Normal"/>
    <w:next w:val="Normal"/>
    <w:link w:val="Heading2Char"/>
    <w:autoRedefine/>
    <w:uiPriority w:val="9"/>
    <w:unhideWhenUsed/>
    <w:qFormat/>
    <w:rsid w:val="00DB0E68"/>
    <w:pPr>
      <w:keepNext/>
      <w:keepLines/>
      <w:spacing w:after="360" w:line="360" w:lineRule="auto"/>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227BB8"/>
    <w:pPr>
      <w:keepNext/>
      <w:keepLines/>
      <w:spacing w:before="240" w:after="240" w:line="360" w:lineRule="auto"/>
      <w:jc w:val="both"/>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DB0E6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68E"/>
    <w:pPr>
      <w:tabs>
        <w:tab w:val="center" w:pos="4680"/>
        <w:tab w:val="right" w:pos="9360"/>
      </w:tabs>
    </w:pPr>
  </w:style>
  <w:style w:type="character" w:customStyle="1" w:styleId="HeaderChar">
    <w:name w:val="Header Char"/>
    <w:basedOn w:val="DefaultParagraphFont"/>
    <w:link w:val="Header"/>
    <w:uiPriority w:val="99"/>
    <w:rsid w:val="0023168E"/>
  </w:style>
  <w:style w:type="paragraph" w:styleId="Footer">
    <w:name w:val="footer"/>
    <w:basedOn w:val="Normal"/>
    <w:link w:val="FooterChar"/>
    <w:uiPriority w:val="99"/>
    <w:unhideWhenUsed/>
    <w:rsid w:val="0023168E"/>
    <w:pPr>
      <w:tabs>
        <w:tab w:val="center" w:pos="4680"/>
        <w:tab w:val="right" w:pos="9360"/>
      </w:tabs>
    </w:pPr>
  </w:style>
  <w:style w:type="character" w:customStyle="1" w:styleId="FooterChar">
    <w:name w:val="Footer Char"/>
    <w:basedOn w:val="DefaultParagraphFont"/>
    <w:link w:val="Footer"/>
    <w:uiPriority w:val="99"/>
    <w:rsid w:val="0023168E"/>
  </w:style>
  <w:style w:type="paragraph" w:styleId="Title">
    <w:name w:val="Title"/>
    <w:aliases w:val="Title Page"/>
    <w:basedOn w:val="Normal"/>
    <w:next w:val="Normal"/>
    <w:link w:val="TitleChar"/>
    <w:autoRedefine/>
    <w:uiPriority w:val="10"/>
    <w:qFormat/>
    <w:rsid w:val="00574A8F"/>
    <w:pPr>
      <w:spacing w:after="1560" w:line="1200" w:lineRule="auto"/>
      <w:contextualSpacing/>
    </w:pPr>
    <w:rPr>
      <w:rFonts w:eastAsiaTheme="majorEastAsia" w:cstheme="majorBidi"/>
      <w:noProof/>
      <w:spacing w:val="-10"/>
      <w:kern w:val="28"/>
      <w:sz w:val="28"/>
      <w:szCs w:val="56"/>
    </w:rPr>
  </w:style>
  <w:style w:type="character" w:customStyle="1" w:styleId="TitleChar">
    <w:name w:val="Title Char"/>
    <w:aliases w:val="Title Page Char"/>
    <w:basedOn w:val="DefaultParagraphFont"/>
    <w:link w:val="Title"/>
    <w:uiPriority w:val="10"/>
    <w:rsid w:val="00574A8F"/>
    <w:rPr>
      <w:rFonts w:ascii="Times New Roman" w:eastAsiaTheme="majorEastAsia" w:hAnsi="Times New Roman" w:cstheme="majorBidi"/>
      <w:b/>
      <w:noProof/>
      <w:spacing w:val="-10"/>
      <w:kern w:val="28"/>
      <w:sz w:val="28"/>
      <w:szCs w:val="56"/>
    </w:rPr>
  </w:style>
  <w:style w:type="paragraph" w:styleId="ListParagraph">
    <w:name w:val="List Paragraph"/>
    <w:basedOn w:val="Normal"/>
    <w:autoRedefine/>
    <w:uiPriority w:val="34"/>
    <w:qFormat/>
    <w:rsid w:val="00630311"/>
    <w:pPr>
      <w:numPr>
        <w:numId w:val="11"/>
      </w:numPr>
      <w:pBdr>
        <w:top w:val="nil"/>
        <w:left w:val="nil"/>
        <w:bottom w:val="nil"/>
        <w:right w:val="nil"/>
        <w:between w:val="nil"/>
      </w:pBdr>
      <w:spacing w:line="360" w:lineRule="auto"/>
      <w:contextualSpacing/>
      <w:jc w:val="both"/>
    </w:pPr>
    <w:rPr>
      <w:bCs/>
    </w:rPr>
  </w:style>
  <w:style w:type="character" w:customStyle="1" w:styleId="Heading1Char">
    <w:name w:val="Heading 1 Char"/>
    <w:basedOn w:val="DefaultParagraphFont"/>
    <w:link w:val="Heading1"/>
    <w:uiPriority w:val="9"/>
    <w:rsid w:val="00331348"/>
    <w:rPr>
      <w:rFonts w:ascii="Times New Roman" w:eastAsia="Times New Roman" w:hAnsi="Times New Roman" w:cs="Times New Roman"/>
      <w:b/>
      <w:bCs/>
      <w:caps/>
      <w:kern w:val="36"/>
      <w:sz w:val="24"/>
      <w:szCs w:val="48"/>
      <w:lang w:eastAsia="en-PH"/>
    </w:rPr>
  </w:style>
  <w:style w:type="paragraph" w:customStyle="1" w:styleId="Proposal1">
    <w:name w:val="Proposal 1"/>
    <w:basedOn w:val="Normal"/>
    <w:next w:val="Normal"/>
    <w:link w:val="Proposal1Char"/>
    <w:rsid w:val="00BA40ED"/>
    <w:pPr>
      <w:numPr>
        <w:numId w:val="1"/>
      </w:numPr>
      <w:tabs>
        <w:tab w:val="clear" w:pos="720"/>
        <w:tab w:val="num" w:pos="360"/>
      </w:tabs>
      <w:spacing w:before="240" w:after="120" w:line="360" w:lineRule="auto"/>
      <w:ind w:left="360" w:hanging="360"/>
      <w:jc w:val="left"/>
    </w:pPr>
    <w:rPr>
      <w:rFonts w:eastAsia="Times New Roman" w:cs="Times New Roman"/>
      <w:b w:val="0"/>
      <w:szCs w:val="20"/>
      <w:lang w:val="en-US" w:eastAsia="ko-KR"/>
    </w:rPr>
  </w:style>
  <w:style w:type="paragraph" w:customStyle="1" w:styleId="Proposal2">
    <w:name w:val="Proposal 2"/>
    <w:basedOn w:val="Proposal1"/>
    <w:rsid w:val="00BA40ED"/>
    <w:pPr>
      <w:numPr>
        <w:ilvl w:val="1"/>
      </w:numPr>
      <w:tabs>
        <w:tab w:val="clear" w:pos="1440"/>
        <w:tab w:val="num" w:pos="360"/>
        <w:tab w:val="num" w:pos="900"/>
      </w:tabs>
      <w:spacing w:before="120"/>
      <w:ind w:left="900" w:hanging="540"/>
    </w:pPr>
  </w:style>
  <w:style w:type="character" w:styleId="PlaceholderText">
    <w:name w:val="Placeholder Text"/>
    <w:basedOn w:val="DefaultParagraphFont"/>
    <w:uiPriority w:val="99"/>
    <w:semiHidden/>
    <w:rsid w:val="00BA40ED"/>
    <w:rPr>
      <w:color w:val="808080"/>
    </w:rPr>
  </w:style>
  <w:style w:type="character" w:customStyle="1" w:styleId="Proposal1Char">
    <w:name w:val="Proposal 1 Char"/>
    <w:basedOn w:val="DefaultParagraphFont"/>
    <w:link w:val="Proposal1"/>
    <w:rsid w:val="00BA40ED"/>
    <w:rPr>
      <w:rFonts w:ascii="Times New Roman" w:eastAsia="Times New Roman" w:hAnsi="Times New Roman" w:cs="Times New Roman"/>
      <w:sz w:val="24"/>
      <w:szCs w:val="20"/>
      <w:lang w:val="en-US" w:eastAsia="ko-KR"/>
    </w:rPr>
  </w:style>
  <w:style w:type="character" w:customStyle="1" w:styleId="Heading2Char">
    <w:name w:val="Heading 2 Char"/>
    <w:basedOn w:val="DefaultParagraphFont"/>
    <w:link w:val="Heading2"/>
    <w:uiPriority w:val="9"/>
    <w:rsid w:val="00DB0E68"/>
    <w:rPr>
      <w:rFonts w:ascii="Times New Roman" w:eastAsiaTheme="majorEastAsia" w:hAnsi="Times New Roman" w:cstheme="majorBidi"/>
      <w:b/>
      <w:sz w:val="24"/>
      <w:szCs w:val="26"/>
    </w:rPr>
  </w:style>
  <w:style w:type="paragraph" w:styleId="TOCHeading">
    <w:name w:val="TOC Heading"/>
    <w:basedOn w:val="Heading1"/>
    <w:next w:val="Normal"/>
    <w:uiPriority w:val="39"/>
    <w:unhideWhenUsed/>
    <w:qFormat/>
    <w:rsid w:val="00390D06"/>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390D06"/>
    <w:pPr>
      <w:spacing w:after="100" w:line="259" w:lineRule="auto"/>
      <w:ind w:left="220"/>
      <w:jc w:val="left"/>
    </w:pPr>
    <w:rPr>
      <w:rFonts w:asciiTheme="minorHAnsi" w:eastAsiaTheme="minorEastAsia" w:hAnsiTheme="minorHAnsi" w:cs="Times New Roman"/>
      <w:b w:val="0"/>
      <w:sz w:val="22"/>
      <w:lang w:val="en-US"/>
    </w:rPr>
  </w:style>
  <w:style w:type="paragraph" w:styleId="TOC1">
    <w:name w:val="toc 1"/>
    <w:basedOn w:val="Normal"/>
    <w:next w:val="Normal"/>
    <w:autoRedefine/>
    <w:uiPriority w:val="39"/>
    <w:unhideWhenUsed/>
    <w:rsid w:val="00390D06"/>
    <w:pPr>
      <w:spacing w:after="100" w:line="259" w:lineRule="auto"/>
      <w:jc w:val="left"/>
    </w:pPr>
    <w:rPr>
      <w:rFonts w:eastAsiaTheme="minorEastAsia" w:cs="Times New Roman"/>
      <w:b w:val="0"/>
      <w:lang w:val="en-US"/>
    </w:rPr>
  </w:style>
  <w:style w:type="paragraph" w:styleId="TOC3">
    <w:name w:val="toc 3"/>
    <w:basedOn w:val="Normal"/>
    <w:next w:val="Normal"/>
    <w:autoRedefine/>
    <w:uiPriority w:val="39"/>
    <w:unhideWhenUsed/>
    <w:rsid w:val="00390D06"/>
    <w:pPr>
      <w:spacing w:after="100" w:line="259" w:lineRule="auto"/>
      <w:ind w:left="440"/>
      <w:jc w:val="left"/>
    </w:pPr>
    <w:rPr>
      <w:rFonts w:asciiTheme="minorHAnsi" w:eastAsiaTheme="minorEastAsia" w:hAnsiTheme="minorHAnsi" w:cs="Times New Roman"/>
      <w:b w:val="0"/>
      <w:sz w:val="22"/>
      <w:lang w:val="en-US"/>
    </w:rPr>
  </w:style>
  <w:style w:type="character" w:styleId="Hyperlink">
    <w:name w:val="Hyperlink"/>
    <w:basedOn w:val="DefaultParagraphFont"/>
    <w:uiPriority w:val="99"/>
    <w:unhideWhenUsed/>
    <w:rsid w:val="00390D06"/>
    <w:rPr>
      <w:color w:val="0563C1" w:themeColor="hyperlink"/>
      <w:u w:val="single"/>
    </w:rPr>
  </w:style>
  <w:style w:type="paragraph" w:customStyle="1" w:styleId="BodyofResearch">
    <w:name w:val="Body of Research"/>
    <w:basedOn w:val="Normal"/>
    <w:link w:val="BodyofResearchChar"/>
    <w:autoRedefine/>
    <w:qFormat/>
    <w:rsid w:val="00FD2CE7"/>
    <w:pPr>
      <w:widowControl w:val="0"/>
      <w:spacing w:after="240" w:line="360" w:lineRule="auto"/>
      <w:ind w:left="720"/>
      <w:jc w:val="both"/>
    </w:pPr>
    <w:rPr>
      <w:rFonts w:eastAsia="Times New Roman" w:cs="Times New Roman"/>
      <w:b w:val="0"/>
      <w:szCs w:val="20"/>
      <w:lang w:eastAsia="en-PH"/>
    </w:rPr>
  </w:style>
  <w:style w:type="character" w:customStyle="1" w:styleId="BodyofResearchChar">
    <w:name w:val="Body of Research Char"/>
    <w:basedOn w:val="DefaultParagraphFont"/>
    <w:link w:val="BodyofResearch"/>
    <w:rsid w:val="00FD2CE7"/>
    <w:rPr>
      <w:rFonts w:ascii="Times New Roman" w:eastAsia="Times New Roman" w:hAnsi="Times New Roman" w:cs="Times New Roman"/>
      <w:sz w:val="24"/>
      <w:szCs w:val="20"/>
      <w:lang w:eastAsia="en-PH"/>
    </w:rPr>
  </w:style>
  <w:style w:type="character" w:customStyle="1" w:styleId="Heading3Char">
    <w:name w:val="Heading 3 Char"/>
    <w:basedOn w:val="DefaultParagraphFont"/>
    <w:link w:val="Heading3"/>
    <w:uiPriority w:val="9"/>
    <w:rsid w:val="00227BB8"/>
    <w:rPr>
      <w:rFonts w:ascii="Times New Roman" w:eastAsiaTheme="majorEastAsia" w:hAnsi="Times New Roman" w:cstheme="majorBidi"/>
      <w:b/>
      <w:sz w:val="24"/>
      <w:szCs w:val="24"/>
    </w:rPr>
  </w:style>
  <w:style w:type="table" w:styleId="TableGrid">
    <w:name w:val="Table Grid"/>
    <w:basedOn w:val="TableNormal"/>
    <w:uiPriority w:val="39"/>
    <w:rsid w:val="00345573"/>
    <w:pPr>
      <w:spacing w:after="0" w:line="240" w:lineRule="auto"/>
    </w:pPr>
    <w:rPr>
      <w:rFonts w:ascii="Calibri" w:eastAsia="Times New Roman" w:hAnsi="Calibri"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345573"/>
    <w:rPr>
      <w:rFonts w:ascii="Times New Roman" w:hAnsi="Times New Roman"/>
      <w:caps/>
      <w:smallCaps w:val="0"/>
      <w:vanish w:val="0"/>
      <w:sz w:val="24"/>
    </w:rPr>
  </w:style>
  <w:style w:type="paragraph" w:customStyle="1" w:styleId="References">
    <w:name w:val="References"/>
    <w:basedOn w:val="Normal"/>
    <w:link w:val="ReferencesChar"/>
    <w:autoRedefine/>
    <w:qFormat/>
    <w:rsid w:val="00F24CF8"/>
    <w:pPr>
      <w:spacing w:before="120" w:after="360"/>
      <w:jc w:val="both"/>
    </w:pPr>
    <w:rPr>
      <w:rFonts w:eastAsia="Times New Roman" w:cs="Arial"/>
      <w:b w:val="0"/>
      <w:lang w:val="en-US" w:eastAsia="ko-KR"/>
    </w:rPr>
  </w:style>
  <w:style w:type="character" w:customStyle="1" w:styleId="ReferencesChar">
    <w:name w:val="References Char"/>
    <w:basedOn w:val="DefaultParagraphFont"/>
    <w:link w:val="References"/>
    <w:rsid w:val="00F24CF8"/>
    <w:rPr>
      <w:rFonts w:ascii="Times New Roman" w:eastAsia="Times New Roman" w:hAnsi="Times New Roman" w:cs="Arial"/>
      <w:sz w:val="24"/>
      <w:lang w:val="en-US" w:eastAsia="ko-KR"/>
    </w:rPr>
  </w:style>
  <w:style w:type="paragraph" w:customStyle="1" w:styleId="forTOC">
    <w:name w:val="for TOC"/>
    <w:basedOn w:val="TOC1"/>
    <w:autoRedefine/>
    <w:qFormat/>
    <w:rsid w:val="00A93C28"/>
    <w:pPr>
      <w:ind w:left="72"/>
      <w:jc w:val="both"/>
    </w:pPr>
    <w:rPr>
      <w:b/>
      <w:szCs w:val="20"/>
      <w:lang w:eastAsia="en-PH"/>
    </w:rPr>
  </w:style>
  <w:style w:type="paragraph" w:customStyle="1" w:styleId="Abstract">
    <w:name w:val="Abstract"/>
    <w:qFormat/>
    <w:rsid w:val="002C7874"/>
    <w:pPr>
      <w:spacing w:after="0" w:line="240" w:lineRule="auto"/>
      <w:jc w:val="both"/>
    </w:pPr>
    <w:rPr>
      <w:rFonts w:ascii="Times New Roman" w:hAnsi="Times New Roman"/>
      <w:sz w:val="24"/>
      <w:lang w:eastAsia="en-PH"/>
    </w:rPr>
  </w:style>
  <w:style w:type="paragraph" w:customStyle="1" w:styleId="Appendix">
    <w:name w:val="Appendix"/>
    <w:basedOn w:val="BodyofResearch"/>
    <w:autoRedefine/>
    <w:qFormat/>
    <w:rsid w:val="00E07D4F"/>
    <w:pPr>
      <w:spacing w:before="6000" w:after="6000"/>
      <w:ind w:left="0"/>
      <w:jc w:val="center"/>
    </w:pPr>
    <w:rPr>
      <w:rFonts w:eastAsiaTheme="minorHAnsi" w:cs="Arial"/>
      <w:b/>
      <w:caps/>
      <w:kern w:val="2"/>
      <w:lang w:val="en-US" w:eastAsia="ko-KR"/>
    </w:rPr>
  </w:style>
  <w:style w:type="paragraph" w:styleId="NormalWeb">
    <w:name w:val="Normal (Web)"/>
    <w:basedOn w:val="Normal"/>
    <w:uiPriority w:val="99"/>
    <w:unhideWhenUsed/>
    <w:qFormat/>
    <w:rsid w:val="000F0F73"/>
    <w:pPr>
      <w:spacing w:before="100" w:beforeAutospacing="1" w:after="100" w:afterAutospacing="1"/>
      <w:jc w:val="left"/>
    </w:pPr>
    <w:rPr>
      <w:rFonts w:eastAsia="Times New Roman" w:cs="Times New Roman"/>
      <w:b w:val="0"/>
      <w:szCs w:val="24"/>
      <w:lang w:val="en-US"/>
    </w:rPr>
  </w:style>
  <w:style w:type="character" w:styleId="Strong">
    <w:name w:val="Strong"/>
    <w:basedOn w:val="DefaultParagraphFont"/>
    <w:uiPriority w:val="22"/>
    <w:qFormat/>
    <w:rsid w:val="00997F32"/>
    <w:rPr>
      <w:b/>
      <w:bCs/>
    </w:rPr>
  </w:style>
  <w:style w:type="character" w:customStyle="1" w:styleId="Heading4Char">
    <w:name w:val="Heading 4 Char"/>
    <w:basedOn w:val="DefaultParagraphFont"/>
    <w:link w:val="Heading4"/>
    <w:uiPriority w:val="9"/>
    <w:rsid w:val="00DB0E68"/>
    <w:rPr>
      <w:rFonts w:asciiTheme="majorHAnsi" w:eastAsiaTheme="majorEastAsia" w:hAnsiTheme="majorHAnsi" w:cstheme="majorBidi"/>
      <w:b/>
      <w:i/>
      <w:iCs/>
      <w:color w:val="2E74B5" w:themeColor="accent1" w:themeShade="BF"/>
      <w:sz w:val="24"/>
    </w:rPr>
  </w:style>
  <w:style w:type="character" w:styleId="Emphasis">
    <w:name w:val="Emphasis"/>
    <w:basedOn w:val="DefaultParagraphFont"/>
    <w:uiPriority w:val="20"/>
    <w:qFormat/>
    <w:rsid w:val="00EF63E6"/>
    <w:rPr>
      <w:i/>
      <w:iCs/>
    </w:rPr>
  </w:style>
  <w:style w:type="paragraph" w:customStyle="1" w:styleId="ds-markdown-paragraph">
    <w:name w:val="ds-markdown-paragraph"/>
    <w:basedOn w:val="Normal"/>
    <w:rsid w:val="00A11918"/>
    <w:pPr>
      <w:spacing w:before="100" w:beforeAutospacing="1" w:after="100" w:afterAutospacing="1"/>
      <w:jc w:val="left"/>
    </w:pPr>
    <w:rPr>
      <w:rFonts w:eastAsia="Times New Roman" w:cs="Times New Roman"/>
      <w:b w:val="0"/>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178176">
      <w:bodyDiv w:val="1"/>
      <w:marLeft w:val="0"/>
      <w:marRight w:val="0"/>
      <w:marTop w:val="0"/>
      <w:marBottom w:val="0"/>
      <w:divBdr>
        <w:top w:val="none" w:sz="0" w:space="0" w:color="auto"/>
        <w:left w:val="none" w:sz="0" w:space="0" w:color="auto"/>
        <w:bottom w:val="none" w:sz="0" w:space="0" w:color="auto"/>
        <w:right w:val="none" w:sz="0" w:space="0" w:color="auto"/>
      </w:divBdr>
    </w:div>
    <w:div w:id="920599090">
      <w:bodyDiv w:val="1"/>
      <w:marLeft w:val="0"/>
      <w:marRight w:val="0"/>
      <w:marTop w:val="0"/>
      <w:marBottom w:val="0"/>
      <w:divBdr>
        <w:top w:val="none" w:sz="0" w:space="0" w:color="auto"/>
        <w:left w:val="none" w:sz="0" w:space="0" w:color="auto"/>
        <w:bottom w:val="none" w:sz="0" w:space="0" w:color="auto"/>
        <w:right w:val="none" w:sz="0" w:space="0" w:color="auto"/>
      </w:divBdr>
    </w:div>
    <w:div w:id="20516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i.org/10.59324/ejiss.2025.1(5).07"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www.techtarget.com/searchsoftwarequality/definition/feature-driven-develop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pena\Downloads\Capstone_Project_2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1A44F-062B-47A0-BB44-AFA957529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Capstone_Project_2_Template.dotx</Template>
  <TotalTime>449</TotalTime>
  <Pages>67</Pages>
  <Words>11092</Words>
  <Characters>63229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Peña, Beronika</dc:creator>
  <cp:keywords/>
  <dc:description/>
  <cp:lastModifiedBy>ASUS V16</cp:lastModifiedBy>
  <cp:revision>129</cp:revision>
  <dcterms:created xsi:type="dcterms:W3CDTF">2023-08-03T03:12:00Z</dcterms:created>
  <dcterms:modified xsi:type="dcterms:W3CDTF">2026-05-26T15:36:00Z</dcterms:modified>
</cp:coreProperties>
</file>